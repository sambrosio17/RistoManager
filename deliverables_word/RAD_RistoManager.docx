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9B64B5" w:rsidRDefault="009B64B5"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9B64B5" w:rsidRDefault="009B64B5"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9B64B5" w:rsidRPr="003206A4" w:rsidRDefault="009B64B5" w:rsidP="00D077E9">
                                  <w:pPr>
                                    <w:pStyle w:val="Testofumetto"/>
                                    <w:rPr>
                                      <w:sz w:val="56"/>
                                      <w:szCs w:val="56"/>
                                      <w:lang w:bidi="it-IT"/>
                                    </w:rPr>
                                  </w:pPr>
                                  <w:r>
                                    <w:rPr>
                                      <w:sz w:val="56"/>
                                      <w:szCs w:val="56"/>
                                      <w:lang w:bidi="it-IT"/>
                                    </w:rPr>
                                    <w:t>RAD</w:t>
                                  </w:r>
                                </w:p>
                                <w:p w14:paraId="5A6BA828" w14:textId="13137962" w:rsidR="009B64B5" w:rsidRPr="003206A4" w:rsidRDefault="009B64B5" w:rsidP="00D077E9">
                                  <w:pPr>
                                    <w:pStyle w:val="Testofumetto"/>
                                    <w:rPr>
                                      <w:sz w:val="56"/>
                                      <w:szCs w:val="56"/>
                                      <w:lang w:bidi="it-IT"/>
                                    </w:rPr>
                                  </w:pPr>
                                  <w:r w:rsidRPr="003206A4">
                                    <w:rPr>
                                      <w:sz w:val="56"/>
                                      <w:szCs w:val="56"/>
                                      <w:lang w:bidi="it-IT"/>
                                    </w:rPr>
                                    <w:t>Versione 1.0</w:t>
                                  </w:r>
                                </w:p>
                                <w:p w14:paraId="25D6D95F" w14:textId="28802EF2" w:rsidR="009B64B5" w:rsidRPr="003206A4" w:rsidRDefault="009B64B5"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9B64B5" w:rsidRPr="003206A4" w:rsidRDefault="009B64B5" w:rsidP="00D077E9">
                                  <w:pPr>
                                    <w:pStyle w:val="Testofumetto"/>
                                    <w:rPr>
                                      <w:sz w:val="32"/>
                                      <w:szCs w:val="32"/>
                                      <w:lang w:bidi="it-IT"/>
                                    </w:rPr>
                                  </w:pPr>
                                </w:p>
                                <w:p w14:paraId="2D96FC3F" w14:textId="77777777" w:rsidR="009B64B5" w:rsidRPr="00D86945" w:rsidRDefault="009B64B5"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9B64B5" w:rsidRPr="003206A4" w:rsidRDefault="009B64B5" w:rsidP="00D077E9">
                            <w:pPr>
                              <w:pStyle w:val="Testofumetto"/>
                              <w:rPr>
                                <w:sz w:val="56"/>
                                <w:szCs w:val="56"/>
                                <w:lang w:bidi="it-IT"/>
                              </w:rPr>
                            </w:pPr>
                            <w:r>
                              <w:rPr>
                                <w:sz w:val="56"/>
                                <w:szCs w:val="56"/>
                                <w:lang w:bidi="it-IT"/>
                              </w:rPr>
                              <w:t>RAD</w:t>
                            </w:r>
                          </w:p>
                          <w:p w14:paraId="5A6BA828" w14:textId="13137962" w:rsidR="009B64B5" w:rsidRPr="003206A4" w:rsidRDefault="009B64B5" w:rsidP="00D077E9">
                            <w:pPr>
                              <w:pStyle w:val="Testofumetto"/>
                              <w:rPr>
                                <w:sz w:val="56"/>
                                <w:szCs w:val="56"/>
                                <w:lang w:bidi="it-IT"/>
                              </w:rPr>
                            </w:pPr>
                            <w:r w:rsidRPr="003206A4">
                              <w:rPr>
                                <w:sz w:val="56"/>
                                <w:szCs w:val="56"/>
                                <w:lang w:bidi="it-IT"/>
                              </w:rPr>
                              <w:t>Versione 1.0</w:t>
                            </w:r>
                          </w:p>
                          <w:p w14:paraId="25D6D95F" w14:textId="28802EF2" w:rsidR="009B64B5" w:rsidRPr="003206A4" w:rsidRDefault="009B64B5"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9B64B5" w:rsidRPr="003206A4" w:rsidRDefault="009B64B5" w:rsidP="00D077E9">
                            <w:pPr>
                              <w:pStyle w:val="Testofumetto"/>
                              <w:rPr>
                                <w:sz w:val="32"/>
                                <w:szCs w:val="32"/>
                                <w:lang w:bidi="it-IT"/>
                              </w:rPr>
                            </w:pPr>
                          </w:p>
                          <w:p w14:paraId="2D96FC3F" w14:textId="77777777" w:rsidR="009B64B5" w:rsidRPr="00D86945" w:rsidRDefault="009B64B5"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0E39B7"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7286100"/>
      <w:r w:rsidRPr="00A1340B">
        <w:rPr>
          <w:noProof/>
          <w:sz w:val="48"/>
          <w:szCs w:val="28"/>
          <w:lang w:bidi="it-IT"/>
        </w:rPr>
        <w:lastRenderedPageBreak/>
        <w:t>PARTECIPANTI</w:t>
      </w:r>
      <w:bookmarkEnd w:id="0"/>
      <w:bookmarkEnd w:id="1"/>
      <w:bookmarkEnd w:id="2"/>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r w:rsidR="00A12278" w:rsidRPr="00A1340B">
              <w:rPr>
                <w:b/>
                <w:bCs w:val="0"/>
                <w:noProof/>
                <w:sz w:val="40"/>
                <w:szCs w:val="22"/>
              </w:rPr>
              <w:t>NOME</w:t>
            </w:r>
            <w:bookmarkEnd w:id="3"/>
            <w:bookmarkEnd w:id="4"/>
            <w:bookmarkEnd w:id="5"/>
            <w:bookmarkEnd w:id="6"/>
            <w:bookmarkEnd w:id="7"/>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8" w:name="_Toc54880621"/>
            <w:bookmarkStart w:id="9" w:name="_Toc54887821"/>
            <w:bookmarkStart w:id="10" w:name="_Toc54948291"/>
            <w:bookmarkStart w:id="11" w:name="_Toc55393551"/>
            <w:bookmarkStart w:id="12" w:name="_Toc57286102"/>
            <w:r w:rsidRPr="00A1340B">
              <w:rPr>
                <w:b/>
                <w:bCs w:val="0"/>
                <w:noProof/>
                <w:sz w:val="40"/>
                <w:szCs w:val="22"/>
              </w:rPr>
              <w:t>MATRICOLA</w:t>
            </w:r>
            <w:bookmarkEnd w:id="8"/>
            <w:bookmarkEnd w:id="9"/>
            <w:bookmarkEnd w:id="10"/>
            <w:bookmarkEnd w:id="11"/>
            <w:bookmarkEnd w:id="12"/>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3" w:name="_Toc54880622"/>
            <w:bookmarkStart w:id="14" w:name="_Toc54887822"/>
            <w:bookmarkStart w:id="15" w:name="_Toc54948292"/>
            <w:bookmarkStart w:id="16" w:name="_Toc55393552"/>
            <w:bookmarkStart w:id="17" w:name="_Toc57286103"/>
            <w:r w:rsidRPr="00A1340B">
              <w:rPr>
                <w:noProof/>
                <w:sz w:val="36"/>
                <w:szCs w:val="20"/>
              </w:rPr>
              <w:t>Salvatore Ambrosio</w:t>
            </w:r>
            <w:bookmarkEnd w:id="13"/>
            <w:bookmarkEnd w:id="14"/>
            <w:bookmarkEnd w:id="15"/>
            <w:bookmarkEnd w:id="16"/>
            <w:bookmarkEnd w:id="17"/>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8" w:name="_Toc54880623"/>
            <w:bookmarkStart w:id="19" w:name="_Toc54887823"/>
            <w:bookmarkStart w:id="20" w:name="_Toc54948293"/>
            <w:bookmarkStart w:id="21" w:name="_Toc55393553"/>
            <w:bookmarkStart w:id="22" w:name="_Toc57286104"/>
            <w:r w:rsidRPr="00CB26AC">
              <w:rPr>
                <w:b w:val="0"/>
                <w:bCs/>
                <w:noProof/>
                <w:sz w:val="36"/>
                <w:szCs w:val="36"/>
              </w:rPr>
              <w:t>0512106166</w:t>
            </w:r>
            <w:bookmarkEnd w:id="18"/>
            <w:bookmarkEnd w:id="19"/>
            <w:bookmarkEnd w:id="20"/>
            <w:bookmarkEnd w:id="21"/>
            <w:bookmarkEnd w:id="22"/>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3" w:name="_Toc54880624"/>
            <w:bookmarkStart w:id="24" w:name="_Toc54887824"/>
            <w:bookmarkStart w:id="25" w:name="_Toc54948294"/>
            <w:bookmarkStart w:id="26" w:name="_Toc55393554"/>
            <w:bookmarkStart w:id="27" w:name="_Toc57286105"/>
            <w:r w:rsidRPr="00A1340B">
              <w:rPr>
                <w:noProof/>
                <w:sz w:val="36"/>
                <w:szCs w:val="20"/>
              </w:rPr>
              <w:t>Costante Marco</w:t>
            </w:r>
            <w:bookmarkEnd w:id="23"/>
            <w:bookmarkEnd w:id="24"/>
            <w:bookmarkEnd w:id="25"/>
            <w:bookmarkEnd w:id="26"/>
            <w:bookmarkEnd w:id="27"/>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8" w:name="_Toc54880625"/>
            <w:bookmarkStart w:id="29" w:name="_Toc54887825"/>
            <w:bookmarkStart w:id="30" w:name="_Toc54948295"/>
            <w:bookmarkStart w:id="31" w:name="_Toc55393555"/>
            <w:bookmarkStart w:id="32" w:name="_Toc57286106"/>
            <w:r w:rsidRPr="00CB26AC">
              <w:rPr>
                <w:b w:val="0"/>
                <w:bCs/>
                <w:noProof/>
                <w:sz w:val="36"/>
                <w:szCs w:val="20"/>
              </w:rPr>
              <w:t>0512105772</w:t>
            </w:r>
            <w:bookmarkEnd w:id="28"/>
            <w:bookmarkEnd w:id="29"/>
            <w:bookmarkEnd w:id="30"/>
            <w:bookmarkEnd w:id="31"/>
            <w:bookmarkEnd w:id="32"/>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3" w:name="_Toc54880626"/>
            <w:bookmarkStart w:id="34" w:name="_Toc54887826"/>
            <w:bookmarkStart w:id="35" w:name="_Toc54948296"/>
            <w:bookmarkStart w:id="36" w:name="_Toc55393556"/>
            <w:bookmarkStart w:id="37" w:name="_Toc57286107"/>
            <w:r w:rsidRPr="00A1340B">
              <w:rPr>
                <w:noProof/>
                <w:sz w:val="36"/>
                <w:szCs w:val="20"/>
              </w:rPr>
              <w:t>Benitozzi Simone</w:t>
            </w:r>
            <w:bookmarkEnd w:id="33"/>
            <w:bookmarkEnd w:id="34"/>
            <w:bookmarkEnd w:id="35"/>
            <w:bookmarkEnd w:id="36"/>
            <w:bookmarkEnd w:id="37"/>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8" w:name="_Toc54880627"/>
            <w:bookmarkStart w:id="39" w:name="_Toc54887827"/>
            <w:bookmarkStart w:id="40" w:name="_Toc54948297"/>
            <w:bookmarkStart w:id="41" w:name="_Toc55393557"/>
            <w:bookmarkStart w:id="42" w:name="_Toc57286108"/>
            <w:r w:rsidRPr="00CB26AC">
              <w:rPr>
                <w:b w:val="0"/>
                <w:bCs/>
                <w:noProof/>
                <w:sz w:val="36"/>
                <w:szCs w:val="36"/>
              </w:rPr>
              <w:t>0512105742</w:t>
            </w:r>
            <w:bookmarkEnd w:id="38"/>
            <w:bookmarkEnd w:id="39"/>
            <w:bookmarkEnd w:id="40"/>
            <w:bookmarkEnd w:id="41"/>
            <w:bookmarkEnd w:id="42"/>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43" w:name="_Toc54880628"/>
            <w:bookmarkStart w:id="44" w:name="_Toc54887828"/>
            <w:bookmarkStart w:id="45" w:name="_Toc54948298"/>
            <w:bookmarkStart w:id="46" w:name="_Toc55393558"/>
            <w:bookmarkStart w:id="47" w:name="_Toc57286109"/>
            <w:r w:rsidRPr="00A1340B">
              <w:rPr>
                <w:noProof/>
                <w:sz w:val="36"/>
                <w:szCs w:val="20"/>
              </w:rPr>
              <w:t>Nappo Carla</w:t>
            </w:r>
            <w:r w:rsidR="00CB26AC">
              <w:rPr>
                <w:noProof/>
                <w:sz w:val="36"/>
                <w:szCs w:val="20"/>
              </w:rPr>
              <w:t xml:space="preserve"> Alessia</w:t>
            </w:r>
            <w:bookmarkEnd w:id="43"/>
            <w:bookmarkEnd w:id="44"/>
            <w:bookmarkEnd w:id="45"/>
            <w:bookmarkEnd w:id="46"/>
            <w:bookmarkEnd w:id="4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48" w:name="_Toc54880629"/>
            <w:bookmarkStart w:id="49" w:name="_Toc54887829"/>
            <w:bookmarkStart w:id="50" w:name="_Toc54948299"/>
            <w:bookmarkStart w:id="51" w:name="_Toc55393559"/>
            <w:bookmarkStart w:id="52" w:name="_Toc57286110"/>
            <w:r w:rsidRPr="00CB26AC">
              <w:rPr>
                <w:b w:val="0"/>
                <w:bCs/>
                <w:noProof/>
                <w:sz w:val="36"/>
                <w:szCs w:val="36"/>
              </w:rPr>
              <w:t>0512105956</w:t>
            </w:r>
            <w:bookmarkEnd w:id="48"/>
            <w:bookmarkEnd w:id="49"/>
            <w:bookmarkEnd w:id="50"/>
            <w:bookmarkEnd w:id="51"/>
            <w:bookmarkEnd w:id="52"/>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53" w:name="_Toc54880630"/>
      <w:bookmarkStart w:id="54" w:name="_Toc55393560"/>
      <w:bookmarkStart w:id="55" w:name="_Toc57286111"/>
      <w:r>
        <w:rPr>
          <w:noProof/>
          <w:sz w:val="48"/>
          <w:szCs w:val="28"/>
        </w:rPr>
        <w:lastRenderedPageBreak/>
        <w:t>REVISION HISTORY</w:t>
      </w:r>
      <w:bookmarkEnd w:id="53"/>
      <w:bookmarkEnd w:id="54"/>
      <w:bookmarkEnd w:id="55"/>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56" w:name="_Toc54880631"/>
            <w:bookmarkStart w:id="57" w:name="_Toc54887831"/>
            <w:bookmarkStart w:id="58" w:name="_Toc54948301"/>
            <w:bookmarkStart w:id="59" w:name="_Toc55393561"/>
            <w:bookmarkStart w:id="60" w:name="_Toc57286112"/>
            <w:r w:rsidRPr="00A1340B">
              <w:rPr>
                <w:b/>
                <w:bCs w:val="0"/>
                <w:noProof/>
                <w:sz w:val="40"/>
                <w:szCs w:val="22"/>
              </w:rPr>
              <w:t>DATA</w:t>
            </w:r>
            <w:bookmarkEnd w:id="56"/>
            <w:bookmarkEnd w:id="57"/>
            <w:bookmarkEnd w:id="58"/>
            <w:bookmarkEnd w:id="59"/>
            <w:bookmarkEnd w:id="60"/>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1" w:name="_Toc54880632"/>
            <w:bookmarkStart w:id="62" w:name="_Toc54887832"/>
            <w:bookmarkStart w:id="63" w:name="_Toc54948302"/>
            <w:bookmarkStart w:id="64" w:name="_Toc55393562"/>
            <w:bookmarkStart w:id="65" w:name="_Toc57286113"/>
            <w:r w:rsidRPr="00A1340B">
              <w:rPr>
                <w:b/>
                <w:bCs w:val="0"/>
                <w:noProof/>
                <w:sz w:val="40"/>
                <w:szCs w:val="22"/>
              </w:rPr>
              <w:t>VERSIONE</w:t>
            </w:r>
            <w:bookmarkEnd w:id="61"/>
            <w:bookmarkEnd w:id="62"/>
            <w:bookmarkEnd w:id="63"/>
            <w:bookmarkEnd w:id="64"/>
            <w:bookmarkEnd w:id="65"/>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6" w:name="_Toc54880633"/>
            <w:bookmarkStart w:id="67" w:name="_Toc54887833"/>
            <w:bookmarkStart w:id="68" w:name="_Toc54948303"/>
            <w:bookmarkStart w:id="69" w:name="_Toc55393563"/>
            <w:bookmarkStart w:id="70" w:name="_Toc57286114"/>
            <w:r w:rsidRPr="00A1340B">
              <w:rPr>
                <w:b/>
                <w:bCs w:val="0"/>
                <w:noProof/>
                <w:sz w:val="40"/>
                <w:szCs w:val="22"/>
              </w:rPr>
              <w:t>DESCRIZIONE</w:t>
            </w:r>
            <w:bookmarkEnd w:id="66"/>
            <w:bookmarkEnd w:id="67"/>
            <w:bookmarkEnd w:id="68"/>
            <w:bookmarkEnd w:id="69"/>
            <w:bookmarkEnd w:id="70"/>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1" w:name="_Toc54880634"/>
            <w:bookmarkStart w:id="72" w:name="_Toc54887834"/>
            <w:bookmarkStart w:id="73" w:name="_Toc54948304"/>
            <w:bookmarkStart w:id="74" w:name="_Toc55393564"/>
            <w:bookmarkStart w:id="75" w:name="_Toc57286115"/>
            <w:r w:rsidRPr="00A1340B">
              <w:rPr>
                <w:b/>
                <w:bCs w:val="0"/>
                <w:noProof/>
                <w:sz w:val="40"/>
                <w:szCs w:val="22"/>
              </w:rPr>
              <w:t>AUTORE</w:t>
            </w:r>
            <w:bookmarkEnd w:id="71"/>
            <w:bookmarkEnd w:id="72"/>
            <w:bookmarkEnd w:id="73"/>
            <w:bookmarkEnd w:id="74"/>
            <w:bookmarkEnd w:id="75"/>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76" w:name="_Toc54880635"/>
            <w:bookmarkStart w:id="77" w:name="_Toc54887835"/>
            <w:bookmarkStart w:id="78" w:name="_Toc54948305"/>
            <w:bookmarkStart w:id="79" w:name="_Toc55393565"/>
            <w:bookmarkStart w:id="80" w:name="_Toc57286116"/>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76"/>
            <w:bookmarkEnd w:id="77"/>
            <w:bookmarkEnd w:id="78"/>
            <w:bookmarkEnd w:id="79"/>
            <w:bookmarkEnd w:id="80"/>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1" w:name="_Toc54880636"/>
            <w:bookmarkStart w:id="82" w:name="_Toc54887836"/>
            <w:bookmarkStart w:id="83" w:name="_Toc54948306"/>
            <w:bookmarkStart w:id="84" w:name="_Toc55393566"/>
            <w:bookmarkStart w:id="85" w:name="_Toc57286117"/>
            <w:r>
              <w:rPr>
                <w:b w:val="0"/>
                <w:bCs/>
                <w:noProof/>
                <w:sz w:val="32"/>
              </w:rPr>
              <w:t>1</w:t>
            </w:r>
            <w:r w:rsidR="00A1340B" w:rsidRPr="006B0288">
              <w:rPr>
                <w:b w:val="0"/>
                <w:bCs/>
                <w:noProof/>
                <w:sz w:val="32"/>
              </w:rPr>
              <w:t>.0</w:t>
            </w:r>
            <w:bookmarkEnd w:id="81"/>
            <w:bookmarkEnd w:id="82"/>
            <w:bookmarkEnd w:id="83"/>
            <w:bookmarkEnd w:id="84"/>
            <w:bookmarkEnd w:id="85"/>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6" w:name="_Toc54880637"/>
            <w:bookmarkStart w:id="87" w:name="_Toc54887837"/>
            <w:bookmarkStart w:id="88" w:name="_Toc54948307"/>
            <w:bookmarkStart w:id="89" w:name="_Toc55393567"/>
            <w:bookmarkStart w:id="90" w:name="_Toc57286118"/>
            <w:r w:rsidRPr="006B0288">
              <w:rPr>
                <w:b w:val="0"/>
                <w:bCs/>
                <w:noProof/>
                <w:sz w:val="32"/>
              </w:rPr>
              <w:t>Prima stesura</w:t>
            </w:r>
            <w:r w:rsidR="00693FD7" w:rsidRPr="006B0288">
              <w:rPr>
                <w:b w:val="0"/>
                <w:bCs/>
                <w:noProof/>
                <w:sz w:val="32"/>
              </w:rPr>
              <w:t xml:space="preserve"> del template</w:t>
            </w:r>
            <w:bookmarkEnd w:id="86"/>
            <w:bookmarkEnd w:id="87"/>
            <w:bookmarkEnd w:id="88"/>
            <w:bookmarkEnd w:id="89"/>
            <w:bookmarkEnd w:id="90"/>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1" w:name="_Toc54880638"/>
            <w:bookmarkStart w:id="92" w:name="_Toc54887838"/>
            <w:bookmarkStart w:id="93" w:name="_Toc54948308"/>
            <w:bookmarkStart w:id="94" w:name="_Toc55393568"/>
            <w:bookmarkStart w:id="95" w:name="_Toc57286119"/>
            <w:r w:rsidRPr="006B0288">
              <w:rPr>
                <w:b w:val="0"/>
                <w:bCs/>
                <w:noProof/>
                <w:sz w:val="32"/>
              </w:rPr>
              <w:t>Costante Marc</w:t>
            </w:r>
            <w:r w:rsidR="006B0288" w:rsidRPr="006B0288">
              <w:rPr>
                <w:b w:val="0"/>
                <w:bCs/>
                <w:noProof/>
                <w:sz w:val="32"/>
              </w:rPr>
              <w:t>o</w:t>
            </w:r>
            <w:bookmarkEnd w:id="91"/>
            <w:bookmarkEnd w:id="92"/>
            <w:bookmarkEnd w:id="93"/>
            <w:bookmarkEnd w:id="94"/>
            <w:bookmarkEnd w:id="95"/>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r>
              <w:rPr>
                <w:noProof/>
                <w:sz w:val="32"/>
              </w:rPr>
              <w:t>27/11/2020</w:t>
            </w:r>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1.1</w:t>
            </w:r>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Costante Marco</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Bidi"/>
          <w:b/>
          <w:color w:val="082A75" w:themeColor="text2"/>
          <w:sz w:val="28"/>
          <w:szCs w:val="22"/>
          <w:lang w:eastAsia="en-US"/>
        </w:rPr>
        <w:id w:val="-1575812746"/>
        <w:docPartObj>
          <w:docPartGallery w:val="Table of Contents"/>
          <w:docPartUnique/>
        </w:docPartObj>
      </w:sdtPr>
      <w:sdtEndPr/>
      <w:sdtContent>
        <w:p w14:paraId="6C8DF167" w14:textId="2DBB4FA2" w:rsidR="00A75C89" w:rsidRDefault="00A75C89">
          <w:pPr>
            <w:pStyle w:val="Titolosommario"/>
          </w:pPr>
        </w:p>
        <w:p w14:paraId="00965712" w14:textId="41D86424" w:rsidR="00A75C89" w:rsidRPr="009B64B5" w:rsidRDefault="00A75C89">
          <w:pPr>
            <w:pStyle w:val="Sommario1"/>
            <w:tabs>
              <w:tab w:val="right" w:leader="dot" w:pos="10024"/>
            </w:tabs>
            <w:rPr>
              <w:noProof/>
              <w:sz w:val="22"/>
              <w:lang w:eastAsia="it-IT"/>
            </w:rPr>
          </w:pPr>
          <w:r w:rsidRPr="009B64B5">
            <w:fldChar w:fldCharType="begin"/>
          </w:r>
          <w:r w:rsidRPr="009B64B5">
            <w:instrText xml:space="preserve"> TOC \o "1-3" \h \z \u </w:instrText>
          </w:r>
          <w:r w:rsidRPr="009B64B5">
            <w:fldChar w:fldCharType="separate"/>
          </w:r>
          <w:hyperlink w:anchor="_Toc57286100" w:history="1">
            <w:r w:rsidRPr="009B64B5">
              <w:rPr>
                <w:rStyle w:val="Collegamentoipertestuale"/>
                <w:noProof/>
                <w:color w:val="082A75" w:themeColor="text2"/>
                <w:lang w:bidi="it-IT"/>
              </w:rPr>
              <w:t>PARTECIPANTI</w:t>
            </w:r>
            <w:r w:rsidRPr="009B64B5">
              <w:rPr>
                <w:noProof/>
                <w:webHidden/>
              </w:rPr>
              <w:tab/>
            </w:r>
            <w:r w:rsidRPr="009B64B5">
              <w:rPr>
                <w:noProof/>
                <w:webHidden/>
              </w:rPr>
              <w:fldChar w:fldCharType="begin"/>
            </w:r>
            <w:r w:rsidRPr="009B64B5">
              <w:rPr>
                <w:noProof/>
                <w:webHidden/>
              </w:rPr>
              <w:instrText xml:space="preserve"> PAGEREF _Toc57286100 \h </w:instrText>
            </w:r>
            <w:r w:rsidRPr="009B64B5">
              <w:rPr>
                <w:noProof/>
                <w:webHidden/>
              </w:rPr>
            </w:r>
            <w:r w:rsidRPr="009B64B5">
              <w:rPr>
                <w:noProof/>
                <w:webHidden/>
              </w:rPr>
              <w:fldChar w:fldCharType="separate"/>
            </w:r>
            <w:r w:rsidR="00E2504B">
              <w:rPr>
                <w:noProof/>
                <w:webHidden/>
              </w:rPr>
              <w:t>2</w:t>
            </w:r>
            <w:r w:rsidRPr="009B64B5">
              <w:rPr>
                <w:noProof/>
                <w:webHidden/>
              </w:rPr>
              <w:fldChar w:fldCharType="end"/>
            </w:r>
          </w:hyperlink>
        </w:p>
        <w:p w14:paraId="748344E4" w14:textId="2823A53B" w:rsidR="00A75C89" w:rsidRPr="009B64B5" w:rsidRDefault="000E39B7">
          <w:pPr>
            <w:pStyle w:val="Sommario1"/>
            <w:tabs>
              <w:tab w:val="right" w:leader="dot" w:pos="10024"/>
            </w:tabs>
            <w:rPr>
              <w:noProof/>
              <w:sz w:val="22"/>
              <w:lang w:eastAsia="it-IT"/>
            </w:rPr>
          </w:pPr>
          <w:hyperlink w:anchor="_Toc57286120" w:history="1">
            <w:r w:rsidR="00A75C89" w:rsidRPr="009B64B5">
              <w:rPr>
                <w:rStyle w:val="Collegamentoipertestuale"/>
                <w:noProof/>
                <w:color w:val="082A75" w:themeColor="text2"/>
              </w:rPr>
              <w:t>1.Introduzione</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_Toc57286120 \h </w:instrText>
            </w:r>
            <w:r w:rsidR="00A75C89" w:rsidRPr="009B64B5">
              <w:rPr>
                <w:noProof/>
                <w:webHidden/>
              </w:rPr>
            </w:r>
            <w:r w:rsidR="00A75C89" w:rsidRPr="009B64B5">
              <w:rPr>
                <w:noProof/>
                <w:webHidden/>
              </w:rPr>
              <w:fldChar w:fldCharType="separate"/>
            </w:r>
            <w:r w:rsidR="00E2504B">
              <w:rPr>
                <w:noProof/>
                <w:webHidden/>
              </w:rPr>
              <w:t>6</w:t>
            </w:r>
            <w:r w:rsidR="00A75C89" w:rsidRPr="009B64B5">
              <w:rPr>
                <w:noProof/>
                <w:webHidden/>
              </w:rPr>
              <w:fldChar w:fldCharType="end"/>
            </w:r>
          </w:hyperlink>
        </w:p>
        <w:p w14:paraId="6AF6C986" w14:textId="1B2DC113" w:rsidR="00A75C89" w:rsidRPr="009B64B5" w:rsidRDefault="000E39B7">
          <w:pPr>
            <w:pStyle w:val="Sommario2"/>
            <w:tabs>
              <w:tab w:val="right" w:leader="dot" w:pos="10024"/>
            </w:tabs>
            <w:rPr>
              <w:noProof/>
              <w:sz w:val="22"/>
              <w:lang w:eastAsia="it-IT"/>
            </w:rPr>
          </w:pPr>
          <w:hyperlink w:anchor="_Toc57286121" w:history="1">
            <w:r w:rsidR="00A75C89" w:rsidRPr="009B64B5">
              <w:rPr>
                <w:rStyle w:val="Collegamentoipertestuale"/>
                <w:noProof/>
                <w:color w:val="082A75" w:themeColor="text2"/>
              </w:rPr>
              <w:t>1.1 Obiettivo del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_Toc57286121 \h </w:instrText>
            </w:r>
            <w:r w:rsidR="00A75C89" w:rsidRPr="009B64B5">
              <w:rPr>
                <w:noProof/>
                <w:webHidden/>
              </w:rPr>
            </w:r>
            <w:r w:rsidR="00A75C89" w:rsidRPr="009B64B5">
              <w:rPr>
                <w:noProof/>
                <w:webHidden/>
              </w:rPr>
              <w:fldChar w:fldCharType="separate"/>
            </w:r>
            <w:r w:rsidR="00E2504B">
              <w:rPr>
                <w:noProof/>
                <w:webHidden/>
              </w:rPr>
              <w:t>6</w:t>
            </w:r>
            <w:r w:rsidR="00A75C89" w:rsidRPr="009B64B5">
              <w:rPr>
                <w:noProof/>
                <w:webHidden/>
              </w:rPr>
              <w:fldChar w:fldCharType="end"/>
            </w:r>
          </w:hyperlink>
        </w:p>
        <w:p w14:paraId="6C919338" w14:textId="26336BAE" w:rsidR="00A75C89" w:rsidRPr="009B64B5" w:rsidRDefault="000E39B7">
          <w:pPr>
            <w:pStyle w:val="Sommario2"/>
            <w:tabs>
              <w:tab w:val="right" w:leader="dot" w:pos="10024"/>
            </w:tabs>
            <w:rPr>
              <w:noProof/>
              <w:sz w:val="22"/>
              <w:lang w:eastAsia="it-IT"/>
            </w:rPr>
          </w:pPr>
          <w:hyperlink w:anchor="_Toc57286125" w:history="1">
            <w:r w:rsidR="00A75C89" w:rsidRPr="009B64B5">
              <w:rPr>
                <w:rStyle w:val="Collegamentoipertestuale"/>
                <w:noProof/>
                <w:color w:val="082A75" w:themeColor="text2"/>
              </w:rPr>
              <w:t>1.</w:t>
            </w:r>
            <w:r w:rsidR="00DA7F2C">
              <w:rPr>
                <w:rStyle w:val="Collegamentoipertestuale"/>
                <w:noProof/>
                <w:color w:val="082A75" w:themeColor="text2"/>
              </w:rPr>
              <w:t>2</w:t>
            </w:r>
            <w:r w:rsidR="00A75C89" w:rsidRPr="009B64B5">
              <w:rPr>
                <w:rStyle w:val="Collegamentoipertestuale"/>
                <w:noProof/>
                <w:color w:val="082A75" w:themeColor="text2"/>
              </w:rPr>
              <w:t xml:space="preserve"> Organizzazione del documento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_Toc57286125 \h </w:instrText>
            </w:r>
            <w:r w:rsidR="00A75C89" w:rsidRPr="009B64B5">
              <w:rPr>
                <w:noProof/>
                <w:webHidden/>
              </w:rPr>
            </w:r>
            <w:r w:rsidR="00A75C89" w:rsidRPr="009B64B5">
              <w:rPr>
                <w:noProof/>
                <w:webHidden/>
              </w:rPr>
              <w:fldChar w:fldCharType="separate"/>
            </w:r>
            <w:r w:rsidR="00E2504B">
              <w:rPr>
                <w:noProof/>
                <w:webHidden/>
              </w:rPr>
              <w:t>6</w:t>
            </w:r>
            <w:r w:rsidR="00A75C89" w:rsidRPr="009B64B5">
              <w:rPr>
                <w:noProof/>
                <w:webHidden/>
              </w:rPr>
              <w:fldChar w:fldCharType="end"/>
            </w:r>
          </w:hyperlink>
        </w:p>
        <w:p w14:paraId="27C9B478" w14:textId="55A0CE38" w:rsidR="00A75C89" w:rsidRPr="009B64B5" w:rsidRDefault="000E39B7">
          <w:pPr>
            <w:pStyle w:val="Sommario2"/>
            <w:tabs>
              <w:tab w:val="right" w:leader="dot" w:pos="10024"/>
            </w:tabs>
            <w:rPr>
              <w:noProof/>
              <w:sz w:val="22"/>
              <w:lang w:eastAsia="it-IT"/>
            </w:rPr>
          </w:pPr>
          <w:hyperlink w:anchor="_Toc57286126" w:history="1">
            <w:r w:rsidR="00A75C89" w:rsidRPr="009B64B5">
              <w:rPr>
                <w:rStyle w:val="Collegamentoipertestuale"/>
                <w:noProof/>
                <w:color w:val="082A75" w:themeColor="text2"/>
              </w:rPr>
              <w:t>1.</w:t>
            </w:r>
            <w:r w:rsidR="00DA7F2C">
              <w:rPr>
                <w:rStyle w:val="Collegamentoipertestuale"/>
                <w:noProof/>
                <w:color w:val="082A75" w:themeColor="text2"/>
              </w:rPr>
              <w:t>3</w:t>
            </w:r>
            <w:r w:rsidR="00A75C89" w:rsidRPr="009B64B5">
              <w:rPr>
                <w:rStyle w:val="Collegamentoipertestuale"/>
                <w:noProof/>
                <w:color w:val="082A75" w:themeColor="text2"/>
              </w:rPr>
              <w:t xml:space="preserve"> Definizioni, acronimi e abbreviazioni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_Toc57286126 \h </w:instrText>
            </w:r>
            <w:r w:rsidR="00A75C89" w:rsidRPr="009B64B5">
              <w:rPr>
                <w:noProof/>
                <w:webHidden/>
              </w:rPr>
            </w:r>
            <w:r w:rsidR="00A75C89" w:rsidRPr="009B64B5">
              <w:rPr>
                <w:noProof/>
                <w:webHidden/>
              </w:rPr>
              <w:fldChar w:fldCharType="separate"/>
            </w:r>
            <w:r w:rsidR="00E2504B">
              <w:rPr>
                <w:noProof/>
                <w:webHidden/>
              </w:rPr>
              <w:t>7</w:t>
            </w:r>
            <w:r w:rsidR="00A75C89" w:rsidRPr="009B64B5">
              <w:rPr>
                <w:noProof/>
                <w:webHidden/>
              </w:rPr>
              <w:fldChar w:fldCharType="end"/>
            </w:r>
          </w:hyperlink>
        </w:p>
        <w:p w14:paraId="001D3371" w14:textId="42B41E86" w:rsidR="00A75C89" w:rsidRPr="009B64B5" w:rsidRDefault="000E39B7">
          <w:pPr>
            <w:pStyle w:val="Sommario1"/>
            <w:tabs>
              <w:tab w:val="right" w:leader="dot" w:pos="10024"/>
            </w:tabs>
            <w:rPr>
              <w:noProof/>
              <w:sz w:val="22"/>
              <w:lang w:eastAsia="it-IT"/>
            </w:rPr>
          </w:pPr>
          <w:hyperlink w:anchor="_Toc57286127" w:history="1">
            <w:r w:rsidR="00A75C89" w:rsidRPr="009B64B5">
              <w:rPr>
                <w:rStyle w:val="Collegamentoipertestuale"/>
                <w:noProof/>
                <w:color w:val="082A75" w:themeColor="text2"/>
              </w:rPr>
              <w:t>2.Sistema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_Toc57286127 \h </w:instrText>
            </w:r>
            <w:r w:rsidR="00A75C89" w:rsidRPr="009B64B5">
              <w:rPr>
                <w:noProof/>
                <w:webHidden/>
              </w:rPr>
            </w:r>
            <w:r w:rsidR="00A75C89" w:rsidRPr="009B64B5">
              <w:rPr>
                <w:noProof/>
                <w:webHidden/>
              </w:rPr>
              <w:fldChar w:fldCharType="separate"/>
            </w:r>
            <w:r w:rsidR="00E2504B">
              <w:rPr>
                <w:noProof/>
                <w:webHidden/>
              </w:rPr>
              <w:t>8</w:t>
            </w:r>
            <w:r w:rsidR="00A75C89" w:rsidRPr="009B64B5">
              <w:rPr>
                <w:noProof/>
                <w:webHidden/>
              </w:rPr>
              <w:fldChar w:fldCharType="end"/>
            </w:r>
          </w:hyperlink>
        </w:p>
        <w:p w14:paraId="7B4B3357" w14:textId="348E41EB" w:rsidR="00A75C89" w:rsidRPr="009B64B5" w:rsidRDefault="000E39B7">
          <w:pPr>
            <w:pStyle w:val="Sommario2"/>
            <w:tabs>
              <w:tab w:val="right" w:leader="dot" w:pos="10024"/>
            </w:tabs>
            <w:rPr>
              <w:noProof/>
              <w:sz w:val="22"/>
              <w:lang w:eastAsia="it-IT"/>
            </w:rPr>
          </w:pPr>
          <w:hyperlink w:anchor="_Toc57286128" w:history="1">
            <w:r w:rsidR="00A75C89" w:rsidRPr="009B64B5">
              <w:rPr>
                <w:rStyle w:val="Collegamentoipertestuale"/>
                <w:noProof/>
                <w:color w:val="082A75" w:themeColor="text2"/>
              </w:rPr>
              <w:t>2.1 Introduzione al 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_Toc57286128 \h </w:instrText>
            </w:r>
            <w:r w:rsidR="00A75C89" w:rsidRPr="009B64B5">
              <w:rPr>
                <w:noProof/>
                <w:webHidden/>
              </w:rPr>
            </w:r>
            <w:r w:rsidR="00A75C89" w:rsidRPr="009B64B5">
              <w:rPr>
                <w:noProof/>
                <w:webHidden/>
              </w:rPr>
              <w:fldChar w:fldCharType="separate"/>
            </w:r>
            <w:r w:rsidR="00E2504B">
              <w:rPr>
                <w:noProof/>
                <w:webHidden/>
              </w:rPr>
              <w:t>8</w:t>
            </w:r>
            <w:r w:rsidR="00A75C89" w:rsidRPr="009B64B5">
              <w:rPr>
                <w:noProof/>
                <w:webHidden/>
              </w:rPr>
              <w:fldChar w:fldCharType="end"/>
            </w:r>
          </w:hyperlink>
        </w:p>
        <w:p w14:paraId="0EFD80C7" w14:textId="6916EC57" w:rsidR="00A75C89" w:rsidRPr="009B64B5" w:rsidRDefault="000E39B7">
          <w:pPr>
            <w:pStyle w:val="Sommario2"/>
            <w:tabs>
              <w:tab w:val="right" w:leader="dot" w:pos="10024"/>
            </w:tabs>
            <w:rPr>
              <w:noProof/>
              <w:sz w:val="22"/>
              <w:lang w:eastAsia="it-IT"/>
            </w:rPr>
          </w:pPr>
          <w:hyperlink w:anchor="_Toc57286129" w:history="1">
            <w:r w:rsidR="00A75C89" w:rsidRPr="009B64B5">
              <w:rPr>
                <w:rStyle w:val="Collegamentoipertestuale"/>
                <w:noProof/>
                <w:color w:val="082A75" w:themeColor="text2"/>
              </w:rPr>
              <w:t>2.2 Identificazione degli attori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_Toc57286129 \h </w:instrText>
            </w:r>
            <w:r w:rsidR="00A75C89" w:rsidRPr="009B64B5">
              <w:rPr>
                <w:noProof/>
                <w:webHidden/>
              </w:rPr>
            </w:r>
            <w:r w:rsidR="00A75C89" w:rsidRPr="009B64B5">
              <w:rPr>
                <w:noProof/>
                <w:webHidden/>
              </w:rPr>
              <w:fldChar w:fldCharType="separate"/>
            </w:r>
            <w:r w:rsidR="00E2504B">
              <w:rPr>
                <w:noProof/>
                <w:webHidden/>
              </w:rPr>
              <w:t>8</w:t>
            </w:r>
            <w:r w:rsidR="00A75C89" w:rsidRPr="009B64B5">
              <w:rPr>
                <w:noProof/>
                <w:webHidden/>
              </w:rPr>
              <w:fldChar w:fldCharType="end"/>
            </w:r>
          </w:hyperlink>
        </w:p>
        <w:p w14:paraId="2E421102" w14:textId="0D9EBFBE" w:rsidR="00A75C89" w:rsidRPr="009B64B5" w:rsidRDefault="000E39B7">
          <w:pPr>
            <w:pStyle w:val="Sommario2"/>
            <w:tabs>
              <w:tab w:val="right" w:leader="dot" w:pos="10024"/>
            </w:tabs>
            <w:rPr>
              <w:noProof/>
              <w:sz w:val="22"/>
              <w:lang w:eastAsia="it-IT"/>
            </w:rPr>
          </w:pPr>
          <w:hyperlink w:anchor="_Toc57286130" w:history="1">
            <w:r w:rsidR="00A75C89" w:rsidRPr="009B64B5">
              <w:rPr>
                <w:rStyle w:val="Collegamentoipertestuale"/>
                <w:noProof/>
                <w:color w:val="082A75" w:themeColor="text2"/>
              </w:rPr>
              <w:t>2.3 Requisiti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_Toc57286130 \h </w:instrText>
            </w:r>
            <w:r w:rsidR="00A75C89" w:rsidRPr="009B64B5">
              <w:rPr>
                <w:noProof/>
                <w:webHidden/>
              </w:rPr>
            </w:r>
            <w:r w:rsidR="00A75C89" w:rsidRPr="009B64B5">
              <w:rPr>
                <w:noProof/>
                <w:webHidden/>
              </w:rPr>
              <w:fldChar w:fldCharType="separate"/>
            </w:r>
            <w:r w:rsidR="00E2504B">
              <w:rPr>
                <w:noProof/>
                <w:webHidden/>
              </w:rPr>
              <w:t>8</w:t>
            </w:r>
            <w:r w:rsidR="00A75C89" w:rsidRPr="009B64B5">
              <w:rPr>
                <w:noProof/>
                <w:webHidden/>
              </w:rPr>
              <w:fldChar w:fldCharType="end"/>
            </w:r>
          </w:hyperlink>
        </w:p>
        <w:p w14:paraId="379354D7" w14:textId="320D7D0B" w:rsidR="00A75C89" w:rsidRPr="009B64B5" w:rsidRDefault="000E39B7">
          <w:pPr>
            <w:pStyle w:val="Sommario3"/>
            <w:tabs>
              <w:tab w:val="right" w:leader="dot" w:pos="10024"/>
            </w:tabs>
            <w:rPr>
              <w:b/>
              <w:noProof/>
              <w:color w:val="082A75" w:themeColor="text2"/>
            </w:rPr>
          </w:pPr>
          <w:hyperlink w:anchor="_Toc57286131" w:history="1">
            <w:r w:rsidR="00A75C89" w:rsidRPr="009B64B5">
              <w:rPr>
                <w:rStyle w:val="Collegamentoipertestuale"/>
                <w:b/>
                <w:noProof/>
                <w:color w:val="082A75" w:themeColor="text2"/>
              </w:rPr>
              <w:t>2.3.1 Gestione utenti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_Toc57286131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8</w:t>
            </w:r>
            <w:r w:rsidR="00A75C89" w:rsidRPr="009B64B5">
              <w:rPr>
                <w:b/>
                <w:noProof/>
                <w:webHidden/>
                <w:color w:val="082A75" w:themeColor="text2"/>
              </w:rPr>
              <w:fldChar w:fldCharType="end"/>
            </w:r>
          </w:hyperlink>
        </w:p>
        <w:p w14:paraId="2A2A9127" w14:textId="487ADD36" w:rsidR="00A75C89" w:rsidRPr="009B64B5" w:rsidRDefault="000E39B7">
          <w:pPr>
            <w:pStyle w:val="Sommario3"/>
            <w:tabs>
              <w:tab w:val="right" w:leader="dot" w:pos="10024"/>
            </w:tabs>
            <w:rPr>
              <w:b/>
              <w:noProof/>
              <w:color w:val="082A75" w:themeColor="text2"/>
            </w:rPr>
          </w:pPr>
          <w:hyperlink w:anchor="_Toc57286132" w:history="1">
            <w:r w:rsidR="00A75C89" w:rsidRPr="009B64B5">
              <w:rPr>
                <w:rStyle w:val="Collegamentoipertestuale"/>
                <w:b/>
                <w:noProof/>
                <w:color w:val="082A75" w:themeColor="text2"/>
              </w:rPr>
              <w:t>2.3.2 Gestione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_Toc57286132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9</w:t>
            </w:r>
            <w:r w:rsidR="00A75C89" w:rsidRPr="009B64B5">
              <w:rPr>
                <w:b/>
                <w:noProof/>
                <w:webHidden/>
                <w:color w:val="082A75" w:themeColor="text2"/>
              </w:rPr>
              <w:fldChar w:fldCharType="end"/>
            </w:r>
          </w:hyperlink>
        </w:p>
        <w:p w14:paraId="3E0F3EDD" w14:textId="47C44242" w:rsidR="00A75C89" w:rsidRPr="009B64B5" w:rsidRDefault="000E39B7">
          <w:pPr>
            <w:pStyle w:val="Sommario3"/>
            <w:tabs>
              <w:tab w:val="right" w:leader="dot" w:pos="10024"/>
            </w:tabs>
            <w:rPr>
              <w:b/>
              <w:noProof/>
              <w:color w:val="082A75" w:themeColor="text2"/>
            </w:rPr>
          </w:pPr>
          <w:hyperlink w:anchor="_Toc57286133" w:history="1">
            <w:r w:rsidR="00A75C89" w:rsidRPr="009B64B5">
              <w:rPr>
                <w:rStyle w:val="Collegamentoipertestuale"/>
                <w:b/>
                <w:noProof/>
                <w:color w:val="082A75" w:themeColor="text2"/>
              </w:rPr>
              <w:t>2.3.3 Gestione cucina</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_Toc57286133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10</w:t>
            </w:r>
            <w:r w:rsidR="00A75C89" w:rsidRPr="009B64B5">
              <w:rPr>
                <w:b/>
                <w:noProof/>
                <w:webHidden/>
                <w:color w:val="082A75" w:themeColor="text2"/>
              </w:rPr>
              <w:fldChar w:fldCharType="end"/>
            </w:r>
          </w:hyperlink>
        </w:p>
        <w:p w14:paraId="69EB78E1" w14:textId="0E187080" w:rsidR="00A75C89" w:rsidRPr="009B64B5" w:rsidRDefault="000E39B7">
          <w:pPr>
            <w:pStyle w:val="Sommario3"/>
            <w:tabs>
              <w:tab w:val="right" w:leader="dot" w:pos="10024"/>
            </w:tabs>
            <w:rPr>
              <w:b/>
              <w:noProof/>
              <w:color w:val="082A75" w:themeColor="text2"/>
            </w:rPr>
          </w:pPr>
          <w:hyperlink w:anchor="_Toc57286134" w:history="1">
            <w:r w:rsidR="00A75C89" w:rsidRPr="009B64B5">
              <w:rPr>
                <w:rStyle w:val="Collegamentoipertestuale"/>
                <w:b/>
                <w:noProof/>
                <w:color w:val="082A75" w:themeColor="text2"/>
              </w:rPr>
              <w:t>2.3.4 Gestione prodotto/menu</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_Toc57286134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11</w:t>
            </w:r>
            <w:r w:rsidR="00A75C89" w:rsidRPr="009B64B5">
              <w:rPr>
                <w:b/>
                <w:noProof/>
                <w:webHidden/>
                <w:color w:val="082A75" w:themeColor="text2"/>
              </w:rPr>
              <w:fldChar w:fldCharType="end"/>
            </w:r>
          </w:hyperlink>
        </w:p>
        <w:p w14:paraId="09892C5A" w14:textId="52EE80C7" w:rsidR="00A75C89" w:rsidRPr="009B64B5" w:rsidRDefault="000E39B7">
          <w:pPr>
            <w:pStyle w:val="Sommario2"/>
            <w:tabs>
              <w:tab w:val="right" w:leader="dot" w:pos="10024"/>
            </w:tabs>
            <w:rPr>
              <w:noProof/>
              <w:sz w:val="22"/>
              <w:lang w:eastAsia="it-IT"/>
            </w:rPr>
          </w:pPr>
          <w:hyperlink w:anchor="_Toc57286135" w:history="1">
            <w:r w:rsidR="00A75C89" w:rsidRPr="009B64B5">
              <w:rPr>
                <w:rStyle w:val="Collegamentoipertestuale"/>
                <w:noProof/>
                <w:color w:val="082A75" w:themeColor="text2"/>
              </w:rPr>
              <w:t>2.4 Requisiti non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_Toc57286135 \h </w:instrText>
            </w:r>
            <w:r w:rsidR="00A75C89" w:rsidRPr="009B64B5">
              <w:rPr>
                <w:noProof/>
                <w:webHidden/>
              </w:rPr>
            </w:r>
            <w:r w:rsidR="00A75C89" w:rsidRPr="009B64B5">
              <w:rPr>
                <w:noProof/>
                <w:webHidden/>
              </w:rPr>
              <w:fldChar w:fldCharType="separate"/>
            </w:r>
            <w:r w:rsidR="00E2504B">
              <w:rPr>
                <w:noProof/>
                <w:webHidden/>
              </w:rPr>
              <w:t>12</w:t>
            </w:r>
            <w:r w:rsidR="00A75C89" w:rsidRPr="009B64B5">
              <w:rPr>
                <w:noProof/>
                <w:webHidden/>
              </w:rPr>
              <w:fldChar w:fldCharType="end"/>
            </w:r>
          </w:hyperlink>
        </w:p>
        <w:p w14:paraId="6E773FA6" w14:textId="58A63F93" w:rsidR="00A75C89" w:rsidRPr="009B64B5" w:rsidRDefault="000E39B7">
          <w:pPr>
            <w:pStyle w:val="Sommario3"/>
            <w:tabs>
              <w:tab w:val="right" w:leader="dot" w:pos="10024"/>
            </w:tabs>
            <w:rPr>
              <w:b/>
              <w:noProof/>
              <w:color w:val="082A75" w:themeColor="text2"/>
            </w:rPr>
          </w:pPr>
          <w:hyperlink w:anchor="_Toc57286136" w:history="1">
            <w:r w:rsidR="00A75C89" w:rsidRPr="009B64B5">
              <w:rPr>
                <w:rStyle w:val="Collegamentoipertestuale"/>
                <w:b/>
                <w:noProof/>
                <w:color w:val="082A75" w:themeColor="text2"/>
              </w:rPr>
              <w:t>2.4.1 Usability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_Toc57286136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12</w:t>
            </w:r>
            <w:r w:rsidR="00A75C89" w:rsidRPr="009B64B5">
              <w:rPr>
                <w:b/>
                <w:noProof/>
                <w:webHidden/>
                <w:color w:val="082A75" w:themeColor="text2"/>
              </w:rPr>
              <w:fldChar w:fldCharType="end"/>
            </w:r>
          </w:hyperlink>
        </w:p>
        <w:p w14:paraId="6FD1C407" w14:textId="1340B4F5" w:rsidR="00A75C89" w:rsidRPr="009B64B5" w:rsidRDefault="000E39B7">
          <w:pPr>
            <w:pStyle w:val="Sommario3"/>
            <w:tabs>
              <w:tab w:val="right" w:leader="dot" w:pos="10024"/>
            </w:tabs>
            <w:rPr>
              <w:b/>
              <w:noProof/>
              <w:color w:val="082A75" w:themeColor="text2"/>
            </w:rPr>
          </w:pPr>
          <w:hyperlink w:anchor="_Toc57286137" w:history="1">
            <w:r w:rsidR="00A75C89" w:rsidRPr="009B64B5">
              <w:rPr>
                <w:rStyle w:val="Collegamentoipertestuale"/>
                <w:b/>
                <w:noProof/>
                <w:color w:val="082A75" w:themeColor="text2"/>
              </w:rPr>
              <w:t>2.4.2 Reliability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_Toc57286137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12</w:t>
            </w:r>
            <w:r w:rsidR="00A75C89" w:rsidRPr="009B64B5">
              <w:rPr>
                <w:b/>
                <w:noProof/>
                <w:webHidden/>
                <w:color w:val="082A75" w:themeColor="text2"/>
              </w:rPr>
              <w:fldChar w:fldCharType="end"/>
            </w:r>
          </w:hyperlink>
        </w:p>
        <w:p w14:paraId="5D5A4324" w14:textId="2B986C82" w:rsidR="00A75C89" w:rsidRPr="009B64B5" w:rsidRDefault="000E39B7">
          <w:pPr>
            <w:pStyle w:val="Sommario3"/>
            <w:tabs>
              <w:tab w:val="right" w:leader="dot" w:pos="10024"/>
            </w:tabs>
            <w:rPr>
              <w:b/>
              <w:noProof/>
              <w:color w:val="082A75" w:themeColor="text2"/>
            </w:rPr>
          </w:pPr>
          <w:hyperlink w:anchor="_Toc57286138" w:history="1">
            <w:r w:rsidR="00A75C89" w:rsidRPr="009B64B5">
              <w:rPr>
                <w:rStyle w:val="Collegamentoipertestuale"/>
                <w:b/>
                <w:noProof/>
                <w:color w:val="082A75" w:themeColor="text2"/>
              </w:rPr>
              <w:t>2.4.3 Performance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_Toc57286138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12</w:t>
            </w:r>
            <w:r w:rsidR="00A75C89" w:rsidRPr="009B64B5">
              <w:rPr>
                <w:b/>
                <w:noProof/>
                <w:webHidden/>
                <w:color w:val="082A75" w:themeColor="text2"/>
              </w:rPr>
              <w:fldChar w:fldCharType="end"/>
            </w:r>
          </w:hyperlink>
        </w:p>
        <w:p w14:paraId="6ACEACFE" w14:textId="4FFFCF60" w:rsidR="00A75C89" w:rsidRPr="009B64B5" w:rsidRDefault="000E39B7">
          <w:pPr>
            <w:pStyle w:val="Sommario3"/>
            <w:tabs>
              <w:tab w:val="right" w:leader="dot" w:pos="10024"/>
            </w:tabs>
            <w:rPr>
              <w:b/>
              <w:noProof/>
              <w:color w:val="082A75" w:themeColor="text2"/>
            </w:rPr>
          </w:pPr>
          <w:hyperlink w:anchor="_Toc57286139" w:history="1">
            <w:r w:rsidR="00A75C89" w:rsidRPr="009B64B5">
              <w:rPr>
                <w:rStyle w:val="Collegamentoipertestuale"/>
                <w:b/>
                <w:noProof/>
                <w:color w:val="082A75" w:themeColor="text2"/>
              </w:rPr>
              <w:t>2.4.4 Supportability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_Toc57286139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12</w:t>
            </w:r>
            <w:r w:rsidR="00A75C89" w:rsidRPr="009B64B5">
              <w:rPr>
                <w:b/>
                <w:noProof/>
                <w:webHidden/>
                <w:color w:val="082A75" w:themeColor="text2"/>
              </w:rPr>
              <w:fldChar w:fldCharType="end"/>
            </w:r>
          </w:hyperlink>
        </w:p>
        <w:p w14:paraId="15CF8237" w14:textId="38351549" w:rsidR="00A75C89" w:rsidRPr="009B64B5" w:rsidRDefault="000E39B7">
          <w:pPr>
            <w:pStyle w:val="Sommario3"/>
            <w:tabs>
              <w:tab w:val="right" w:leader="dot" w:pos="10024"/>
            </w:tabs>
            <w:rPr>
              <w:b/>
              <w:noProof/>
              <w:color w:val="082A75" w:themeColor="text2"/>
            </w:rPr>
          </w:pPr>
          <w:hyperlink w:anchor="_Toc57286140" w:history="1">
            <w:r w:rsidR="00A75C89" w:rsidRPr="009B64B5">
              <w:rPr>
                <w:rStyle w:val="Collegamentoipertestuale"/>
                <w:b/>
                <w:noProof/>
                <w:color w:val="082A75" w:themeColor="text2"/>
              </w:rPr>
              <w:t>2.4.5 Implementation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_Toc57286140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13</w:t>
            </w:r>
            <w:r w:rsidR="00A75C89" w:rsidRPr="009B64B5">
              <w:rPr>
                <w:b/>
                <w:noProof/>
                <w:webHidden/>
                <w:color w:val="082A75" w:themeColor="text2"/>
              </w:rPr>
              <w:fldChar w:fldCharType="end"/>
            </w:r>
          </w:hyperlink>
        </w:p>
        <w:p w14:paraId="54C327DC" w14:textId="1F98C8BD" w:rsidR="00A75C89" w:rsidRPr="009B64B5" w:rsidRDefault="000E39B7">
          <w:pPr>
            <w:pStyle w:val="Sommario3"/>
            <w:tabs>
              <w:tab w:val="right" w:leader="dot" w:pos="10024"/>
            </w:tabs>
            <w:rPr>
              <w:b/>
              <w:noProof/>
              <w:color w:val="082A75" w:themeColor="text2"/>
            </w:rPr>
          </w:pPr>
          <w:hyperlink w:anchor="_Toc57286141" w:history="1">
            <w:r w:rsidR="00A75C89" w:rsidRPr="009B64B5">
              <w:rPr>
                <w:rStyle w:val="Collegamentoipertestuale"/>
                <w:b/>
                <w:noProof/>
                <w:color w:val="082A75" w:themeColor="text2"/>
              </w:rPr>
              <w:t>2.4.6 Operation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_Toc57286141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13</w:t>
            </w:r>
            <w:r w:rsidR="00A75C89" w:rsidRPr="009B64B5">
              <w:rPr>
                <w:b/>
                <w:noProof/>
                <w:webHidden/>
                <w:color w:val="082A75" w:themeColor="text2"/>
              </w:rPr>
              <w:fldChar w:fldCharType="end"/>
            </w:r>
          </w:hyperlink>
        </w:p>
        <w:p w14:paraId="5DDCFF62" w14:textId="30968157" w:rsidR="00A75C89" w:rsidRPr="009B64B5" w:rsidRDefault="000E39B7">
          <w:pPr>
            <w:pStyle w:val="Sommario3"/>
            <w:tabs>
              <w:tab w:val="right" w:leader="dot" w:pos="10024"/>
            </w:tabs>
            <w:rPr>
              <w:b/>
              <w:noProof/>
              <w:color w:val="082A75" w:themeColor="text2"/>
            </w:rPr>
          </w:pPr>
          <w:hyperlink w:anchor="_Toc57286142" w:history="1">
            <w:r w:rsidR="00A75C89" w:rsidRPr="009B64B5">
              <w:rPr>
                <w:rStyle w:val="Collegamentoipertestuale"/>
                <w:b/>
                <w:noProof/>
                <w:color w:val="082A75" w:themeColor="text2"/>
              </w:rPr>
              <w:t>2.4.7 Legal</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_Toc57286142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13</w:t>
            </w:r>
            <w:r w:rsidR="00A75C89" w:rsidRPr="009B64B5">
              <w:rPr>
                <w:b/>
                <w:noProof/>
                <w:webHidden/>
                <w:color w:val="082A75" w:themeColor="text2"/>
              </w:rPr>
              <w:fldChar w:fldCharType="end"/>
            </w:r>
          </w:hyperlink>
        </w:p>
        <w:p w14:paraId="023E31FD" w14:textId="5441872A" w:rsidR="00A75C89" w:rsidRPr="009B64B5" w:rsidRDefault="000E39B7">
          <w:pPr>
            <w:pStyle w:val="Sommario1"/>
            <w:tabs>
              <w:tab w:val="right" w:leader="dot" w:pos="10024"/>
            </w:tabs>
            <w:rPr>
              <w:noProof/>
              <w:sz w:val="22"/>
              <w:lang w:eastAsia="it-IT"/>
            </w:rPr>
          </w:pPr>
          <w:hyperlink w:anchor="_Toc57286143" w:history="1">
            <w:r w:rsidR="00A75C89" w:rsidRPr="009B64B5">
              <w:rPr>
                <w:rStyle w:val="Collegamentoipertestuale"/>
                <w:noProof/>
                <w:color w:val="082A75" w:themeColor="text2"/>
              </w:rPr>
              <w:t>3.Modello di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_Toc57286143 \h </w:instrText>
            </w:r>
            <w:r w:rsidR="00A75C89" w:rsidRPr="009B64B5">
              <w:rPr>
                <w:noProof/>
                <w:webHidden/>
              </w:rPr>
            </w:r>
            <w:r w:rsidR="00A75C89" w:rsidRPr="009B64B5">
              <w:rPr>
                <w:noProof/>
                <w:webHidden/>
              </w:rPr>
              <w:fldChar w:fldCharType="separate"/>
            </w:r>
            <w:r w:rsidR="00E2504B">
              <w:rPr>
                <w:noProof/>
                <w:webHidden/>
              </w:rPr>
              <w:t>14</w:t>
            </w:r>
            <w:r w:rsidR="00A75C89" w:rsidRPr="009B64B5">
              <w:rPr>
                <w:noProof/>
                <w:webHidden/>
              </w:rPr>
              <w:fldChar w:fldCharType="end"/>
            </w:r>
          </w:hyperlink>
        </w:p>
        <w:p w14:paraId="27107328" w14:textId="105A5A98" w:rsidR="00A75C89" w:rsidRPr="009B64B5" w:rsidRDefault="000E39B7">
          <w:pPr>
            <w:pStyle w:val="Sommario2"/>
            <w:tabs>
              <w:tab w:val="right" w:leader="dot" w:pos="10024"/>
            </w:tabs>
            <w:rPr>
              <w:noProof/>
              <w:sz w:val="22"/>
              <w:lang w:eastAsia="it-IT"/>
            </w:rPr>
          </w:pPr>
          <w:hyperlink w:anchor="_Toc57286144" w:history="1">
            <w:r w:rsidR="00A75C89" w:rsidRPr="009B64B5">
              <w:rPr>
                <w:rStyle w:val="Collegamentoipertestuale"/>
                <w:noProof/>
                <w:color w:val="082A75" w:themeColor="text2"/>
              </w:rPr>
              <w:t>3.1 Scenari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_Toc57286144 \h </w:instrText>
            </w:r>
            <w:r w:rsidR="00A75C89" w:rsidRPr="009B64B5">
              <w:rPr>
                <w:noProof/>
                <w:webHidden/>
              </w:rPr>
            </w:r>
            <w:r w:rsidR="00A75C89" w:rsidRPr="009B64B5">
              <w:rPr>
                <w:noProof/>
                <w:webHidden/>
              </w:rPr>
              <w:fldChar w:fldCharType="separate"/>
            </w:r>
            <w:r w:rsidR="00E2504B">
              <w:rPr>
                <w:noProof/>
                <w:webHidden/>
              </w:rPr>
              <w:t>14</w:t>
            </w:r>
            <w:r w:rsidR="00A75C89" w:rsidRPr="009B64B5">
              <w:rPr>
                <w:noProof/>
                <w:webHidden/>
              </w:rPr>
              <w:fldChar w:fldCharType="end"/>
            </w:r>
          </w:hyperlink>
        </w:p>
        <w:p w14:paraId="3D1E7A82" w14:textId="1A2FCA03" w:rsidR="00A75C89" w:rsidRPr="009B64B5" w:rsidRDefault="000E39B7">
          <w:pPr>
            <w:pStyle w:val="Sommario2"/>
            <w:tabs>
              <w:tab w:val="right" w:leader="dot" w:pos="10024"/>
            </w:tabs>
            <w:rPr>
              <w:noProof/>
              <w:sz w:val="22"/>
              <w:lang w:eastAsia="it-IT"/>
            </w:rPr>
          </w:pPr>
          <w:hyperlink w:anchor="_Toc57286145" w:history="1">
            <w:r w:rsidR="00A75C89" w:rsidRPr="009B64B5">
              <w:rPr>
                <w:rStyle w:val="Collegamentoipertestuale"/>
                <w:noProof/>
                <w:color w:val="082A75" w:themeColor="text2"/>
              </w:rPr>
              <w:t>3.2 Use Case Models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_Toc57286145 \h </w:instrText>
            </w:r>
            <w:r w:rsidR="00A75C89" w:rsidRPr="009B64B5">
              <w:rPr>
                <w:noProof/>
                <w:webHidden/>
              </w:rPr>
            </w:r>
            <w:r w:rsidR="00A75C89" w:rsidRPr="009B64B5">
              <w:rPr>
                <w:noProof/>
                <w:webHidden/>
              </w:rPr>
              <w:fldChar w:fldCharType="separate"/>
            </w:r>
            <w:r w:rsidR="00E2504B">
              <w:rPr>
                <w:noProof/>
                <w:webHidden/>
              </w:rPr>
              <w:t>20</w:t>
            </w:r>
            <w:r w:rsidR="00A75C89" w:rsidRPr="009B64B5">
              <w:rPr>
                <w:noProof/>
                <w:webHidden/>
              </w:rPr>
              <w:fldChar w:fldCharType="end"/>
            </w:r>
          </w:hyperlink>
        </w:p>
        <w:p w14:paraId="554EA7D0" w14:textId="341F78E4" w:rsidR="00A75C89" w:rsidRPr="009B64B5" w:rsidRDefault="000E39B7">
          <w:pPr>
            <w:pStyle w:val="Sommario2"/>
            <w:tabs>
              <w:tab w:val="right" w:leader="dot" w:pos="10024"/>
            </w:tabs>
            <w:rPr>
              <w:noProof/>
              <w:sz w:val="22"/>
              <w:lang w:eastAsia="it-IT"/>
            </w:rPr>
          </w:pPr>
          <w:hyperlink w:anchor="_Toc57286146" w:history="1">
            <w:r w:rsidR="00A75C89" w:rsidRPr="009B64B5">
              <w:rPr>
                <w:rStyle w:val="Collegamentoipertestuale"/>
                <w:noProof/>
                <w:color w:val="082A75" w:themeColor="text2"/>
              </w:rPr>
              <w:t>3.3 Use Case Diagram</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_Toc57286146 \h </w:instrText>
            </w:r>
            <w:r w:rsidR="00A75C89" w:rsidRPr="009B64B5">
              <w:rPr>
                <w:noProof/>
                <w:webHidden/>
              </w:rPr>
            </w:r>
            <w:r w:rsidR="00A75C89" w:rsidRPr="009B64B5">
              <w:rPr>
                <w:noProof/>
                <w:webHidden/>
              </w:rPr>
              <w:fldChar w:fldCharType="separate"/>
            </w:r>
            <w:r w:rsidR="00E2504B">
              <w:rPr>
                <w:noProof/>
                <w:webHidden/>
              </w:rPr>
              <w:t>47</w:t>
            </w:r>
            <w:r w:rsidR="00A75C89" w:rsidRPr="009B64B5">
              <w:rPr>
                <w:noProof/>
                <w:webHidden/>
              </w:rPr>
              <w:fldChar w:fldCharType="end"/>
            </w:r>
          </w:hyperlink>
        </w:p>
        <w:p w14:paraId="4588C78E" w14:textId="1C1FFCC1" w:rsidR="00A75C89" w:rsidRPr="009B64B5" w:rsidRDefault="000E39B7">
          <w:pPr>
            <w:pStyle w:val="Sommario2"/>
            <w:tabs>
              <w:tab w:val="right" w:leader="dot" w:pos="10024"/>
            </w:tabs>
            <w:rPr>
              <w:noProof/>
              <w:sz w:val="22"/>
              <w:lang w:eastAsia="it-IT"/>
            </w:rPr>
          </w:pPr>
          <w:hyperlink w:anchor="_Toc57286147" w:history="1">
            <w:r w:rsidR="00A75C89" w:rsidRPr="009B64B5">
              <w:rPr>
                <w:rStyle w:val="Collegamentoipertestuale"/>
                <w:noProof/>
                <w:color w:val="082A75" w:themeColor="text2"/>
              </w:rPr>
              <w:t>3.4 Modello ad Oggetti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_Toc57286147 \h </w:instrText>
            </w:r>
            <w:r w:rsidR="00A75C89" w:rsidRPr="009B64B5">
              <w:rPr>
                <w:noProof/>
                <w:webHidden/>
              </w:rPr>
            </w:r>
            <w:r w:rsidR="00A75C89" w:rsidRPr="009B64B5">
              <w:rPr>
                <w:noProof/>
                <w:webHidden/>
              </w:rPr>
              <w:fldChar w:fldCharType="separate"/>
            </w:r>
            <w:r w:rsidR="00E2504B">
              <w:rPr>
                <w:noProof/>
                <w:webHidden/>
              </w:rPr>
              <w:t>51</w:t>
            </w:r>
            <w:r w:rsidR="00A75C89" w:rsidRPr="009B64B5">
              <w:rPr>
                <w:noProof/>
                <w:webHidden/>
              </w:rPr>
              <w:fldChar w:fldCharType="end"/>
            </w:r>
          </w:hyperlink>
        </w:p>
        <w:p w14:paraId="2B5C6921" w14:textId="77446582" w:rsidR="00A75C89" w:rsidRPr="009B64B5" w:rsidRDefault="000E39B7">
          <w:pPr>
            <w:pStyle w:val="Sommario3"/>
            <w:tabs>
              <w:tab w:val="right" w:leader="dot" w:pos="10024"/>
            </w:tabs>
            <w:rPr>
              <w:b/>
              <w:noProof/>
              <w:color w:val="082A75" w:themeColor="text2"/>
            </w:rPr>
          </w:pPr>
          <w:hyperlink w:anchor="_Toc57286148" w:history="1">
            <w:r w:rsidR="00A75C89" w:rsidRPr="009B64B5">
              <w:rPr>
                <w:rStyle w:val="Collegamentoipertestuale"/>
                <w:b/>
                <w:noProof/>
                <w:color w:val="082A75" w:themeColor="text2"/>
              </w:rPr>
              <w:t>3.4.1 Tabella riassuntiva degli oggetti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_Toc57286148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51</w:t>
            </w:r>
            <w:r w:rsidR="00A75C89" w:rsidRPr="009B64B5">
              <w:rPr>
                <w:b/>
                <w:noProof/>
                <w:webHidden/>
                <w:color w:val="082A75" w:themeColor="text2"/>
              </w:rPr>
              <w:fldChar w:fldCharType="end"/>
            </w:r>
          </w:hyperlink>
        </w:p>
        <w:p w14:paraId="1339E8F7" w14:textId="2C051C73" w:rsidR="00A75C89" w:rsidRPr="009B64B5" w:rsidRDefault="000E39B7">
          <w:pPr>
            <w:pStyle w:val="Sommario3"/>
            <w:tabs>
              <w:tab w:val="right" w:leader="dot" w:pos="10024"/>
            </w:tabs>
            <w:rPr>
              <w:b/>
              <w:noProof/>
              <w:color w:val="082A75" w:themeColor="text2"/>
            </w:rPr>
          </w:pPr>
          <w:hyperlink w:anchor="_Toc57286149" w:history="1">
            <w:r w:rsidR="00A75C89" w:rsidRPr="009B64B5">
              <w:rPr>
                <w:rStyle w:val="Collegamentoipertestuale"/>
                <w:b/>
                <w:noProof/>
                <w:color w:val="082A75" w:themeColor="text2"/>
              </w:rPr>
              <w:t>3.4.2 System Class Diagram</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_Toc57286149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52</w:t>
            </w:r>
            <w:r w:rsidR="00A75C89" w:rsidRPr="009B64B5">
              <w:rPr>
                <w:b/>
                <w:noProof/>
                <w:webHidden/>
                <w:color w:val="082A75" w:themeColor="text2"/>
              </w:rPr>
              <w:fldChar w:fldCharType="end"/>
            </w:r>
          </w:hyperlink>
        </w:p>
        <w:p w14:paraId="2FAAF445" w14:textId="2B585F9A" w:rsidR="00A75C89" w:rsidRPr="009B64B5" w:rsidRDefault="000E39B7">
          <w:pPr>
            <w:pStyle w:val="Sommario2"/>
            <w:tabs>
              <w:tab w:val="right" w:leader="dot" w:pos="10024"/>
            </w:tabs>
            <w:rPr>
              <w:noProof/>
              <w:sz w:val="22"/>
              <w:lang w:eastAsia="it-IT"/>
            </w:rPr>
          </w:pPr>
          <w:hyperlink w:anchor="_Toc57286150" w:history="1">
            <w:r w:rsidR="00A75C89" w:rsidRPr="009B64B5">
              <w:rPr>
                <w:rStyle w:val="Collegamentoipertestuale"/>
                <w:noProof/>
                <w:color w:val="082A75" w:themeColor="text2"/>
              </w:rPr>
              <w:t>3.5 Modello Dinamico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_Toc57286150 \h </w:instrText>
            </w:r>
            <w:r w:rsidR="00A75C89" w:rsidRPr="009B64B5">
              <w:rPr>
                <w:noProof/>
                <w:webHidden/>
              </w:rPr>
            </w:r>
            <w:r w:rsidR="00A75C89" w:rsidRPr="009B64B5">
              <w:rPr>
                <w:noProof/>
                <w:webHidden/>
              </w:rPr>
              <w:fldChar w:fldCharType="separate"/>
            </w:r>
            <w:r w:rsidR="00E2504B">
              <w:rPr>
                <w:noProof/>
                <w:webHidden/>
              </w:rPr>
              <w:t>53</w:t>
            </w:r>
            <w:r w:rsidR="00A75C89" w:rsidRPr="009B64B5">
              <w:rPr>
                <w:noProof/>
                <w:webHidden/>
              </w:rPr>
              <w:fldChar w:fldCharType="end"/>
            </w:r>
          </w:hyperlink>
        </w:p>
        <w:p w14:paraId="4C69B8CF" w14:textId="108FC926" w:rsidR="00A75C89" w:rsidRPr="009B64B5" w:rsidRDefault="000E39B7">
          <w:pPr>
            <w:pStyle w:val="Sommario3"/>
            <w:tabs>
              <w:tab w:val="right" w:leader="dot" w:pos="10024"/>
            </w:tabs>
            <w:rPr>
              <w:b/>
              <w:noProof/>
              <w:color w:val="082A75" w:themeColor="text2"/>
            </w:rPr>
          </w:pPr>
          <w:hyperlink w:anchor="_Toc57286151" w:history="1">
            <w:r w:rsidR="00A75C89" w:rsidRPr="009B64B5">
              <w:rPr>
                <w:rStyle w:val="Collegamentoipertestuale"/>
                <w:b/>
                <w:noProof/>
                <w:color w:val="082A75" w:themeColor="text2"/>
              </w:rPr>
              <w:t>3.5.1 SEQD01-Registrazione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_Toc57286151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53</w:t>
            </w:r>
            <w:r w:rsidR="00A75C89" w:rsidRPr="009B64B5">
              <w:rPr>
                <w:b/>
                <w:noProof/>
                <w:webHidden/>
                <w:color w:val="082A75" w:themeColor="text2"/>
              </w:rPr>
              <w:fldChar w:fldCharType="end"/>
            </w:r>
          </w:hyperlink>
        </w:p>
        <w:p w14:paraId="0EE3AA74" w14:textId="329BB32F" w:rsidR="00A75C89" w:rsidRPr="009B64B5" w:rsidRDefault="000E39B7">
          <w:pPr>
            <w:pStyle w:val="Sommario3"/>
            <w:tabs>
              <w:tab w:val="right" w:leader="dot" w:pos="10024"/>
            </w:tabs>
            <w:rPr>
              <w:b/>
              <w:noProof/>
              <w:color w:val="082A75" w:themeColor="text2"/>
            </w:rPr>
          </w:pPr>
          <w:hyperlink w:anchor="_Toc57286152" w:history="1">
            <w:r w:rsidR="00A75C89" w:rsidRPr="009B64B5">
              <w:rPr>
                <w:rStyle w:val="Collegamentoipertestuale"/>
                <w:b/>
                <w:noProof/>
                <w:color w:val="082A75" w:themeColor="text2"/>
              </w:rPr>
              <w:t>3.5.2 SEQD02-Prenotazione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_Toc57286152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53</w:t>
            </w:r>
            <w:r w:rsidR="00A75C89" w:rsidRPr="009B64B5">
              <w:rPr>
                <w:b/>
                <w:noProof/>
                <w:webHidden/>
                <w:color w:val="082A75" w:themeColor="text2"/>
              </w:rPr>
              <w:fldChar w:fldCharType="end"/>
            </w:r>
          </w:hyperlink>
        </w:p>
        <w:p w14:paraId="4F0EE208" w14:textId="43A24E53" w:rsidR="00A75C89" w:rsidRPr="009B64B5" w:rsidRDefault="000E39B7">
          <w:pPr>
            <w:pStyle w:val="Sommario3"/>
            <w:tabs>
              <w:tab w:val="right" w:leader="dot" w:pos="10024"/>
            </w:tabs>
            <w:rPr>
              <w:b/>
              <w:noProof/>
              <w:color w:val="082A75" w:themeColor="text2"/>
            </w:rPr>
          </w:pPr>
          <w:hyperlink w:anchor="_Toc57286153" w:history="1">
            <w:r w:rsidR="00A75C89" w:rsidRPr="009B64B5">
              <w:rPr>
                <w:rStyle w:val="Collegamentoipertestuale"/>
                <w:b/>
                <w:noProof/>
                <w:color w:val="082A75" w:themeColor="text2"/>
              </w:rPr>
              <w:t>3.5.3 SEQD03-Login, Eliminazione utente, Logout</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_Toc57286153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53</w:t>
            </w:r>
            <w:r w:rsidR="00A75C89" w:rsidRPr="009B64B5">
              <w:rPr>
                <w:b/>
                <w:noProof/>
                <w:webHidden/>
                <w:color w:val="082A75" w:themeColor="text2"/>
              </w:rPr>
              <w:fldChar w:fldCharType="end"/>
            </w:r>
          </w:hyperlink>
        </w:p>
        <w:p w14:paraId="09022819" w14:textId="0553C3EE" w:rsidR="00A75C89" w:rsidRPr="009B64B5" w:rsidRDefault="000E39B7">
          <w:pPr>
            <w:pStyle w:val="Sommario3"/>
            <w:tabs>
              <w:tab w:val="right" w:leader="dot" w:pos="10024"/>
            </w:tabs>
            <w:rPr>
              <w:b/>
              <w:noProof/>
              <w:color w:val="082A75" w:themeColor="text2"/>
            </w:rPr>
          </w:pPr>
          <w:hyperlink w:anchor="_Toc57286154" w:history="1">
            <w:r w:rsidR="00A75C89" w:rsidRPr="009B64B5">
              <w:rPr>
                <w:rStyle w:val="Collegamentoipertestuale"/>
                <w:b/>
                <w:noProof/>
                <w:color w:val="082A75" w:themeColor="text2"/>
              </w:rPr>
              <w:t>3.5.4 SEQD04-Visualizzazione dati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_Toc57286154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53</w:t>
            </w:r>
            <w:r w:rsidR="00A75C89" w:rsidRPr="009B64B5">
              <w:rPr>
                <w:b/>
                <w:noProof/>
                <w:webHidden/>
                <w:color w:val="082A75" w:themeColor="text2"/>
              </w:rPr>
              <w:fldChar w:fldCharType="end"/>
            </w:r>
          </w:hyperlink>
        </w:p>
        <w:p w14:paraId="32C8FCBB" w14:textId="0563557A" w:rsidR="00A75C89" w:rsidRPr="009B64B5" w:rsidRDefault="000E39B7">
          <w:pPr>
            <w:pStyle w:val="Sommario3"/>
            <w:tabs>
              <w:tab w:val="right" w:leader="dot" w:pos="10024"/>
            </w:tabs>
            <w:rPr>
              <w:b/>
              <w:noProof/>
              <w:color w:val="082A75" w:themeColor="text2"/>
            </w:rPr>
          </w:pPr>
          <w:hyperlink w:anchor="_Toc57286155" w:history="1">
            <w:r w:rsidR="00A75C89" w:rsidRPr="009B64B5">
              <w:rPr>
                <w:rStyle w:val="Collegamentoipertestuale"/>
                <w:b/>
                <w:noProof/>
                <w:color w:val="082A75" w:themeColor="text2"/>
              </w:rPr>
              <w:t>3.5.5 SEQD05-Aggiungere prodotto all’ordine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_Toc57286155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54</w:t>
            </w:r>
            <w:r w:rsidR="00A75C89" w:rsidRPr="009B64B5">
              <w:rPr>
                <w:b/>
                <w:noProof/>
                <w:webHidden/>
                <w:color w:val="082A75" w:themeColor="text2"/>
              </w:rPr>
              <w:fldChar w:fldCharType="end"/>
            </w:r>
          </w:hyperlink>
        </w:p>
        <w:p w14:paraId="5047D8FB" w14:textId="43D57839" w:rsidR="00A75C89" w:rsidRPr="009B64B5" w:rsidRDefault="000E39B7">
          <w:pPr>
            <w:pStyle w:val="Sommario3"/>
            <w:tabs>
              <w:tab w:val="right" w:leader="dot" w:pos="10024"/>
            </w:tabs>
            <w:rPr>
              <w:b/>
              <w:noProof/>
              <w:color w:val="082A75" w:themeColor="text2"/>
            </w:rPr>
          </w:pPr>
          <w:hyperlink w:anchor="_Toc57286157" w:history="1">
            <w:r w:rsidR="00A75C89" w:rsidRPr="009B64B5">
              <w:rPr>
                <w:rStyle w:val="Collegamentoipertestuale"/>
                <w:b/>
                <w:noProof/>
                <w:color w:val="082A75" w:themeColor="text2"/>
              </w:rPr>
              <w:t>3.5.7 SEQD07-Visualizza ordine, Conferma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_Toc57286157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54</w:t>
            </w:r>
            <w:r w:rsidR="00A75C89" w:rsidRPr="009B64B5">
              <w:rPr>
                <w:b/>
                <w:noProof/>
                <w:webHidden/>
                <w:color w:val="082A75" w:themeColor="text2"/>
              </w:rPr>
              <w:fldChar w:fldCharType="end"/>
            </w:r>
          </w:hyperlink>
        </w:p>
        <w:p w14:paraId="34D0CC25" w14:textId="0EEC0DC1" w:rsidR="00A75C89" w:rsidRPr="009B64B5" w:rsidRDefault="000E39B7">
          <w:pPr>
            <w:pStyle w:val="Sommario3"/>
            <w:tabs>
              <w:tab w:val="right" w:leader="dot" w:pos="10024"/>
            </w:tabs>
            <w:rPr>
              <w:b/>
              <w:noProof/>
              <w:color w:val="082A75" w:themeColor="text2"/>
            </w:rPr>
          </w:pPr>
          <w:hyperlink w:anchor="_Toc57286159" w:history="1">
            <w:r w:rsidR="00A75C89" w:rsidRPr="009B64B5">
              <w:rPr>
                <w:rStyle w:val="Collegamentoipertestuale"/>
                <w:b/>
                <w:noProof/>
                <w:color w:val="082A75" w:themeColor="text2"/>
              </w:rPr>
              <w:t>3.5.9 SEQD09-Visualizza ordine, Accettazione ordine, Conclusione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_Toc57286159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55</w:t>
            </w:r>
            <w:r w:rsidR="00A75C89" w:rsidRPr="009B64B5">
              <w:rPr>
                <w:b/>
                <w:noProof/>
                <w:webHidden/>
                <w:color w:val="082A75" w:themeColor="text2"/>
              </w:rPr>
              <w:fldChar w:fldCharType="end"/>
            </w:r>
          </w:hyperlink>
        </w:p>
        <w:p w14:paraId="493483AE" w14:textId="561E7B42" w:rsidR="00A75C89" w:rsidRPr="009B64B5" w:rsidRDefault="000E39B7">
          <w:pPr>
            <w:pStyle w:val="Sommario3"/>
            <w:tabs>
              <w:tab w:val="right" w:leader="dot" w:pos="10024"/>
            </w:tabs>
            <w:rPr>
              <w:b/>
              <w:noProof/>
              <w:color w:val="082A75" w:themeColor="text2"/>
            </w:rPr>
          </w:pPr>
          <w:hyperlink w:anchor="_Toc57286160" w:history="1">
            <w:r w:rsidR="00A75C89" w:rsidRPr="009B64B5">
              <w:rPr>
                <w:rStyle w:val="Collegamentoipertestuale"/>
                <w:b/>
                <w:noProof/>
                <w:color w:val="082A75" w:themeColor="text2"/>
              </w:rPr>
              <w:t>3.5.10 SEQD10-Generazione codice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_Toc57286160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55</w:t>
            </w:r>
            <w:r w:rsidR="00A75C89" w:rsidRPr="009B64B5">
              <w:rPr>
                <w:b/>
                <w:noProof/>
                <w:webHidden/>
                <w:color w:val="082A75" w:themeColor="text2"/>
              </w:rPr>
              <w:fldChar w:fldCharType="end"/>
            </w:r>
          </w:hyperlink>
        </w:p>
        <w:p w14:paraId="7EAC74B0" w14:textId="4C89C1C0" w:rsidR="00A75C89" w:rsidRPr="009B64B5" w:rsidRDefault="000E39B7">
          <w:pPr>
            <w:pStyle w:val="Sommario3"/>
            <w:tabs>
              <w:tab w:val="right" w:leader="dot" w:pos="10024"/>
            </w:tabs>
            <w:rPr>
              <w:b/>
              <w:noProof/>
              <w:color w:val="082A75" w:themeColor="text2"/>
            </w:rPr>
          </w:pPr>
          <w:hyperlink w:anchor="_Toc57286161" w:history="1">
            <w:r w:rsidR="00A75C89" w:rsidRPr="009B64B5">
              <w:rPr>
                <w:rStyle w:val="Collegamentoipertestuale"/>
                <w:b/>
                <w:noProof/>
                <w:color w:val="082A75" w:themeColor="text2"/>
              </w:rPr>
              <w:t>3.5.11 SEQD11-Aggiungi prodotto 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_Toc57286161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55</w:t>
            </w:r>
            <w:r w:rsidR="00A75C89" w:rsidRPr="009B64B5">
              <w:rPr>
                <w:b/>
                <w:noProof/>
                <w:webHidden/>
                <w:color w:val="082A75" w:themeColor="text2"/>
              </w:rPr>
              <w:fldChar w:fldCharType="end"/>
            </w:r>
          </w:hyperlink>
        </w:p>
        <w:p w14:paraId="390572E8" w14:textId="52CEFC35" w:rsidR="00A75C89" w:rsidRPr="009B64B5" w:rsidRDefault="000E39B7">
          <w:pPr>
            <w:pStyle w:val="Sommario3"/>
            <w:tabs>
              <w:tab w:val="right" w:leader="dot" w:pos="10024"/>
            </w:tabs>
            <w:rPr>
              <w:b/>
              <w:noProof/>
              <w:color w:val="082A75" w:themeColor="text2"/>
            </w:rPr>
          </w:pPr>
          <w:hyperlink w:anchor="_Toc57286162" w:history="1">
            <w:r w:rsidR="00A75C89" w:rsidRPr="009B64B5">
              <w:rPr>
                <w:rStyle w:val="Collegamentoipertestuale"/>
                <w:b/>
                <w:noProof/>
                <w:color w:val="082A75" w:themeColor="text2"/>
              </w:rPr>
              <w:t>3.5.12 SEQD12-Modifica prodotto del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_Toc57286162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55</w:t>
            </w:r>
            <w:r w:rsidR="00A75C89" w:rsidRPr="009B64B5">
              <w:rPr>
                <w:b/>
                <w:noProof/>
                <w:webHidden/>
                <w:color w:val="082A75" w:themeColor="text2"/>
              </w:rPr>
              <w:fldChar w:fldCharType="end"/>
            </w:r>
          </w:hyperlink>
        </w:p>
        <w:p w14:paraId="21160892" w14:textId="5AEEEC7A" w:rsidR="00A75C89" w:rsidRPr="009B64B5" w:rsidRDefault="000E39B7">
          <w:pPr>
            <w:pStyle w:val="Sommario3"/>
            <w:tabs>
              <w:tab w:val="right" w:leader="dot" w:pos="10024"/>
            </w:tabs>
            <w:rPr>
              <w:b/>
              <w:noProof/>
              <w:color w:val="082A75" w:themeColor="text2"/>
            </w:rPr>
          </w:pPr>
          <w:hyperlink w:anchor="_Toc57286163" w:history="1">
            <w:r w:rsidR="00A75C89" w:rsidRPr="009B64B5">
              <w:rPr>
                <w:rStyle w:val="Collegamentoipertestuale"/>
                <w:b/>
                <w:noProof/>
                <w:color w:val="082A75" w:themeColor="text2"/>
              </w:rPr>
              <w:t>3.5.13 SEQD13-Rimuovi prodotto dal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_Toc57286163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55</w:t>
            </w:r>
            <w:r w:rsidR="00A75C89" w:rsidRPr="009B64B5">
              <w:rPr>
                <w:b/>
                <w:noProof/>
                <w:webHidden/>
                <w:color w:val="082A75" w:themeColor="text2"/>
              </w:rPr>
              <w:fldChar w:fldCharType="end"/>
            </w:r>
          </w:hyperlink>
        </w:p>
        <w:p w14:paraId="65539E28" w14:textId="65E6EFC4" w:rsidR="00A75C89" w:rsidRPr="009B64B5" w:rsidRDefault="000E39B7">
          <w:pPr>
            <w:pStyle w:val="Sommario3"/>
            <w:tabs>
              <w:tab w:val="right" w:leader="dot" w:pos="10024"/>
            </w:tabs>
            <w:rPr>
              <w:b/>
              <w:noProof/>
              <w:color w:val="082A75" w:themeColor="text2"/>
            </w:rPr>
          </w:pPr>
          <w:hyperlink w:anchor="_Toc57286164" w:history="1">
            <w:r w:rsidR="00A75C89" w:rsidRPr="009B64B5">
              <w:rPr>
                <w:rStyle w:val="Collegamentoipertestuale"/>
                <w:b/>
                <w:noProof/>
                <w:color w:val="082A75" w:themeColor="text2"/>
              </w:rPr>
              <w:t>3.5.14 SEQD14-Visualizza per filtro</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_Toc57286164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55</w:t>
            </w:r>
            <w:r w:rsidR="00A75C89" w:rsidRPr="009B64B5">
              <w:rPr>
                <w:b/>
                <w:noProof/>
                <w:webHidden/>
                <w:color w:val="082A75" w:themeColor="text2"/>
              </w:rPr>
              <w:fldChar w:fldCharType="end"/>
            </w:r>
          </w:hyperlink>
        </w:p>
        <w:p w14:paraId="53E74B8F" w14:textId="61280DC7" w:rsidR="00A75C89" w:rsidRPr="009B64B5" w:rsidRDefault="000E39B7">
          <w:pPr>
            <w:pStyle w:val="Sommario3"/>
            <w:tabs>
              <w:tab w:val="right" w:leader="dot" w:pos="10024"/>
            </w:tabs>
            <w:rPr>
              <w:b/>
              <w:noProof/>
            </w:rPr>
          </w:pPr>
          <w:hyperlink w:anchor="_Toc57286165" w:history="1">
            <w:r w:rsidR="00A75C89" w:rsidRPr="009B64B5">
              <w:rPr>
                <w:rStyle w:val="Collegamentoipertestuale"/>
                <w:b/>
                <w:noProof/>
                <w:color w:val="082A75" w:themeColor="text2"/>
              </w:rPr>
              <w:t>3.5.15 SEQD15-Genera prodotto casuale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_Toc57286165 \h </w:instrText>
            </w:r>
            <w:r w:rsidR="00A75C89" w:rsidRPr="009B64B5">
              <w:rPr>
                <w:b/>
                <w:noProof/>
                <w:webHidden/>
                <w:color w:val="082A75" w:themeColor="text2"/>
              </w:rPr>
            </w:r>
            <w:r w:rsidR="00A75C89" w:rsidRPr="009B64B5">
              <w:rPr>
                <w:b/>
                <w:noProof/>
                <w:webHidden/>
                <w:color w:val="082A75" w:themeColor="text2"/>
              </w:rPr>
              <w:fldChar w:fldCharType="separate"/>
            </w:r>
            <w:r w:rsidR="00E2504B">
              <w:rPr>
                <w:b/>
                <w:noProof/>
                <w:webHidden/>
                <w:color w:val="082A75" w:themeColor="text2"/>
              </w:rPr>
              <w:t>55</w:t>
            </w:r>
            <w:r w:rsidR="00A75C89" w:rsidRPr="009B64B5">
              <w:rPr>
                <w:b/>
                <w:noProof/>
                <w:webHidden/>
                <w:color w:val="082A75" w:themeColor="text2"/>
              </w:rPr>
              <w:fldChar w:fldCharType="end"/>
            </w:r>
          </w:hyperlink>
        </w:p>
        <w:p w14:paraId="6B4A7D6B" w14:textId="0FE773C8" w:rsidR="00A75C89" w:rsidRPr="009B64B5" w:rsidRDefault="000E39B7">
          <w:pPr>
            <w:pStyle w:val="Sommario2"/>
            <w:tabs>
              <w:tab w:val="right" w:leader="dot" w:pos="10024"/>
            </w:tabs>
            <w:rPr>
              <w:noProof/>
              <w:color w:val="auto"/>
              <w:sz w:val="22"/>
              <w:lang w:eastAsia="it-IT"/>
            </w:rPr>
          </w:pPr>
          <w:hyperlink w:anchor="_Toc57286166" w:history="1">
            <w:r w:rsidR="00A75C89" w:rsidRPr="009B64B5">
              <w:rPr>
                <w:rStyle w:val="Collegamentoipertestuale"/>
                <w:noProof/>
              </w:rPr>
              <w:t>3.6 Mock-ups e Navigational Paths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_Toc57286166 \h </w:instrText>
            </w:r>
            <w:r w:rsidR="00A75C89" w:rsidRPr="009B64B5">
              <w:rPr>
                <w:noProof/>
                <w:webHidden/>
              </w:rPr>
            </w:r>
            <w:r w:rsidR="00A75C89" w:rsidRPr="009B64B5">
              <w:rPr>
                <w:noProof/>
                <w:webHidden/>
              </w:rPr>
              <w:fldChar w:fldCharType="separate"/>
            </w:r>
            <w:r w:rsidR="00E2504B">
              <w:rPr>
                <w:noProof/>
                <w:webHidden/>
              </w:rPr>
              <w:t>56</w:t>
            </w:r>
            <w:r w:rsidR="00A75C89" w:rsidRPr="009B64B5">
              <w:rPr>
                <w:noProof/>
                <w:webHidden/>
              </w:rPr>
              <w:fldChar w:fldCharType="end"/>
            </w:r>
          </w:hyperlink>
        </w:p>
        <w:p w14:paraId="23BA7539" w14:textId="5A982189" w:rsidR="00A75C89" w:rsidRPr="009B64B5" w:rsidRDefault="000E39B7">
          <w:pPr>
            <w:pStyle w:val="Sommario1"/>
            <w:tabs>
              <w:tab w:val="right" w:leader="dot" w:pos="10024"/>
            </w:tabs>
            <w:rPr>
              <w:noProof/>
              <w:color w:val="auto"/>
              <w:sz w:val="22"/>
              <w:lang w:eastAsia="it-IT"/>
            </w:rPr>
          </w:pPr>
          <w:hyperlink w:anchor="_Toc57286167" w:history="1">
            <w:r w:rsidR="00A75C89" w:rsidRPr="009B64B5">
              <w:rPr>
                <w:rStyle w:val="Collegamentoipertestuale"/>
                <w:noProof/>
              </w:rPr>
              <w:t>4. Glossario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_Toc57286167 \h </w:instrText>
            </w:r>
            <w:r w:rsidR="00A75C89" w:rsidRPr="009B64B5">
              <w:rPr>
                <w:noProof/>
                <w:webHidden/>
              </w:rPr>
            </w:r>
            <w:r w:rsidR="00A75C89" w:rsidRPr="009B64B5">
              <w:rPr>
                <w:noProof/>
                <w:webHidden/>
              </w:rPr>
              <w:fldChar w:fldCharType="separate"/>
            </w:r>
            <w:r w:rsidR="00E2504B">
              <w:rPr>
                <w:noProof/>
                <w:webHidden/>
              </w:rPr>
              <w:t>57</w:t>
            </w:r>
            <w:r w:rsidR="00A75C89" w:rsidRPr="009B64B5">
              <w:rPr>
                <w:noProof/>
                <w:webHidden/>
              </w:rPr>
              <w:fldChar w:fldCharType="end"/>
            </w:r>
          </w:hyperlink>
        </w:p>
        <w:p w14:paraId="1C72DB21" w14:textId="19EF4F4A" w:rsidR="00A75C89" w:rsidRPr="009B64B5" w:rsidRDefault="00A75C89">
          <w:r w:rsidRPr="009B64B5">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96" w:name="_Toc57286120"/>
      <w:r w:rsidR="006C4EA8" w:rsidRPr="00B95B57">
        <w:rPr>
          <w:rFonts w:cstheme="majorHAnsi"/>
          <w:sz w:val="40"/>
          <w:szCs w:val="40"/>
        </w:rPr>
        <w:lastRenderedPageBreak/>
        <w:t>1.Introduzione</w:t>
      </w:r>
      <w:bookmarkEnd w:id="96"/>
    </w:p>
    <w:p w14:paraId="5B85664F" w14:textId="5212C08C" w:rsidR="006C4EA8" w:rsidRDefault="006C4EA8" w:rsidP="006C4EA8">
      <w:pPr>
        <w:pStyle w:val="Titolo2"/>
        <w:rPr>
          <w:rFonts w:asciiTheme="majorHAnsi" w:hAnsiTheme="majorHAnsi" w:cstheme="majorHAnsi"/>
          <w:b/>
          <w:bCs/>
          <w:szCs w:val="36"/>
        </w:rPr>
      </w:pPr>
      <w:bookmarkStart w:id="97" w:name="_Toc57286121"/>
      <w:r w:rsidRPr="00AD03EB">
        <w:rPr>
          <w:rFonts w:asciiTheme="majorHAnsi" w:hAnsiTheme="majorHAnsi" w:cstheme="majorHAnsi"/>
          <w:b/>
          <w:bCs/>
          <w:szCs w:val="36"/>
        </w:rPr>
        <w:t>1.1 Obiettivo del Sistema</w:t>
      </w:r>
      <w:bookmarkEnd w:id="97"/>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Il sistema permette al cliente di accedere al menù, comporre il proprio ordine e mandare la comanda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41F16708" w14:textId="09A4AE95" w:rsidR="004658FA" w:rsidRDefault="004658FA" w:rsidP="004658FA">
      <w:pPr>
        <w:pStyle w:val="Titolo2"/>
        <w:rPr>
          <w:rFonts w:asciiTheme="majorHAnsi" w:hAnsiTheme="majorHAnsi" w:cstheme="majorHAnsi"/>
          <w:b/>
          <w:bCs/>
          <w:szCs w:val="36"/>
        </w:rPr>
      </w:pPr>
      <w:bookmarkStart w:id="98" w:name="_Toc57286125"/>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98"/>
    </w:p>
    <w:p w14:paraId="0DCA4720" w14:textId="2417448F" w:rsidR="004658FA" w:rsidRDefault="004658FA" w:rsidP="004658FA"/>
    <w:p w14:paraId="2BADE2B0" w14:textId="77777777" w:rsidR="004658FA" w:rsidRPr="004658FA" w:rsidRDefault="004658FA" w:rsidP="004658FA"/>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99" w:name="_Toc57286126"/>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99"/>
    </w:p>
    <w:p w14:paraId="49B0B623" w14:textId="77777777" w:rsidR="004658FA" w:rsidRDefault="004658FA" w:rsidP="004658FA">
      <w:pPr>
        <w:pStyle w:val="Titolo1"/>
        <w:rPr>
          <w:b w:val="0"/>
          <w:bCs/>
          <w:sz w:val="28"/>
          <w:szCs w:val="16"/>
        </w:rPr>
      </w:pPr>
      <w:r w:rsidRPr="00AD03EB">
        <w:rPr>
          <w:sz w:val="28"/>
          <w:szCs w:val="16"/>
        </w:rPr>
        <w:t>RAD:</w:t>
      </w:r>
      <w:r w:rsidRPr="00AD03EB">
        <w:rPr>
          <w:b w:val="0"/>
          <w:bCs/>
          <w:sz w:val="28"/>
          <w:szCs w:val="16"/>
        </w:rPr>
        <w:t xml:space="preserve"> Requirements Analysis Document </w:t>
      </w:r>
    </w:p>
    <w:p w14:paraId="1B483702" w14:textId="77777777" w:rsidR="004658FA" w:rsidRDefault="004658FA" w:rsidP="004658FA">
      <w:pPr>
        <w:pStyle w:val="Titolo1"/>
        <w:rPr>
          <w:b w:val="0"/>
          <w:bCs/>
          <w:sz w:val="28"/>
          <w:szCs w:val="16"/>
        </w:rPr>
      </w:pPr>
      <w:r w:rsidRPr="00AD03EB">
        <w:rPr>
          <w:sz w:val="28"/>
          <w:szCs w:val="16"/>
        </w:rPr>
        <w:t>SDD</w:t>
      </w:r>
      <w:r w:rsidRPr="00AD03EB">
        <w:rPr>
          <w:b w:val="0"/>
          <w:bCs/>
          <w:sz w:val="28"/>
          <w:szCs w:val="16"/>
        </w:rPr>
        <w:t xml:space="preserve">: System Design Document </w:t>
      </w:r>
    </w:p>
    <w:p w14:paraId="3C72F67B" w14:textId="77777777" w:rsidR="004658FA" w:rsidRDefault="004658FA" w:rsidP="004658FA">
      <w:pPr>
        <w:pStyle w:val="Titolo1"/>
        <w:rPr>
          <w:b w:val="0"/>
          <w:bCs/>
          <w:sz w:val="28"/>
          <w:szCs w:val="16"/>
        </w:rPr>
      </w:pPr>
      <w:r w:rsidRPr="00AD03EB">
        <w:rPr>
          <w:sz w:val="28"/>
          <w:szCs w:val="16"/>
        </w:rPr>
        <w:t>ODD</w:t>
      </w:r>
      <w:r w:rsidRPr="00AD03EB">
        <w:rPr>
          <w:b w:val="0"/>
          <w:bCs/>
          <w:sz w:val="28"/>
          <w:szCs w:val="16"/>
        </w:rPr>
        <w:t xml:space="preserve">: Object Design Document </w:t>
      </w:r>
    </w:p>
    <w:p w14:paraId="2166B3B6" w14:textId="77777777" w:rsidR="004658FA" w:rsidRDefault="004658FA" w:rsidP="004658FA">
      <w:pPr>
        <w:pStyle w:val="Titolo1"/>
        <w:rPr>
          <w:b w:val="0"/>
          <w:bCs/>
          <w:sz w:val="28"/>
          <w:szCs w:val="16"/>
        </w:rPr>
      </w:pPr>
      <w:r w:rsidRPr="00AD03EB">
        <w:rPr>
          <w:sz w:val="28"/>
          <w:szCs w:val="16"/>
        </w:rPr>
        <w:t>DB</w:t>
      </w:r>
      <w:r w:rsidRPr="00AD03EB">
        <w:rPr>
          <w:b w:val="0"/>
          <w:bCs/>
          <w:sz w:val="28"/>
          <w:szCs w:val="16"/>
        </w:rPr>
        <w:t xml:space="preserve">: Database </w:t>
      </w:r>
    </w:p>
    <w:p w14:paraId="7C091D96" w14:textId="77777777" w:rsidR="004658FA" w:rsidRDefault="004658FA" w:rsidP="004658FA">
      <w:pPr>
        <w:pStyle w:val="Titolo1"/>
        <w:rPr>
          <w:b w:val="0"/>
          <w:bCs/>
          <w:sz w:val="28"/>
          <w:szCs w:val="16"/>
        </w:rPr>
      </w:pPr>
      <w:r w:rsidRPr="00AD03EB">
        <w:rPr>
          <w:sz w:val="28"/>
          <w:szCs w:val="16"/>
        </w:rPr>
        <w:t>UC</w:t>
      </w:r>
      <w:r w:rsidRPr="00AD03EB">
        <w:rPr>
          <w:b w:val="0"/>
          <w:bCs/>
          <w:sz w:val="28"/>
          <w:szCs w:val="16"/>
        </w:rPr>
        <w:t xml:space="preserve">: Use Case </w:t>
      </w:r>
    </w:p>
    <w:p w14:paraId="7C304FFA" w14:textId="77777777" w:rsidR="004658FA" w:rsidRDefault="004658FA" w:rsidP="004658FA">
      <w:pPr>
        <w:pStyle w:val="Titolo1"/>
        <w:rPr>
          <w:b w:val="0"/>
          <w:bCs/>
          <w:sz w:val="28"/>
          <w:szCs w:val="16"/>
        </w:rPr>
      </w:pPr>
      <w:r w:rsidRPr="00AD03EB">
        <w:rPr>
          <w:sz w:val="28"/>
          <w:szCs w:val="16"/>
        </w:rPr>
        <w:t>SEQD</w:t>
      </w:r>
      <w:r w:rsidRPr="00AD03EB">
        <w:rPr>
          <w:b w:val="0"/>
          <w:bCs/>
          <w:sz w:val="28"/>
          <w:szCs w:val="16"/>
        </w:rPr>
        <w:t xml:space="preserve">: Sequence Diagram </w:t>
      </w:r>
    </w:p>
    <w:p w14:paraId="64791CE9" w14:textId="77777777" w:rsidR="004658FA" w:rsidRDefault="004658FA" w:rsidP="004658FA">
      <w:pPr>
        <w:pStyle w:val="Titolo1"/>
        <w:rPr>
          <w:b w:val="0"/>
          <w:bCs/>
          <w:sz w:val="28"/>
          <w:szCs w:val="16"/>
        </w:rPr>
      </w:pPr>
      <w:r w:rsidRPr="00AD03EB">
        <w:rPr>
          <w:sz w:val="28"/>
          <w:szCs w:val="16"/>
        </w:rPr>
        <w:t>MU:</w:t>
      </w:r>
      <w:r w:rsidRPr="00AD03EB">
        <w:rPr>
          <w:b w:val="0"/>
          <w:bCs/>
          <w:sz w:val="28"/>
          <w:szCs w:val="16"/>
        </w:rPr>
        <w:t xml:space="preserve"> Mock-Ups </w:t>
      </w:r>
    </w:p>
    <w:p w14:paraId="1556F07D" w14:textId="77777777" w:rsidR="004658FA" w:rsidRDefault="004658FA" w:rsidP="004658FA">
      <w:pPr>
        <w:pStyle w:val="Titolo1"/>
        <w:rPr>
          <w:b w:val="0"/>
          <w:bCs/>
          <w:sz w:val="28"/>
          <w:szCs w:val="16"/>
        </w:rPr>
      </w:pPr>
      <w:r w:rsidRPr="00AD03EB">
        <w:rPr>
          <w:sz w:val="28"/>
          <w:szCs w:val="16"/>
        </w:rPr>
        <w:t>RF</w:t>
      </w:r>
      <w:r>
        <w:rPr>
          <w:b w:val="0"/>
          <w:bCs/>
          <w:sz w:val="28"/>
          <w:szCs w:val="16"/>
        </w:rPr>
        <w:t xml:space="preserve">: </w:t>
      </w:r>
      <w:r w:rsidRPr="00AD03EB">
        <w:rPr>
          <w:b w:val="0"/>
          <w:bCs/>
          <w:sz w:val="28"/>
          <w:szCs w:val="16"/>
        </w:rPr>
        <w:t xml:space="preserve">Functional Requirements </w:t>
      </w:r>
    </w:p>
    <w:p w14:paraId="435496B8" w14:textId="77777777" w:rsidR="004658FA" w:rsidRPr="00AD03EB" w:rsidRDefault="004658FA" w:rsidP="004658FA">
      <w:pPr>
        <w:pStyle w:val="Titolo1"/>
        <w:rPr>
          <w:b w:val="0"/>
          <w:bCs/>
          <w:sz w:val="20"/>
          <w:szCs w:val="10"/>
        </w:rPr>
      </w:pPr>
      <w:r w:rsidRPr="00AD03EB">
        <w:rPr>
          <w:sz w:val="28"/>
          <w:szCs w:val="16"/>
        </w:rPr>
        <w:t>NR</w:t>
      </w:r>
      <w:r>
        <w:rPr>
          <w:sz w:val="28"/>
          <w:szCs w:val="16"/>
        </w:rPr>
        <w:t>F</w:t>
      </w:r>
      <w:r w:rsidRPr="00AD03EB">
        <w:rPr>
          <w:b w:val="0"/>
          <w:bCs/>
          <w:sz w:val="28"/>
          <w:szCs w:val="16"/>
        </w:rPr>
        <w:t>: Non-Functional Requirements</w:t>
      </w:r>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00" w:name="_Toc57286127"/>
      <w:r w:rsidRPr="00B95B57">
        <w:rPr>
          <w:rFonts w:cstheme="majorHAnsi"/>
          <w:sz w:val="40"/>
          <w:szCs w:val="22"/>
        </w:rPr>
        <w:lastRenderedPageBreak/>
        <w:t>2.Sistema Proposto</w:t>
      </w:r>
      <w:bookmarkEnd w:id="100"/>
    </w:p>
    <w:p w14:paraId="1B9AA531" w14:textId="7E2007F7" w:rsidR="006C4EA8" w:rsidRDefault="006C4EA8" w:rsidP="006C4EA8">
      <w:pPr>
        <w:pStyle w:val="Titolo2"/>
        <w:rPr>
          <w:rFonts w:asciiTheme="majorHAnsi" w:hAnsiTheme="majorHAnsi" w:cstheme="majorHAnsi"/>
          <w:b/>
          <w:bCs/>
          <w:szCs w:val="36"/>
        </w:rPr>
      </w:pPr>
      <w:bookmarkStart w:id="101" w:name="_Toc57286128"/>
      <w:r w:rsidRPr="00B95B57">
        <w:rPr>
          <w:rFonts w:asciiTheme="majorHAnsi" w:hAnsiTheme="majorHAnsi" w:cstheme="majorHAnsi"/>
          <w:b/>
          <w:bCs/>
          <w:szCs w:val="36"/>
        </w:rPr>
        <w:t>2.1 Introduzione al Sistema proposto</w:t>
      </w:r>
      <w:bookmarkEnd w:id="101"/>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41F24234" w14:textId="4DA29E0E" w:rsidR="006C4EA8" w:rsidRDefault="006C4EA8" w:rsidP="006C4EA8">
      <w:pPr>
        <w:pStyle w:val="Titolo2"/>
        <w:rPr>
          <w:rFonts w:asciiTheme="majorHAnsi" w:hAnsiTheme="majorHAnsi" w:cstheme="majorHAnsi"/>
          <w:b/>
          <w:bCs/>
          <w:szCs w:val="36"/>
        </w:rPr>
      </w:pPr>
      <w:bookmarkStart w:id="102" w:name="_Toc57286129"/>
      <w:r w:rsidRPr="00B95B57">
        <w:rPr>
          <w:rFonts w:asciiTheme="majorHAnsi" w:hAnsiTheme="majorHAnsi" w:cstheme="majorHAnsi"/>
          <w:b/>
          <w:bCs/>
          <w:szCs w:val="36"/>
        </w:rPr>
        <w:t>2.2 Identificazione degli attori</w:t>
      </w:r>
      <w:bookmarkEnd w:id="102"/>
    </w:p>
    <w:p w14:paraId="7296703A" w14:textId="1E08024D" w:rsidR="00B04093" w:rsidRDefault="00B04093" w:rsidP="00B04093">
      <w:r>
        <w:t>…..</w:t>
      </w:r>
    </w:p>
    <w:p w14:paraId="344CF640" w14:textId="77777777" w:rsidR="00B04093" w:rsidRPr="00B04093" w:rsidRDefault="00B04093" w:rsidP="00B04093"/>
    <w:p w14:paraId="7D110827" w14:textId="2AEF353E" w:rsidR="006C4EA8" w:rsidRPr="00B95B57" w:rsidRDefault="006C4EA8" w:rsidP="006C4EA8">
      <w:pPr>
        <w:pStyle w:val="Titolo2"/>
        <w:rPr>
          <w:rFonts w:asciiTheme="majorHAnsi" w:hAnsiTheme="majorHAnsi" w:cstheme="majorHAnsi"/>
          <w:b/>
          <w:bCs/>
          <w:szCs w:val="36"/>
        </w:rPr>
      </w:pPr>
      <w:bookmarkStart w:id="103" w:name="_Toc57286130"/>
      <w:r w:rsidRPr="00B95B57">
        <w:rPr>
          <w:rFonts w:asciiTheme="majorHAnsi" w:hAnsiTheme="majorHAnsi" w:cstheme="majorHAnsi"/>
          <w:b/>
          <w:bCs/>
          <w:szCs w:val="36"/>
        </w:rPr>
        <w:t>2.3 Requisiti Funzionali</w:t>
      </w:r>
      <w:bookmarkEnd w:id="103"/>
    </w:p>
    <w:p w14:paraId="0451880B" w14:textId="237705C3" w:rsidR="00A75C89" w:rsidRPr="00722416" w:rsidRDefault="008B30D0" w:rsidP="00A75C89">
      <w:pPr>
        <w:pStyle w:val="Titolo3"/>
        <w:rPr>
          <w:bCs/>
          <w:color w:val="082A75" w:themeColor="text2"/>
          <w:sz w:val="36"/>
          <w:szCs w:val="36"/>
        </w:rPr>
      </w:pPr>
      <w:bookmarkStart w:id="104" w:name="_Toc57286131"/>
      <w:r w:rsidRPr="00722416">
        <w:rPr>
          <w:bCs/>
          <w:color w:val="082A75" w:themeColor="text2"/>
          <w:sz w:val="36"/>
          <w:szCs w:val="36"/>
        </w:rPr>
        <w:t>2.3.1 Gestione utenti</w:t>
      </w:r>
      <w:bookmarkEnd w:id="104"/>
    </w:p>
    <w:p w14:paraId="272BBF52" w14:textId="42E72591" w:rsidR="00A75C89" w:rsidRPr="00895D75" w:rsidRDefault="00A75C89" w:rsidP="00A75C89">
      <w:pPr>
        <w:pStyle w:val="Paragrafoelenco"/>
        <w:numPr>
          <w:ilvl w:val="0"/>
          <w:numId w:val="2"/>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A75C89">
      <w:pPr>
        <w:pStyle w:val="Paragrafoelenco"/>
        <w:numPr>
          <w:ilvl w:val="0"/>
          <w:numId w:val="2"/>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A75C89">
      <w:pPr>
        <w:pStyle w:val="Paragrafoelenco"/>
        <w:numPr>
          <w:ilvl w:val="0"/>
          <w:numId w:val="2"/>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A75C89">
      <w:pPr>
        <w:pStyle w:val="Paragrafoelenco"/>
        <w:numPr>
          <w:ilvl w:val="0"/>
          <w:numId w:val="2"/>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A75C89">
      <w:pPr>
        <w:pStyle w:val="Paragrafoelenco"/>
        <w:numPr>
          <w:ilvl w:val="0"/>
          <w:numId w:val="2"/>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A75C89">
      <w:pPr>
        <w:pStyle w:val="Paragrafoelenco"/>
        <w:numPr>
          <w:ilvl w:val="0"/>
          <w:numId w:val="2"/>
        </w:numPr>
        <w:spacing w:after="200"/>
        <w:rPr>
          <w:noProof/>
          <w:sz w:val="36"/>
          <w:szCs w:val="28"/>
        </w:rPr>
      </w:pPr>
      <w:bookmarkStart w:id="105"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05"/>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06" w:name="_Toc57286132"/>
      <w:r w:rsidRPr="00B95B57">
        <w:rPr>
          <w:color w:val="082A75" w:themeColor="text2"/>
          <w:sz w:val="36"/>
          <w:szCs w:val="36"/>
        </w:rPr>
        <w:lastRenderedPageBreak/>
        <w:t>2.3.2 Gestione ordine</w:t>
      </w:r>
      <w:bookmarkEnd w:id="106"/>
    </w:p>
    <w:p w14:paraId="0025C238" w14:textId="7D223CA1"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07" w:name="_Toc57286133"/>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07"/>
    </w:p>
    <w:p w14:paraId="0C8813A3" w14:textId="42521039"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08" w:name="_Toc57286134"/>
      <w:r w:rsidRPr="00B95B57">
        <w:rPr>
          <w:color w:val="082A75" w:themeColor="text2"/>
          <w:sz w:val="36"/>
          <w:szCs w:val="36"/>
        </w:rPr>
        <w:lastRenderedPageBreak/>
        <w:t>2.3.4 Gestione prodotto/menu</w:t>
      </w:r>
      <w:bookmarkEnd w:id="108"/>
    </w:p>
    <w:p w14:paraId="32BAB670" w14:textId="18D09D3F"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09" w:name="_Toc57286135"/>
      <w:r w:rsidRPr="00B95B57">
        <w:rPr>
          <w:rFonts w:asciiTheme="majorHAnsi" w:hAnsiTheme="majorHAnsi" w:cstheme="majorHAnsi"/>
          <w:b/>
          <w:bCs/>
        </w:rPr>
        <w:lastRenderedPageBreak/>
        <w:t>2.4 Requisiti non funzionali</w:t>
      </w:r>
      <w:bookmarkEnd w:id="109"/>
    </w:p>
    <w:p w14:paraId="06B7EFCA" w14:textId="0C00594E" w:rsidR="00276051" w:rsidRPr="00B95B57" w:rsidRDefault="00276051" w:rsidP="00276051">
      <w:pPr>
        <w:pStyle w:val="Titolo3"/>
        <w:rPr>
          <w:bCs/>
          <w:color w:val="082A75" w:themeColor="text2"/>
          <w:sz w:val="36"/>
          <w:szCs w:val="36"/>
        </w:rPr>
      </w:pPr>
      <w:bookmarkStart w:id="110" w:name="_Toc57286136"/>
      <w:r w:rsidRPr="00B95B57">
        <w:rPr>
          <w:bCs/>
          <w:color w:val="082A75" w:themeColor="text2"/>
          <w:sz w:val="36"/>
          <w:szCs w:val="36"/>
        </w:rPr>
        <w:t>2.4.1 Usability</w:t>
      </w:r>
      <w:bookmarkEnd w:id="110"/>
    </w:p>
    <w:p w14:paraId="26C054B8" w14:textId="28D78B0A" w:rsidR="008D0053" w:rsidRPr="00123936"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11" w:name="_Toc57286137"/>
      <w:r w:rsidRPr="00B95B57">
        <w:rPr>
          <w:color w:val="082A75" w:themeColor="text2"/>
          <w:sz w:val="36"/>
          <w:szCs w:val="36"/>
        </w:rPr>
        <w:t>2.4.2 Reliability</w:t>
      </w:r>
      <w:bookmarkEnd w:id="111"/>
    </w:p>
    <w:p w14:paraId="14E59FD1" w14:textId="6CA89C59" w:rsidR="008D0053" w:rsidRPr="00EE21BE"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12" w:name="_Toc57286138"/>
      <w:r w:rsidRPr="00B95B57">
        <w:rPr>
          <w:color w:val="082A75" w:themeColor="text2"/>
          <w:sz w:val="36"/>
          <w:szCs w:val="36"/>
        </w:rPr>
        <w:t>2.4.3 Performance</w:t>
      </w:r>
      <w:bookmarkEnd w:id="112"/>
    </w:p>
    <w:p w14:paraId="09BEB4DB" w14:textId="04BB38E3" w:rsidR="008D0053" w:rsidRPr="001A3933"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13" w:name="_Toc57286139"/>
      <w:r w:rsidRPr="00B95B57">
        <w:rPr>
          <w:color w:val="082A75" w:themeColor="text2"/>
          <w:sz w:val="36"/>
          <w:szCs w:val="36"/>
        </w:rPr>
        <w:t>2.4.4 Supportability</w:t>
      </w:r>
      <w:bookmarkEnd w:id="113"/>
    </w:p>
    <w:p w14:paraId="3C8929BF" w14:textId="55F4557C" w:rsidR="008D0053" w:rsidRPr="00E17701"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14" w:name="_Toc57286140"/>
      <w:r w:rsidRPr="00B95B57">
        <w:rPr>
          <w:color w:val="082A75" w:themeColor="text2"/>
          <w:sz w:val="36"/>
          <w:szCs w:val="36"/>
        </w:rPr>
        <w:lastRenderedPageBreak/>
        <w:t>2.4.5 Implementation</w:t>
      </w:r>
      <w:bookmarkEnd w:id="114"/>
    </w:p>
    <w:p w14:paraId="55DCF467" w14:textId="6DC4324D" w:rsidR="008D0053" w:rsidRPr="00270A6D"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15" w:name="_Toc57286141"/>
      <w:r w:rsidRPr="00B95B57">
        <w:rPr>
          <w:color w:val="082A75" w:themeColor="text2"/>
          <w:sz w:val="36"/>
          <w:szCs w:val="36"/>
        </w:rPr>
        <w:t>2.4.6 Operation</w:t>
      </w:r>
      <w:bookmarkEnd w:id="115"/>
    </w:p>
    <w:p w14:paraId="1458D897" w14:textId="4F5C597B" w:rsidR="008D0053" w:rsidRPr="00DC1BF9" w:rsidRDefault="008D0053" w:rsidP="008D0053">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16" w:name="_Toc57286142"/>
      <w:r w:rsidRPr="00B95B57">
        <w:rPr>
          <w:color w:val="082A75" w:themeColor="text2"/>
          <w:sz w:val="36"/>
          <w:szCs w:val="36"/>
        </w:rPr>
        <w:t>2.4.7 Legal</w:t>
      </w:r>
      <w:bookmarkEnd w:id="116"/>
    </w:p>
    <w:p w14:paraId="5B4A709A" w14:textId="3D4FBE06" w:rsidR="00A75C89" w:rsidRPr="00733771" w:rsidRDefault="008D0053" w:rsidP="00733771">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17" w:name="_Toc57286143"/>
      <w:r w:rsidRPr="00276051">
        <w:rPr>
          <w:sz w:val="40"/>
          <w:szCs w:val="22"/>
        </w:rPr>
        <w:lastRenderedPageBreak/>
        <w:t>3.Modello di Sistema</w:t>
      </w:r>
      <w:bookmarkEnd w:id="117"/>
    </w:p>
    <w:p w14:paraId="7F06EC0D" w14:textId="002376C7" w:rsidR="00276051" w:rsidRDefault="00276051" w:rsidP="00276051">
      <w:pPr>
        <w:pStyle w:val="Titolo2"/>
        <w:rPr>
          <w:b/>
          <w:bCs/>
          <w:szCs w:val="36"/>
        </w:rPr>
      </w:pPr>
      <w:bookmarkStart w:id="118" w:name="_Toc57286144"/>
      <w:r w:rsidRPr="00B95B57">
        <w:rPr>
          <w:b/>
          <w:bCs/>
          <w:szCs w:val="36"/>
        </w:rPr>
        <w:t>3.1 Scenari</w:t>
      </w:r>
      <w:bookmarkEnd w:id="118"/>
    </w:p>
    <w:tbl>
      <w:tblPr>
        <w:tblStyle w:val="Grigliatabella"/>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B64B5">
        <w:tc>
          <w:tcPr>
            <w:tcW w:w="10024" w:type="dxa"/>
            <w:shd w:val="clear" w:color="auto" w:fill="D6E9F5" w:themeFill="accent2"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B64B5">
        <w:tc>
          <w:tcPr>
            <w:tcW w:w="10024" w:type="dxa"/>
            <w:shd w:val="clear" w:color="auto" w:fill="D6E9F5" w:themeFill="accent2"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 w:val="0"/>
                <w:bCs/>
                <w:noProof/>
                <w:sz w:val="36"/>
                <w:szCs w:val="28"/>
              </w:rPr>
              <w:t>MARCO</w:t>
            </w:r>
            <w:r>
              <w:rPr>
                <w:b w:val="0"/>
                <w:bCs/>
                <w:noProof/>
                <w:sz w:val="36"/>
                <w:szCs w:val="28"/>
              </w:rPr>
              <w:t xml:space="preserve"> E ANGELICA</w:t>
            </w:r>
            <w:r w:rsidRPr="003023AB">
              <w:rPr>
                <w:b w:val="0"/>
                <w:bCs/>
                <w:noProof/>
                <w:sz w:val="36"/>
                <w:szCs w:val="28"/>
              </w:rPr>
              <w:t>, CLIENT</w:t>
            </w:r>
            <w:r>
              <w:rPr>
                <w:b w:val="0"/>
                <w:bCs/>
                <w:noProof/>
                <w:sz w:val="36"/>
                <w:szCs w:val="28"/>
              </w:rPr>
              <w:t>I</w:t>
            </w:r>
            <w:r w:rsidRPr="003023AB">
              <w:rPr>
                <w:b w:val="0"/>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B64B5">
            <w:pPr>
              <w:spacing w:after="200"/>
              <w:rPr>
                <w:b w:val="0"/>
                <w:bCs/>
                <w:noProof/>
              </w:rPr>
            </w:pPr>
            <w:r w:rsidRPr="00630898">
              <w:rPr>
                <w:b w:val="0"/>
                <w:bCs/>
                <w:noProof/>
              </w:rPr>
              <w:t xml:space="preserve">Marco e Angelica, una giovane coppia di 21 anni, amano passare i loro sabato sera cenando al risotrante. </w:t>
            </w:r>
          </w:p>
          <w:p w14:paraId="7FD437B4" w14:textId="77777777" w:rsidR="00733771" w:rsidRDefault="00733771" w:rsidP="009B64B5">
            <w:pPr>
              <w:spacing w:after="200"/>
              <w:rPr>
                <w:b w:val="0"/>
                <w:bCs/>
                <w:noProof/>
              </w:rPr>
            </w:pPr>
            <w:r w:rsidRPr="00630898">
              <w:rPr>
                <w:b w:val="0"/>
                <w:bCs/>
                <w:noProof/>
              </w:rPr>
              <w:t>A seguito dell’emergenza</w:t>
            </w:r>
            <w:r>
              <w:rPr>
                <w:b w:val="0"/>
                <w:bCs/>
                <w:noProof/>
              </w:rPr>
              <w:t xml:space="preserve"> sanitaria</w:t>
            </w:r>
            <w:r w:rsidRPr="00630898">
              <w:rPr>
                <w:b w:val="0"/>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B64B5">
            <w:pPr>
              <w:spacing w:after="200"/>
              <w:rPr>
                <w:b w:val="0"/>
                <w:bCs/>
                <w:noProof/>
              </w:rPr>
            </w:pPr>
            <w:r w:rsidRPr="00630898">
              <w:rPr>
                <w:b w:val="0"/>
                <w:bCs/>
                <w:noProof/>
              </w:rPr>
              <w:t xml:space="preserve">Un pomeriggio Marco, navigando sul proprio social network preferito, nota la sponsorizzazione di un locale che afferma di offrire al cliente un servizio totalmente sicuro, </w:t>
            </w:r>
            <w:r>
              <w:rPr>
                <w:b w:val="0"/>
                <w:bCs/>
                <w:noProof/>
              </w:rPr>
              <w:t xml:space="preserve">garantendo minimo contatto con il personale e condizioni sanitarie ottimali, </w:t>
            </w:r>
            <w:r w:rsidRPr="00630898">
              <w:rPr>
                <w:b w:val="0"/>
                <w:bCs/>
                <w:noProof/>
              </w:rPr>
              <w:t xml:space="preserve">decide così di proporre ad Angelica di cenare lì. </w:t>
            </w:r>
          </w:p>
          <w:p w14:paraId="78D993FB" w14:textId="77777777" w:rsidR="00733771" w:rsidRDefault="00733771" w:rsidP="009B64B5">
            <w:pPr>
              <w:spacing w:after="200"/>
              <w:rPr>
                <w:b w:val="0"/>
                <w:bCs/>
                <w:noProof/>
              </w:rPr>
            </w:pPr>
            <w:r w:rsidRPr="00630898">
              <w:rPr>
                <w:b w:val="0"/>
                <w:bCs/>
                <w:noProof/>
              </w:rPr>
              <w:t>Giunti al locale, un gentile cameriere</w:t>
            </w:r>
            <w:r>
              <w:rPr>
                <w:b w:val="0"/>
                <w:bCs/>
                <w:noProof/>
              </w:rPr>
              <w:t xml:space="preserve">, a debita distanza e munito di dispositivi di protezione, </w:t>
            </w:r>
            <w:r w:rsidRPr="00630898">
              <w:rPr>
                <w:b w:val="0"/>
                <w:bCs/>
                <w:noProof/>
              </w:rPr>
              <w:t xml:space="preserve"> porge </w:t>
            </w:r>
            <w:r>
              <w:rPr>
                <w:b w:val="0"/>
                <w:bCs/>
                <w:noProof/>
              </w:rPr>
              <w:t>alla coppia</w:t>
            </w:r>
            <w:r w:rsidRPr="00630898">
              <w:rPr>
                <w:b w:val="0"/>
                <w:bCs/>
                <w:noProof/>
              </w:rPr>
              <w:t xml:space="preserve"> un codice alfanumerico e assegna loro un tavolo, dicendo di autenticarsi alla web app del ristorante</w:t>
            </w:r>
            <w:r>
              <w:rPr>
                <w:b w:val="0"/>
                <w:bCs/>
                <w:noProof/>
              </w:rPr>
              <w:t>, “RistoManager”,</w:t>
            </w:r>
            <w:r w:rsidRPr="00630898">
              <w:rPr>
                <w:b w:val="0"/>
                <w:bCs/>
                <w:noProof/>
              </w:rPr>
              <w:t xml:space="preserve"> utilizzando il suddetto codice. Una volta seduti</w:t>
            </w:r>
            <w:r>
              <w:rPr>
                <w:b w:val="0"/>
                <w:bCs/>
                <w:noProof/>
              </w:rPr>
              <w:t>, Marco,</w:t>
            </w:r>
            <w:r w:rsidRPr="00630898">
              <w:rPr>
                <w:b w:val="0"/>
                <w:bCs/>
                <w:noProof/>
              </w:rPr>
              <w:t xml:space="preserve"> con il proprio smartphone, acced</w:t>
            </w:r>
            <w:r>
              <w:rPr>
                <w:b w:val="0"/>
                <w:bCs/>
                <w:noProof/>
              </w:rPr>
              <w:t>e</w:t>
            </w:r>
            <w:r w:rsidRPr="00630898">
              <w:rPr>
                <w:b w:val="0"/>
                <w:bCs/>
                <w:noProof/>
              </w:rPr>
              <w:t xml:space="preserve"> alla piattaforma ‘RistoManager’. </w:t>
            </w:r>
          </w:p>
          <w:p w14:paraId="4E0F0F8D" w14:textId="77777777" w:rsidR="00733771" w:rsidRDefault="00733771" w:rsidP="009B64B5">
            <w:pPr>
              <w:spacing w:after="200"/>
              <w:rPr>
                <w:b w:val="0"/>
                <w:bCs/>
                <w:noProof/>
              </w:rPr>
            </w:pPr>
            <w:r w:rsidRPr="00630898">
              <w:rPr>
                <w:b w:val="0"/>
                <w:bCs/>
                <w:noProof/>
              </w:rPr>
              <w:t>La piattaforma mostra</w:t>
            </w:r>
            <w:r>
              <w:rPr>
                <w:b w:val="0"/>
                <w:bCs/>
                <w:noProof/>
              </w:rPr>
              <w:t xml:space="preserve"> loro immediatamente</w:t>
            </w:r>
            <w:r w:rsidRPr="00630898">
              <w:rPr>
                <w:b w:val="0"/>
                <w:bCs/>
                <w:noProof/>
              </w:rPr>
              <w:t xml:space="preserve"> una finestra</w:t>
            </w:r>
            <w:r>
              <w:rPr>
                <w:b w:val="0"/>
                <w:bCs/>
                <w:noProof/>
              </w:rPr>
              <w:t>,</w:t>
            </w:r>
            <w:r w:rsidRPr="00630898">
              <w:rPr>
                <w:b w:val="0"/>
                <w:bCs/>
                <w:noProof/>
              </w:rPr>
              <w:t xml:space="preserve"> che invita ad inserire</w:t>
            </w:r>
            <w:r>
              <w:rPr>
                <w:b w:val="0"/>
                <w:bCs/>
                <w:noProof/>
              </w:rPr>
              <w:t>,</w:t>
            </w:r>
            <w:r w:rsidRPr="00630898">
              <w:rPr>
                <w:b w:val="0"/>
                <w:bCs/>
                <w:noProof/>
              </w:rPr>
              <w:t xml:space="preserve"> oltre al codice univoco</w:t>
            </w:r>
            <w:r>
              <w:rPr>
                <w:b w:val="0"/>
                <w:bCs/>
                <w:noProof/>
              </w:rPr>
              <w:t xml:space="preserve"> </w:t>
            </w:r>
            <w:r w:rsidRPr="00630898">
              <w:rPr>
                <w:b w:val="0"/>
                <w:bCs/>
                <w:noProof/>
              </w:rPr>
              <w:t>identificativo del tavolo</w:t>
            </w:r>
            <w:r>
              <w:rPr>
                <w:b w:val="0"/>
                <w:bCs/>
                <w:noProof/>
              </w:rPr>
              <w:t xml:space="preserve"> e il numero di persone al tavolo</w:t>
            </w:r>
            <w:r w:rsidRPr="00630898">
              <w:rPr>
                <w:b w:val="0"/>
                <w:bCs/>
                <w:noProof/>
              </w:rPr>
              <w:t xml:space="preserve">, </w:t>
            </w:r>
            <w:r>
              <w:rPr>
                <w:b w:val="0"/>
                <w:bCs/>
                <w:noProof/>
              </w:rPr>
              <w:t>i dati personali di un rappresentante</w:t>
            </w:r>
            <w:r w:rsidRPr="00630898">
              <w:rPr>
                <w:b w:val="0"/>
                <w:bCs/>
                <w:noProof/>
              </w:rPr>
              <w:t>, ai fini di un pronto tracciamento qualora si verificasse un caso di positività al COVID all’interno del locale.</w:t>
            </w:r>
          </w:p>
          <w:p w14:paraId="32D4685E" w14:textId="77777777" w:rsidR="00733771" w:rsidRDefault="00733771" w:rsidP="009B64B5">
            <w:pPr>
              <w:spacing w:after="200"/>
              <w:rPr>
                <w:b w:val="0"/>
                <w:bCs/>
                <w:noProof/>
              </w:rPr>
            </w:pPr>
            <w:r>
              <w:rPr>
                <w:b w:val="0"/>
                <w:bCs/>
                <w:noProof/>
              </w:rPr>
              <w:t>Marco quindi inserisce:</w:t>
            </w:r>
          </w:p>
          <w:p w14:paraId="19B4B751" w14:textId="77777777" w:rsidR="00733771" w:rsidRDefault="00733771" w:rsidP="009B64B5">
            <w:pPr>
              <w:pStyle w:val="Paragrafoelenco"/>
              <w:numPr>
                <w:ilvl w:val="0"/>
                <w:numId w:val="9"/>
              </w:numPr>
              <w:spacing w:after="200"/>
              <w:rPr>
                <w:b w:val="0"/>
                <w:bCs/>
                <w:noProof/>
              </w:rPr>
            </w:pPr>
            <w:r>
              <w:rPr>
                <w:b w:val="0"/>
                <w:bCs/>
                <w:noProof/>
              </w:rPr>
              <w:t>Codice tavolo: TV01F3WE6;</w:t>
            </w:r>
          </w:p>
          <w:p w14:paraId="44E957BF" w14:textId="77777777" w:rsidR="00733771" w:rsidRDefault="00733771" w:rsidP="009B64B5">
            <w:pPr>
              <w:pStyle w:val="Paragrafoelenco"/>
              <w:numPr>
                <w:ilvl w:val="0"/>
                <w:numId w:val="9"/>
              </w:numPr>
              <w:spacing w:after="200"/>
              <w:rPr>
                <w:b w:val="0"/>
                <w:bCs/>
                <w:noProof/>
              </w:rPr>
            </w:pPr>
            <w:r>
              <w:rPr>
                <w:b w:val="0"/>
                <w:bCs/>
                <w:noProof/>
              </w:rPr>
              <w:t>Numero persone: 2;</w:t>
            </w:r>
          </w:p>
          <w:p w14:paraId="46D81281" w14:textId="77777777" w:rsidR="00733771" w:rsidRDefault="00733771" w:rsidP="009B64B5">
            <w:pPr>
              <w:pStyle w:val="Paragrafoelenco"/>
              <w:numPr>
                <w:ilvl w:val="0"/>
                <w:numId w:val="9"/>
              </w:numPr>
              <w:spacing w:after="200"/>
              <w:rPr>
                <w:b w:val="0"/>
                <w:bCs/>
                <w:noProof/>
              </w:rPr>
            </w:pPr>
            <w:r>
              <w:rPr>
                <w:b w:val="0"/>
                <w:bCs/>
                <w:noProof/>
              </w:rPr>
              <w:t>Nome: Marco;</w:t>
            </w:r>
          </w:p>
          <w:p w14:paraId="6A4AA9B7" w14:textId="77777777" w:rsidR="00733771" w:rsidRDefault="00733771" w:rsidP="009B64B5">
            <w:pPr>
              <w:pStyle w:val="Paragrafoelenco"/>
              <w:numPr>
                <w:ilvl w:val="0"/>
                <w:numId w:val="9"/>
              </w:numPr>
              <w:spacing w:after="200"/>
              <w:rPr>
                <w:b w:val="0"/>
                <w:bCs/>
                <w:noProof/>
              </w:rPr>
            </w:pPr>
            <w:r>
              <w:rPr>
                <w:b w:val="0"/>
                <w:bCs/>
                <w:noProof/>
              </w:rPr>
              <w:t>Cognome: Costante;</w:t>
            </w:r>
          </w:p>
          <w:p w14:paraId="4D5DBCED" w14:textId="77777777" w:rsidR="00733771" w:rsidRDefault="00733771" w:rsidP="009B64B5">
            <w:pPr>
              <w:pStyle w:val="Paragrafoelenco"/>
              <w:numPr>
                <w:ilvl w:val="0"/>
                <w:numId w:val="9"/>
              </w:numPr>
              <w:spacing w:after="200"/>
              <w:rPr>
                <w:b w:val="0"/>
                <w:bCs/>
                <w:noProof/>
              </w:rPr>
            </w:pPr>
            <w:r>
              <w:rPr>
                <w:b w:val="0"/>
                <w:bCs/>
                <w:noProof/>
              </w:rPr>
              <w:t>Numero di cellulare: 3313819084;</w:t>
            </w:r>
          </w:p>
          <w:p w14:paraId="2025BC12" w14:textId="77777777" w:rsidR="00733771" w:rsidRDefault="00733771" w:rsidP="009B64B5">
            <w:pPr>
              <w:pStyle w:val="Paragrafoelenco"/>
              <w:numPr>
                <w:ilvl w:val="0"/>
                <w:numId w:val="9"/>
              </w:numPr>
              <w:spacing w:after="200"/>
              <w:rPr>
                <w:b w:val="0"/>
                <w:bCs/>
                <w:noProof/>
              </w:rPr>
            </w:pPr>
            <w:r>
              <w:rPr>
                <w:b w:val="0"/>
                <w:bCs/>
                <w:noProof/>
              </w:rPr>
              <w:t>Documento d’identita: CA1237;</w:t>
            </w:r>
          </w:p>
          <w:p w14:paraId="62ACCE90" w14:textId="77777777" w:rsidR="00733771" w:rsidRDefault="00733771" w:rsidP="009B64B5">
            <w:pPr>
              <w:pStyle w:val="Paragrafoelenco"/>
              <w:numPr>
                <w:ilvl w:val="0"/>
                <w:numId w:val="9"/>
              </w:numPr>
              <w:spacing w:after="200"/>
              <w:rPr>
                <w:b w:val="0"/>
                <w:bCs/>
                <w:noProof/>
              </w:rPr>
            </w:pPr>
            <w:r>
              <w:rPr>
                <w:b w:val="0"/>
                <w:bCs/>
                <w:noProof/>
              </w:rPr>
              <w:t xml:space="preserve">Email: </w:t>
            </w:r>
            <w:hyperlink r:id="rId10" w:history="1">
              <w:r w:rsidRPr="00FD2FB9">
                <w:rPr>
                  <w:rStyle w:val="Collegamentoipertestuale"/>
                  <w:b w:val="0"/>
                  <w:bCs/>
                  <w:noProof/>
                </w:rPr>
                <w:t>m.costante1@studenti.unisa.it</w:t>
              </w:r>
            </w:hyperlink>
            <w:r>
              <w:rPr>
                <w:b w:val="0"/>
                <w:bCs/>
                <w:noProof/>
              </w:rPr>
              <w:t>;</w:t>
            </w:r>
          </w:p>
          <w:p w14:paraId="1A7D43DB" w14:textId="77777777" w:rsidR="00733771" w:rsidRPr="00F43042" w:rsidRDefault="00733771" w:rsidP="009B64B5">
            <w:pPr>
              <w:pStyle w:val="Paragrafoelenco"/>
              <w:numPr>
                <w:ilvl w:val="0"/>
                <w:numId w:val="9"/>
              </w:numPr>
              <w:spacing w:after="200"/>
              <w:rPr>
                <w:b w:val="0"/>
                <w:bCs/>
                <w:noProof/>
              </w:rPr>
            </w:pPr>
            <w:r>
              <w:rPr>
                <w:b w:val="0"/>
                <w:bCs/>
                <w:noProof/>
              </w:rPr>
              <w:t>Acconsenti utilizzo dati personali;</w:t>
            </w:r>
          </w:p>
          <w:p w14:paraId="52A0DE5B" w14:textId="77777777" w:rsidR="00733771" w:rsidRPr="00393887" w:rsidRDefault="00733771" w:rsidP="009B64B5">
            <w:pPr>
              <w:spacing w:after="200"/>
              <w:rPr>
                <w:b w:val="0"/>
                <w:bCs/>
                <w:noProof/>
              </w:rPr>
            </w:pPr>
            <w:r w:rsidRPr="00630898">
              <w:rPr>
                <w:b w:val="0"/>
                <w:bCs/>
                <w:noProof/>
              </w:rPr>
              <w:lastRenderedPageBreak/>
              <w:t xml:space="preserve"> Una volta inseriti tutti i dati richiesti,</w:t>
            </w:r>
            <w:r>
              <w:rPr>
                <w:b w:val="0"/>
                <w:bCs/>
                <w:noProof/>
              </w:rPr>
              <w:t xml:space="preserve"> </w:t>
            </w:r>
            <w:r w:rsidRPr="00630898">
              <w:rPr>
                <w:b w:val="0"/>
                <w:bCs/>
                <w:noProof/>
              </w:rPr>
              <w:t>Marco</w:t>
            </w:r>
            <w:r>
              <w:rPr>
                <w:b w:val="0"/>
                <w:bCs/>
                <w:noProof/>
              </w:rPr>
              <w:t xml:space="preserve"> può </w:t>
            </w:r>
            <w:r w:rsidRPr="00630898">
              <w:rPr>
                <w:b w:val="0"/>
                <w:bCs/>
                <w:noProof/>
              </w:rPr>
              <w:t>accedere al menú virtuale e effettuare le operazioni offerte dall’applicazione.</w:t>
            </w:r>
          </w:p>
        </w:tc>
      </w:tr>
    </w:tbl>
    <w:p w14:paraId="6B905322" w14:textId="57BA135E" w:rsidR="00733771" w:rsidRDefault="00733771" w:rsidP="00733771"/>
    <w:p w14:paraId="1885F377" w14:textId="65D9C870" w:rsidR="00733771" w:rsidRDefault="00733771" w:rsidP="00733771"/>
    <w:p w14:paraId="6BF84E77" w14:textId="2FE719AD" w:rsidR="00733771" w:rsidRDefault="00733771" w:rsidP="00733771"/>
    <w:p w14:paraId="4FD0D1CC" w14:textId="190D51AF" w:rsidR="00733771" w:rsidRDefault="00733771" w:rsidP="00733771"/>
    <w:p w14:paraId="2F03607F" w14:textId="2F99AB46" w:rsidR="00733771" w:rsidRDefault="00733771" w:rsidP="00733771"/>
    <w:p w14:paraId="354C6CAE" w14:textId="77777777" w:rsidR="00733771" w:rsidRDefault="00733771" w:rsidP="00733771"/>
    <w:tbl>
      <w:tblPr>
        <w:tblStyle w:val="Grigliatabella"/>
        <w:tblW w:w="0" w:type="auto"/>
        <w:tblLook w:val="04A0" w:firstRow="1" w:lastRow="0" w:firstColumn="1" w:lastColumn="0" w:noHBand="0" w:noVBand="1"/>
      </w:tblPr>
      <w:tblGrid>
        <w:gridCol w:w="10024"/>
      </w:tblGrid>
      <w:tr w:rsidR="00733771" w:rsidRPr="0051315D" w14:paraId="6A518042" w14:textId="77777777" w:rsidTr="009B64B5">
        <w:tc>
          <w:tcPr>
            <w:tcW w:w="10024" w:type="dxa"/>
            <w:shd w:val="clear" w:color="auto" w:fill="D6E9F5" w:themeFill="accent2"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CLIENTE </w:t>
            </w:r>
            <w:r>
              <w:rPr>
                <w:rFonts w:cstheme="minorHAnsi"/>
                <w:noProof/>
                <w:sz w:val="44"/>
                <w:szCs w:val="36"/>
              </w:rPr>
              <w:t>PRENOTA TAVOLO</w:t>
            </w:r>
          </w:p>
        </w:tc>
      </w:tr>
      <w:tr w:rsidR="00733771" w:rsidRPr="0051315D" w14:paraId="7C97CE72" w14:textId="77777777" w:rsidTr="009B64B5">
        <w:tc>
          <w:tcPr>
            <w:tcW w:w="10024" w:type="dxa"/>
            <w:shd w:val="clear" w:color="auto" w:fill="D6E9F5" w:themeFill="accent2" w:themeFillTint="33"/>
          </w:tcPr>
          <w:p w14:paraId="53B25C9D" w14:textId="77777777" w:rsidR="00733771" w:rsidRPr="004926A5" w:rsidRDefault="00733771" w:rsidP="009B64B5">
            <w:pPr>
              <w:spacing w:after="200"/>
              <w:jc w:val="center"/>
              <w:rPr>
                <w:rFonts w:cstheme="minorHAnsi"/>
                <w:b w:val="0"/>
                <w:bCs/>
                <w:noProof/>
                <w:sz w:val="44"/>
                <w:szCs w:val="36"/>
              </w:rPr>
            </w:pPr>
            <w:r w:rsidRPr="0051315D">
              <w:rPr>
                <w:rFonts w:cstheme="minorHAnsi"/>
                <w:noProof/>
                <w:sz w:val="44"/>
                <w:szCs w:val="36"/>
              </w:rPr>
              <w:t xml:space="preserve">ATTORE: </w:t>
            </w:r>
            <w:r>
              <w:rPr>
                <w:rFonts w:cstheme="minorHAnsi"/>
                <w:b w:val="0"/>
                <w:bCs/>
                <w:noProof/>
                <w:sz w:val="44"/>
                <w:szCs w:val="36"/>
              </w:rPr>
              <w:t>SIMONE, CLIENTE DEL LOCALE</w:t>
            </w:r>
          </w:p>
        </w:tc>
      </w:tr>
      <w:tr w:rsidR="00733771" w:rsidRPr="0051315D" w14:paraId="51D3672B" w14:textId="77777777" w:rsidTr="009B64B5">
        <w:tc>
          <w:tcPr>
            <w:tcW w:w="10024" w:type="dxa"/>
          </w:tcPr>
          <w:p w14:paraId="66D7DC54" w14:textId="77777777" w:rsidR="00733771" w:rsidRDefault="00733771" w:rsidP="009B64B5">
            <w:pPr>
              <w:spacing w:after="200"/>
              <w:rPr>
                <w:rFonts w:cstheme="minorHAnsi"/>
                <w:b w:val="0"/>
                <w:bCs/>
                <w:noProof/>
                <w:szCs w:val="28"/>
              </w:rPr>
            </w:pPr>
            <w:r>
              <w:rPr>
                <w:rFonts w:cstheme="minorHAnsi"/>
                <w:b w:val="0"/>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 w:val="0"/>
                <w:bCs/>
                <w:noProof/>
                <w:szCs w:val="28"/>
              </w:rPr>
            </w:pPr>
            <w:r>
              <w:rPr>
                <w:rFonts w:cstheme="minorHAnsi"/>
                <w:b w:val="0"/>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9B64B5">
            <w:pPr>
              <w:pStyle w:val="Paragrafoelenco"/>
              <w:numPr>
                <w:ilvl w:val="0"/>
                <w:numId w:val="9"/>
              </w:numPr>
              <w:spacing w:after="200"/>
              <w:rPr>
                <w:b w:val="0"/>
                <w:bCs/>
                <w:noProof/>
              </w:rPr>
            </w:pPr>
            <w:r>
              <w:rPr>
                <w:b w:val="0"/>
                <w:bCs/>
                <w:noProof/>
              </w:rPr>
              <w:t>Numero persone: 4;</w:t>
            </w:r>
          </w:p>
          <w:p w14:paraId="7128C636" w14:textId="77777777" w:rsidR="00733771" w:rsidRDefault="00733771" w:rsidP="009B64B5">
            <w:pPr>
              <w:pStyle w:val="Paragrafoelenco"/>
              <w:numPr>
                <w:ilvl w:val="0"/>
                <w:numId w:val="9"/>
              </w:numPr>
              <w:spacing w:after="200"/>
              <w:rPr>
                <w:b w:val="0"/>
                <w:bCs/>
                <w:noProof/>
              </w:rPr>
            </w:pPr>
            <w:r>
              <w:rPr>
                <w:b w:val="0"/>
                <w:bCs/>
                <w:noProof/>
              </w:rPr>
              <w:t>Orario e data: 21.00, 24/12/2020;</w:t>
            </w:r>
          </w:p>
          <w:p w14:paraId="4449049F" w14:textId="77777777" w:rsidR="00733771" w:rsidRDefault="00733771" w:rsidP="009B64B5">
            <w:pPr>
              <w:pStyle w:val="Paragrafoelenco"/>
              <w:numPr>
                <w:ilvl w:val="0"/>
                <w:numId w:val="9"/>
              </w:numPr>
              <w:spacing w:after="200"/>
              <w:rPr>
                <w:b w:val="0"/>
                <w:bCs/>
                <w:noProof/>
              </w:rPr>
            </w:pPr>
            <w:r>
              <w:rPr>
                <w:b w:val="0"/>
                <w:bCs/>
                <w:noProof/>
              </w:rPr>
              <w:t>Nome: Simone;</w:t>
            </w:r>
          </w:p>
          <w:p w14:paraId="40431D1B" w14:textId="77777777" w:rsidR="00733771" w:rsidRDefault="00733771" w:rsidP="009B64B5">
            <w:pPr>
              <w:pStyle w:val="Paragrafoelenco"/>
              <w:numPr>
                <w:ilvl w:val="0"/>
                <w:numId w:val="9"/>
              </w:numPr>
              <w:spacing w:after="200"/>
              <w:rPr>
                <w:b w:val="0"/>
                <w:bCs/>
                <w:noProof/>
              </w:rPr>
            </w:pPr>
            <w:r>
              <w:rPr>
                <w:b w:val="0"/>
                <w:bCs/>
                <w:noProof/>
              </w:rPr>
              <w:t>Cognome: Benitozzi;</w:t>
            </w:r>
          </w:p>
          <w:p w14:paraId="69C06A60" w14:textId="77777777" w:rsidR="00733771" w:rsidRDefault="00733771" w:rsidP="009B64B5">
            <w:pPr>
              <w:pStyle w:val="Paragrafoelenco"/>
              <w:numPr>
                <w:ilvl w:val="0"/>
                <w:numId w:val="9"/>
              </w:numPr>
              <w:spacing w:after="200"/>
              <w:rPr>
                <w:b w:val="0"/>
                <w:bCs/>
                <w:noProof/>
              </w:rPr>
            </w:pPr>
            <w:r>
              <w:rPr>
                <w:b w:val="0"/>
                <w:bCs/>
                <w:noProof/>
              </w:rPr>
              <w:t>Numero di cellulare: 3313637981;</w:t>
            </w:r>
          </w:p>
          <w:p w14:paraId="15BDCF5A" w14:textId="77777777" w:rsidR="00733771" w:rsidRDefault="00733771" w:rsidP="009B64B5">
            <w:pPr>
              <w:pStyle w:val="Paragrafoelenco"/>
              <w:numPr>
                <w:ilvl w:val="0"/>
                <w:numId w:val="9"/>
              </w:numPr>
              <w:spacing w:after="200"/>
              <w:rPr>
                <w:b w:val="0"/>
                <w:bCs/>
                <w:noProof/>
              </w:rPr>
            </w:pPr>
            <w:r>
              <w:rPr>
                <w:b w:val="0"/>
                <w:bCs/>
                <w:noProof/>
              </w:rPr>
              <w:t>Documento d’identita: CA1249;</w:t>
            </w:r>
          </w:p>
          <w:p w14:paraId="2DC86772" w14:textId="77777777" w:rsidR="00733771" w:rsidRDefault="00733771" w:rsidP="009B64B5">
            <w:pPr>
              <w:pStyle w:val="Paragrafoelenco"/>
              <w:numPr>
                <w:ilvl w:val="0"/>
                <w:numId w:val="9"/>
              </w:numPr>
              <w:spacing w:after="200"/>
              <w:rPr>
                <w:b w:val="0"/>
                <w:bCs/>
                <w:noProof/>
              </w:rPr>
            </w:pPr>
            <w:r>
              <w:rPr>
                <w:b w:val="0"/>
                <w:bCs/>
                <w:noProof/>
              </w:rPr>
              <w:t>Email: s.benitozzi</w:t>
            </w:r>
            <w:hyperlink r:id="rId11" w:history="1">
              <w:r w:rsidRPr="00FD2FB9">
                <w:rPr>
                  <w:rStyle w:val="Collegamentoipertestuale"/>
                  <w:b w:val="0"/>
                  <w:bCs/>
                  <w:noProof/>
                </w:rPr>
                <w:t>@studenti.unisa.it</w:t>
              </w:r>
            </w:hyperlink>
            <w:r>
              <w:rPr>
                <w:b w:val="0"/>
                <w:bCs/>
                <w:noProof/>
              </w:rPr>
              <w:t>;</w:t>
            </w:r>
          </w:p>
          <w:p w14:paraId="7C353948" w14:textId="77777777" w:rsidR="00733771" w:rsidRPr="00EF20B3" w:rsidRDefault="00733771" w:rsidP="009B64B5">
            <w:pPr>
              <w:pStyle w:val="Paragrafoelenco"/>
              <w:numPr>
                <w:ilvl w:val="0"/>
                <w:numId w:val="9"/>
              </w:numPr>
              <w:spacing w:after="200"/>
              <w:rPr>
                <w:b w:val="0"/>
                <w:bCs/>
                <w:noProof/>
              </w:rPr>
            </w:pPr>
            <w:r>
              <w:rPr>
                <w:b w:val="0"/>
                <w:bCs/>
                <w:noProof/>
              </w:rPr>
              <w:t>Acconsenti utilizzo dati personali;</w:t>
            </w:r>
          </w:p>
          <w:p w14:paraId="20E37A31" w14:textId="77777777" w:rsidR="00733771" w:rsidRPr="00EF20B3" w:rsidRDefault="00733771" w:rsidP="009B64B5">
            <w:pPr>
              <w:spacing w:after="200"/>
              <w:rPr>
                <w:b w:val="0"/>
                <w:bCs/>
                <w:noProof/>
              </w:rPr>
            </w:pPr>
            <w:r>
              <w:rPr>
                <w:b w:val="0"/>
                <w:bCs/>
                <w:noProof/>
              </w:rPr>
              <w:t xml:space="preserve">Infine conferma la prenotazione. </w:t>
            </w:r>
          </w:p>
        </w:tc>
      </w:tr>
    </w:tbl>
    <w:p w14:paraId="3629AD65" w14:textId="77777777" w:rsidR="00733771" w:rsidRDefault="00733771" w:rsidP="00733771">
      <w:pPr>
        <w:spacing w:after="200"/>
        <w:rPr>
          <w:noProof/>
          <w:sz w:val="44"/>
          <w:szCs w:val="36"/>
        </w:rPr>
      </w:pPr>
    </w:p>
    <w:p w14:paraId="1B179B8D" w14:textId="1574680C" w:rsidR="00733771" w:rsidRDefault="00733771" w:rsidP="00733771">
      <w:r>
        <w:br w:type="page"/>
      </w:r>
    </w:p>
    <w:p w14:paraId="2DC858FF" w14:textId="5ABABE18" w:rsidR="00733771" w:rsidRDefault="00733771" w:rsidP="00733771"/>
    <w:p w14:paraId="491B8AD7" w14:textId="707FBFDE" w:rsidR="00733771" w:rsidRDefault="00733771" w:rsidP="00733771"/>
    <w:tbl>
      <w:tblPr>
        <w:tblStyle w:val="Grigliatabella"/>
        <w:tblW w:w="0" w:type="auto"/>
        <w:tblLook w:val="04A0" w:firstRow="1" w:lastRow="0" w:firstColumn="1" w:lastColumn="0" w:noHBand="0" w:noVBand="1"/>
      </w:tblPr>
      <w:tblGrid>
        <w:gridCol w:w="10024"/>
      </w:tblGrid>
      <w:tr w:rsidR="00733771" w14:paraId="7AE1DEFD" w14:textId="77777777" w:rsidTr="009B64B5">
        <w:tc>
          <w:tcPr>
            <w:tcW w:w="10024" w:type="dxa"/>
            <w:shd w:val="clear" w:color="auto" w:fill="D6E9F5" w:themeFill="accent2"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CLIENTE EFFETTUA OPERAZIONI SUL SITO</w:t>
            </w:r>
          </w:p>
        </w:tc>
      </w:tr>
      <w:tr w:rsidR="00733771" w14:paraId="69897A48" w14:textId="77777777" w:rsidTr="009B64B5">
        <w:tc>
          <w:tcPr>
            <w:tcW w:w="10024" w:type="dxa"/>
            <w:shd w:val="clear" w:color="auto" w:fill="D6E9F5" w:themeFill="accent2"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ANTONIO, CLIENTE DEL LOCALE</w:t>
            </w:r>
          </w:p>
        </w:tc>
      </w:tr>
      <w:tr w:rsidR="00733771" w14:paraId="43C8E59E" w14:textId="77777777" w:rsidTr="009B64B5">
        <w:tc>
          <w:tcPr>
            <w:tcW w:w="10024" w:type="dxa"/>
          </w:tcPr>
          <w:p w14:paraId="5A24FC83" w14:textId="77777777" w:rsidR="00733771" w:rsidRDefault="00733771" w:rsidP="009B64B5">
            <w:pPr>
              <w:jc w:val="both"/>
              <w:rPr>
                <w:rFonts w:cstheme="minorHAnsi"/>
                <w:b w:val="0"/>
                <w:bCs/>
                <w:szCs w:val="28"/>
              </w:rPr>
            </w:pPr>
            <w:r w:rsidRPr="0051315D">
              <w:rPr>
                <w:rFonts w:cstheme="minorHAnsi"/>
                <w:b w:val="0"/>
                <w:bCs/>
                <w:szCs w:val="28"/>
              </w:rPr>
              <w:t>Antonio è un cliente che vuole pranzare nel locale.</w:t>
            </w:r>
          </w:p>
          <w:p w14:paraId="57F81E0E" w14:textId="77777777" w:rsidR="00733771" w:rsidRDefault="00733771" w:rsidP="009B64B5">
            <w:pPr>
              <w:jc w:val="both"/>
              <w:rPr>
                <w:rFonts w:cstheme="minorHAnsi"/>
                <w:b w:val="0"/>
                <w:bCs/>
                <w:szCs w:val="28"/>
              </w:rPr>
            </w:pPr>
          </w:p>
          <w:p w14:paraId="64A5F193" w14:textId="77777777" w:rsidR="00733771" w:rsidRDefault="00733771" w:rsidP="009B64B5">
            <w:pPr>
              <w:jc w:val="both"/>
              <w:rPr>
                <w:rFonts w:cstheme="minorHAnsi"/>
                <w:b w:val="0"/>
                <w:bCs/>
                <w:szCs w:val="28"/>
              </w:rPr>
            </w:pPr>
            <w:r>
              <w:rPr>
                <w:rFonts w:cstheme="minorHAnsi"/>
                <w:b w:val="0"/>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 w:val="0"/>
                <w:bCs/>
                <w:szCs w:val="28"/>
              </w:rPr>
              <w:t xml:space="preserve"> </w:t>
            </w:r>
          </w:p>
          <w:p w14:paraId="4D318339" w14:textId="77777777" w:rsidR="00733771" w:rsidRDefault="00733771" w:rsidP="009B64B5">
            <w:pPr>
              <w:jc w:val="both"/>
              <w:rPr>
                <w:rFonts w:cstheme="minorHAnsi"/>
                <w:b w:val="0"/>
                <w:bCs/>
                <w:szCs w:val="28"/>
              </w:rPr>
            </w:pPr>
          </w:p>
          <w:p w14:paraId="7F83EDFB" w14:textId="77777777" w:rsidR="00733771" w:rsidRDefault="00733771" w:rsidP="009B64B5">
            <w:pPr>
              <w:jc w:val="both"/>
              <w:rPr>
                <w:rFonts w:cstheme="minorHAnsi"/>
                <w:b w:val="0"/>
                <w:bCs/>
                <w:szCs w:val="28"/>
              </w:rPr>
            </w:pPr>
            <w:r>
              <w:rPr>
                <w:rFonts w:cstheme="minorHAnsi"/>
                <w:b w:val="0"/>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 w:val="0"/>
                <w:bCs/>
                <w:szCs w:val="28"/>
              </w:rPr>
            </w:pPr>
          </w:p>
          <w:p w14:paraId="56D68BA9" w14:textId="77777777" w:rsidR="00733771" w:rsidRDefault="00733771" w:rsidP="009B64B5">
            <w:pPr>
              <w:jc w:val="both"/>
              <w:rPr>
                <w:rFonts w:cstheme="minorHAnsi"/>
                <w:b w:val="0"/>
                <w:bCs/>
                <w:szCs w:val="28"/>
              </w:rPr>
            </w:pPr>
            <w:r>
              <w:rPr>
                <w:rFonts w:cstheme="minorHAnsi"/>
                <w:b w:val="0"/>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 w:val="0"/>
                <w:bCs/>
                <w:szCs w:val="28"/>
              </w:rPr>
            </w:pPr>
          </w:p>
          <w:p w14:paraId="6B583B19" w14:textId="77777777" w:rsidR="00733771" w:rsidRDefault="00733771" w:rsidP="009B64B5">
            <w:pPr>
              <w:jc w:val="both"/>
              <w:rPr>
                <w:rFonts w:cstheme="minorHAnsi"/>
                <w:b w:val="0"/>
                <w:bCs/>
                <w:szCs w:val="28"/>
              </w:rPr>
            </w:pPr>
            <w:r>
              <w:rPr>
                <w:rFonts w:cstheme="minorHAnsi"/>
                <w:b w:val="0"/>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 w:val="0"/>
                <w:bCs/>
                <w:szCs w:val="28"/>
              </w:rPr>
            </w:pPr>
          </w:p>
          <w:p w14:paraId="5B401094" w14:textId="77777777" w:rsidR="00733771" w:rsidRPr="0051315D" w:rsidRDefault="00733771" w:rsidP="009B64B5">
            <w:pPr>
              <w:jc w:val="both"/>
              <w:rPr>
                <w:rFonts w:cstheme="minorHAnsi"/>
                <w:b w:val="0"/>
                <w:bCs/>
                <w:noProof/>
                <w:szCs w:val="28"/>
              </w:rPr>
            </w:pPr>
            <w:r>
              <w:rPr>
                <w:rFonts w:cstheme="minorHAnsi"/>
                <w:b w:val="0"/>
                <w:bCs/>
                <w:noProof/>
                <w:szCs w:val="28"/>
              </w:rPr>
              <w:t>Infine invia l’ordine in cucina e aspetta di essere servito.</w:t>
            </w:r>
          </w:p>
        </w:tc>
      </w:tr>
    </w:tbl>
    <w:p w14:paraId="6FF08A7A" w14:textId="6669033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2D8C5F43" w14:textId="77777777" w:rsidTr="009B64B5">
        <w:tc>
          <w:tcPr>
            <w:tcW w:w="10024" w:type="dxa"/>
            <w:shd w:val="clear" w:color="auto" w:fill="D6E9F5" w:themeFill="accent2"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B64B5">
        <w:tc>
          <w:tcPr>
            <w:tcW w:w="10024" w:type="dxa"/>
            <w:shd w:val="clear" w:color="auto" w:fill="D6E9F5" w:themeFill="accent2"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PASQUALE, AIUTO CHEF</w:t>
            </w:r>
          </w:p>
        </w:tc>
      </w:tr>
      <w:tr w:rsidR="00733771" w14:paraId="1B2C654C" w14:textId="77777777" w:rsidTr="009B64B5">
        <w:tc>
          <w:tcPr>
            <w:tcW w:w="10024" w:type="dxa"/>
          </w:tcPr>
          <w:p w14:paraId="0F12E583" w14:textId="77777777" w:rsidR="00733771" w:rsidRDefault="00733771" w:rsidP="009B64B5">
            <w:pPr>
              <w:jc w:val="both"/>
              <w:rPr>
                <w:rFonts w:cstheme="minorHAnsi"/>
                <w:b w:val="0"/>
                <w:bCs/>
                <w:noProof/>
                <w:szCs w:val="28"/>
              </w:rPr>
            </w:pPr>
            <w:r>
              <w:rPr>
                <w:rFonts w:cstheme="minorHAnsi"/>
                <w:b w:val="0"/>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 w:val="0"/>
                <w:bCs/>
                <w:noProof/>
                <w:szCs w:val="28"/>
              </w:rPr>
            </w:pPr>
          </w:p>
          <w:p w14:paraId="653C3864" w14:textId="77777777" w:rsidR="00733771" w:rsidRDefault="00733771" w:rsidP="009B64B5">
            <w:pPr>
              <w:jc w:val="both"/>
              <w:rPr>
                <w:rFonts w:cstheme="minorHAnsi"/>
                <w:b w:val="0"/>
                <w:bCs/>
                <w:noProof/>
                <w:szCs w:val="28"/>
              </w:rPr>
            </w:pPr>
            <w:r>
              <w:rPr>
                <w:rFonts w:cstheme="minorHAnsi"/>
                <w:b w:val="0"/>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 w:val="0"/>
                <w:bCs/>
                <w:noProof/>
                <w:szCs w:val="28"/>
              </w:rPr>
            </w:pPr>
          </w:p>
          <w:p w14:paraId="51ECBE43" w14:textId="77777777" w:rsidR="00733771" w:rsidRDefault="00733771" w:rsidP="009B64B5">
            <w:pPr>
              <w:jc w:val="both"/>
              <w:rPr>
                <w:rFonts w:cstheme="minorHAnsi"/>
                <w:b w:val="0"/>
                <w:bCs/>
                <w:noProof/>
                <w:szCs w:val="28"/>
              </w:rPr>
            </w:pPr>
            <w:r>
              <w:rPr>
                <w:rFonts w:cstheme="minorHAnsi"/>
                <w:b w:val="0"/>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 w:val="0"/>
                <w:bCs/>
                <w:noProof/>
                <w:szCs w:val="28"/>
              </w:rPr>
            </w:pPr>
          </w:p>
          <w:p w14:paraId="387A34D2" w14:textId="77777777" w:rsidR="00733771" w:rsidRDefault="00733771" w:rsidP="009B64B5">
            <w:pPr>
              <w:jc w:val="both"/>
              <w:rPr>
                <w:rFonts w:cstheme="minorHAnsi"/>
                <w:b w:val="0"/>
                <w:bCs/>
                <w:noProof/>
                <w:szCs w:val="28"/>
              </w:rPr>
            </w:pPr>
            <w:r>
              <w:rPr>
                <w:rFonts w:cstheme="minorHAnsi"/>
                <w:b w:val="0"/>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 w:val="0"/>
                <w:bCs/>
                <w:noProof/>
                <w:szCs w:val="28"/>
              </w:rPr>
            </w:pPr>
          </w:p>
          <w:p w14:paraId="6780FD43" w14:textId="77777777" w:rsidR="00733771" w:rsidRPr="00BF7195" w:rsidRDefault="00733771" w:rsidP="009B64B5">
            <w:pPr>
              <w:jc w:val="both"/>
              <w:rPr>
                <w:rFonts w:cstheme="minorHAnsi"/>
                <w:b w:val="0"/>
                <w:bCs/>
                <w:noProof/>
                <w:szCs w:val="28"/>
                <w:u w:val="single"/>
              </w:rPr>
            </w:pPr>
            <w:r>
              <w:rPr>
                <w:rFonts w:cstheme="minorHAnsi"/>
                <w:b w:val="0"/>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 w:val="0"/>
                <w:bCs/>
                <w:noProof/>
                <w:szCs w:val="28"/>
              </w:rPr>
            </w:pPr>
          </w:p>
        </w:tc>
      </w:tr>
    </w:tbl>
    <w:p w14:paraId="65AE4327" w14:textId="587E4590"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rsidRPr="0051315D" w14:paraId="692049ED" w14:textId="77777777" w:rsidTr="009B64B5">
        <w:tc>
          <w:tcPr>
            <w:tcW w:w="10024" w:type="dxa"/>
            <w:shd w:val="clear" w:color="auto" w:fill="D6E9F5" w:themeFill="accent2"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B64B5">
        <w:tc>
          <w:tcPr>
            <w:tcW w:w="10024" w:type="dxa"/>
            <w:shd w:val="clear" w:color="auto" w:fill="D6E9F5" w:themeFill="accent2"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 w:val="0"/>
                <w:bCs/>
                <w:noProof/>
                <w:sz w:val="36"/>
                <w:szCs w:val="28"/>
              </w:rPr>
              <w:t>LEONARDO</w:t>
            </w:r>
            <w:r w:rsidRPr="003023AB">
              <w:rPr>
                <w:b w:val="0"/>
                <w:bCs/>
                <w:noProof/>
                <w:sz w:val="36"/>
                <w:szCs w:val="28"/>
              </w:rPr>
              <w:t xml:space="preserve">, </w:t>
            </w:r>
            <w:r>
              <w:rPr>
                <w:b w:val="0"/>
                <w:bCs/>
                <w:noProof/>
                <w:sz w:val="36"/>
                <w:szCs w:val="28"/>
              </w:rPr>
              <w:t>GESTORE DEL CATALOGO DEL LOCALE</w:t>
            </w:r>
          </w:p>
        </w:tc>
      </w:tr>
      <w:tr w:rsidR="00733771" w:rsidRPr="0051315D" w14:paraId="0C0FCD7C" w14:textId="77777777" w:rsidTr="009B64B5">
        <w:tc>
          <w:tcPr>
            <w:tcW w:w="10024" w:type="dxa"/>
          </w:tcPr>
          <w:p w14:paraId="66199772" w14:textId="77777777" w:rsidR="00733771" w:rsidRDefault="00733771" w:rsidP="009B64B5">
            <w:pPr>
              <w:jc w:val="both"/>
              <w:rPr>
                <w:rFonts w:cstheme="minorHAnsi"/>
                <w:b w:val="0"/>
                <w:bCs/>
                <w:szCs w:val="28"/>
              </w:rPr>
            </w:pPr>
            <w:r>
              <w:rPr>
                <w:rFonts w:cstheme="minorHAnsi"/>
                <w:b w:val="0"/>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 w:val="0"/>
                <w:bCs/>
                <w:szCs w:val="28"/>
              </w:rPr>
            </w:pPr>
          </w:p>
          <w:p w14:paraId="233015AB" w14:textId="77777777" w:rsidR="00733771" w:rsidRDefault="00733771" w:rsidP="009B64B5">
            <w:pPr>
              <w:jc w:val="both"/>
              <w:rPr>
                <w:rFonts w:cstheme="minorHAnsi"/>
                <w:b w:val="0"/>
                <w:bCs/>
                <w:szCs w:val="28"/>
              </w:rPr>
            </w:pPr>
            <w:r>
              <w:rPr>
                <w:rFonts w:cstheme="minorHAnsi"/>
                <w:b w:val="0"/>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 w:val="0"/>
                <w:bCs/>
                <w:szCs w:val="28"/>
              </w:rPr>
            </w:pPr>
          </w:p>
          <w:p w14:paraId="76554436" w14:textId="77777777" w:rsidR="00733771" w:rsidRDefault="00733771" w:rsidP="009B64B5">
            <w:pPr>
              <w:jc w:val="both"/>
              <w:rPr>
                <w:rFonts w:cstheme="minorHAnsi"/>
                <w:b w:val="0"/>
                <w:bCs/>
                <w:szCs w:val="28"/>
              </w:rPr>
            </w:pPr>
            <w:r>
              <w:rPr>
                <w:rFonts w:cstheme="minorHAnsi"/>
                <w:b w:val="0"/>
                <w:bCs/>
                <w:szCs w:val="28"/>
              </w:rPr>
              <w:t xml:space="preserve">Leonardo inserisce come credenziali: </w:t>
            </w:r>
          </w:p>
          <w:p w14:paraId="4026D3C3" w14:textId="77777777" w:rsidR="00733771" w:rsidRDefault="00733771" w:rsidP="009B64B5">
            <w:pPr>
              <w:pStyle w:val="Paragrafoelenco"/>
              <w:numPr>
                <w:ilvl w:val="0"/>
                <w:numId w:val="10"/>
              </w:numPr>
              <w:jc w:val="both"/>
              <w:rPr>
                <w:rFonts w:cstheme="minorHAnsi"/>
                <w:b w:val="0"/>
                <w:bCs/>
                <w:szCs w:val="28"/>
              </w:rPr>
            </w:pPr>
            <w:r>
              <w:rPr>
                <w:rFonts w:cstheme="minorHAnsi"/>
                <w:b w:val="0"/>
                <w:bCs/>
                <w:szCs w:val="28"/>
              </w:rPr>
              <w:t>Nome utente: leoristomanager;</w:t>
            </w:r>
          </w:p>
          <w:p w14:paraId="2C96BB54" w14:textId="77777777" w:rsidR="00733771" w:rsidRPr="00420B59" w:rsidRDefault="00733771" w:rsidP="009B64B5">
            <w:pPr>
              <w:pStyle w:val="Paragrafoelenco"/>
              <w:numPr>
                <w:ilvl w:val="0"/>
                <w:numId w:val="10"/>
              </w:numPr>
              <w:jc w:val="both"/>
              <w:rPr>
                <w:rFonts w:cstheme="minorHAnsi"/>
                <w:b w:val="0"/>
                <w:bCs/>
                <w:szCs w:val="28"/>
              </w:rPr>
            </w:pPr>
            <w:r>
              <w:rPr>
                <w:rFonts w:cstheme="minorHAnsi"/>
                <w:b w:val="0"/>
                <w:bCs/>
                <w:szCs w:val="28"/>
              </w:rPr>
              <w:t>Password: pippo1234;</w:t>
            </w:r>
          </w:p>
          <w:p w14:paraId="2D9D570A" w14:textId="77777777" w:rsidR="00733771" w:rsidRDefault="00733771" w:rsidP="009B64B5">
            <w:pPr>
              <w:jc w:val="both"/>
              <w:rPr>
                <w:rFonts w:cstheme="minorHAnsi"/>
                <w:b w:val="0"/>
                <w:bCs/>
                <w:szCs w:val="28"/>
              </w:rPr>
            </w:pPr>
          </w:p>
          <w:p w14:paraId="0820E617" w14:textId="77777777" w:rsidR="00733771" w:rsidRDefault="00733771" w:rsidP="009B64B5">
            <w:pPr>
              <w:jc w:val="both"/>
              <w:rPr>
                <w:rFonts w:cstheme="minorHAnsi"/>
                <w:b w:val="0"/>
                <w:bCs/>
                <w:szCs w:val="28"/>
              </w:rPr>
            </w:pPr>
            <w:r>
              <w:rPr>
                <w:rFonts w:cstheme="minorHAnsi"/>
                <w:b w:val="0"/>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 w:val="0"/>
                <w:bCs/>
                <w:szCs w:val="28"/>
              </w:rPr>
            </w:pPr>
          </w:p>
          <w:p w14:paraId="1AA969DF" w14:textId="77777777" w:rsidR="00733771" w:rsidRDefault="00733771" w:rsidP="009B64B5">
            <w:pPr>
              <w:jc w:val="both"/>
              <w:rPr>
                <w:rFonts w:cstheme="minorHAnsi"/>
                <w:b w:val="0"/>
                <w:bCs/>
                <w:szCs w:val="28"/>
              </w:rPr>
            </w:pPr>
            <w:r>
              <w:rPr>
                <w:rFonts w:cstheme="minorHAnsi"/>
                <w:b w:val="0"/>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 w:val="0"/>
                <w:bCs/>
                <w:szCs w:val="28"/>
              </w:rPr>
            </w:pPr>
            <w:r>
              <w:rPr>
                <w:rFonts w:cstheme="minorHAnsi"/>
                <w:b w:val="0"/>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2"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N</w:t>
            </w:r>
            <w:r w:rsidRPr="00420B59">
              <w:rPr>
                <w:rFonts w:cstheme="minorHAnsi"/>
                <w:b w:val="0"/>
                <w:bCs/>
                <w:szCs w:val="28"/>
              </w:rPr>
              <w:t>ome</w:t>
            </w:r>
            <w:r>
              <w:rPr>
                <w:rFonts w:cstheme="minorHAnsi"/>
                <w:b w:val="0"/>
                <w:bCs/>
                <w:szCs w:val="28"/>
              </w:rPr>
              <w:t>: tagliatelle ai funghi;</w:t>
            </w:r>
          </w:p>
          <w:p w14:paraId="1C3960E1"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I</w:t>
            </w:r>
            <w:r w:rsidRPr="00420B59">
              <w:rPr>
                <w:rFonts w:cstheme="minorHAnsi"/>
                <w:b w:val="0"/>
                <w:bCs/>
                <w:szCs w:val="28"/>
              </w:rPr>
              <w:t>ngredienti</w:t>
            </w:r>
            <w:r>
              <w:rPr>
                <w:rFonts w:cstheme="minorHAnsi"/>
                <w:b w:val="0"/>
                <w:bCs/>
                <w:szCs w:val="28"/>
              </w:rPr>
              <w:t>: tagliatelle, funghi, olio evo, salsiccia, petali di grana padano dop;</w:t>
            </w:r>
          </w:p>
          <w:p w14:paraId="60466A9B"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P</w:t>
            </w:r>
            <w:r w:rsidRPr="00420B59">
              <w:rPr>
                <w:rFonts w:cstheme="minorHAnsi"/>
                <w:b w:val="0"/>
                <w:bCs/>
                <w:szCs w:val="28"/>
              </w:rPr>
              <w:t>rezzo</w:t>
            </w:r>
            <w:r>
              <w:rPr>
                <w:rFonts w:cstheme="minorHAnsi"/>
                <w:b w:val="0"/>
                <w:bCs/>
                <w:szCs w:val="28"/>
              </w:rPr>
              <w:t>: 7,5€;</w:t>
            </w:r>
          </w:p>
          <w:p w14:paraId="0874B878"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G</w:t>
            </w:r>
            <w:r w:rsidRPr="00420B59">
              <w:rPr>
                <w:rFonts w:cstheme="minorHAnsi"/>
                <w:b w:val="0"/>
                <w:bCs/>
                <w:szCs w:val="28"/>
              </w:rPr>
              <w:t>enerica foto del piatto.</w:t>
            </w:r>
            <w:r>
              <w:rPr>
                <w:rFonts w:cstheme="minorHAnsi"/>
                <w:b w:val="0"/>
                <w:bCs/>
                <w:noProof/>
                <w:szCs w:val="28"/>
              </w:rPr>
              <w:t xml:space="preserve"> </w:t>
            </w:r>
          </w:p>
          <w:p w14:paraId="00D58640" w14:textId="77777777" w:rsidR="00733771" w:rsidRPr="006339F8" w:rsidRDefault="00733771" w:rsidP="009B64B5">
            <w:pPr>
              <w:ind w:left="360"/>
              <w:jc w:val="both"/>
              <w:rPr>
                <w:rFonts w:cstheme="minorHAnsi"/>
                <w:b w:val="0"/>
                <w:bCs/>
                <w:szCs w:val="28"/>
              </w:rPr>
            </w:pPr>
          </w:p>
          <w:p w14:paraId="1A8BF0A3" w14:textId="77777777" w:rsidR="00733771" w:rsidRDefault="00733771" w:rsidP="009B64B5">
            <w:pPr>
              <w:jc w:val="both"/>
              <w:rPr>
                <w:rFonts w:cstheme="minorHAnsi"/>
                <w:b w:val="0"/>
                <w:bCs/>
                <w:szCs w:val="28"/>
              </w:rPr>
            </w:pPr>
          </w:p>
          <w:p w14:paraId="059B5737" w14:textId="77777777" w:rsidR="00733771" w:rsidRDefault="00733771" w:rsidP="009B64B5">
            <w:pPr>
              <w:jc w:val="both"/>
              <w:rPr>
                <w:rFonts w:cstheme="minorHAnsi"/>
                <w:b w:val="0"/>
                <w:bCs/>
                <w:szCs w:val="28"/>
              </w:rPr>
            </w:pPr>
            <w:r>
              <w:rPr>
                <w:rFonts w:cstheme="minorHAnsi"/>
                <w:b w:val="0"/>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 w:val="0"/>
                <w:bCs/>
                <w:noProof/>
                <w:szCs w:val="28"/>
              </w:rPr>
            </w:pPr>
          </w:p>
        </w:tc>
      </w:tr>
    </w:tbl>
    <w:p w14:paraId="7F3F7F26" w14:textId="452BDB9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5308A225" w14:textId="77777777" w:rsidTr="009B64B5">
        <w:tc>
          <w:tcPr>
            <w:tcW w:w="10024" w:type="dxa"/>
            <w:shd w:val="clear" w:color="auto" w:fill="D6E9F5" w:themeFill="accent2"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B64B5">
        <w:tc>
          <w:tcPr>
            <w:tcW w:w="10024" w:type="dxa"/>
            <w:shd w:val="clear" w:color="auto" w:fill="D6E9F5" w:themeFill="accent2"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ROSALIA, CASSIERA DEL LOCALE</w:t>
            </w:r>
          </w:p>
        </w:tc>
      </w:tr>
      <w:tr w:rsidR="00733771" w14:paraId="42271019" w14:textId="77777777" w:rsidTr="009B64B5">
        <w:tc>
          <w:tcPr>
            <w:tcW w:w="10024" w:type="dxa"/>
          </w:tcPr>
          <w:p w14:paraId="087F6469" w14:textId="77777777" w:rsidR="00733771" w:rsidRDefault="00733771" w:rsidP="009B64B5">
            <w:pPr>
              <w:jc w:val="both"/>
              <w:rPr>
                <w:rFonts w:cstheme="minorHAnsi"/>
                <w:b w:val="0"/>
                <w:bCs/>
                <w:szCs w:val="28"/>
              </w:rPr>
            </w:pPr>
            <w:r>
              <w:rPr>
                <w:rFonts w:cstheme="minorHAnsi"/>
                <w:b w:val="0"/>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 w:val="0"/>
                <w:bCs/>
                <w:szCs w:val="28"/>
              </w:rPr>
            </w:pPr>
          </w:p>
          <w:p w14:paraId="000EF07C" w14:textId="77777777" w:rsidR="00733771" w:rsidRDefault="00733771" w:rsidP="009B64B5">
            <w:pPr>
              <w:jc w:val="both"/>
              <w:rPr>
                <w:rFonts w:cstheme="minorHAnsi"/>
                <w:b w:val="0"/>
                <w:bCs/>
                <w:szCs w:val="28"/>
              </w:rPr>
            </w:pPr>
            <w:r>
              <w:rPr>
                <w:rFonts w:cstheme="minorHAnsi"/>
                <w:b w:val="0"/>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 w:val="0"/>
                <w:bCs/>
                <w:szCs w:val="28"/>
              </w:rPr>
            </w:pPr>
          </w:p>
          <w:p w14:paraId="3B04B647" w14:textId="77777777" w:rsidR="00733771" w:rsidRDefault="00733771" w:rsidP="009B64B5">
            <w:pPr>
              <w:jc w:val="both"/>
              <w:rPr>
                <w:rFonts w:cstheme="minorHAnsi"/>
                <w:b w:val="0"/>
                <w:bCs/>
                <w:szCs w:val="28"/>
              </w:rPr>
            </w:pPr>
            <w:r>
              <w:rPr>
                <w:rFonts w:cstheme="minorHAnsi"/>
                <w:b w:val="0"/>
                <w:bCs/>
                <w:szCs w:val="28"/>
              </w:rPr>
              <w:t>Rosalia inserisce il codice del tavolo sul suo terminale che esegue il sistema di gestione.</w:t>
            </w:r>
          </w:p>
          <w:p w14:paraId="3ED1A3F3" w14:textId="77777777" w:rsidR="00733771" w:rsidRDefault="00733771" w:rsidP="009B64B5">
            <w:pPr>
              <w:jc w:val="both"/>
              <w:rPr>
                <w:rFonts w:cstheme="minorHAnsi"/>
                <w:b w:val="0"/>
                <w:bCs/>
                <w:szCs w:val="28"/>
              </w:rPr>
            </w:pPr>
            <w:r>
              <w:rPr>
                <w:rFonts w:cstheme="minorHAnsi"/>
                <w:b w:val="0"/>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 w:val="0"/>
                <w:bCs/>
                <w:noProof/>
                <w:szCs w:val="28"/>
              </w:rPr>
            </w:pPr>
          </w:p>
          <w:p w14:paraId="00B442F0" w14:textId="77777777" w:rsidR="00733771" w:rsidRDefault="00733771" w:rsidP="009B64B5">
            <w:pPr>
              <w:jc w:val="both"/>
              <w:rPr>
                <w:rFonts w:cstheme="minorHAnsi"/>
                <w:b w:val="0"/>
                <w:bCs/>
                <w:noProof/>
                <w:szCs w:val="28"/>
              </w:rPr>
            </w:pPr>
            <w:r>
              <w:rPr>
                <w:rFonts w:cstheme="minorHAnsi"/>
                <w:b w:val="0"/>
                <w:bCs/>
                <w:noProof/>
                <w:szCs w:val="28"/>
              </w:rPr>
              <w:t>Il cliente decide di finalizzare il pagamento con contanti.</w:t>
            </w:r>
          </w:p>
          <w:p w14:paraId="1E789C46" w14:textId="77777777" w:rsidR="00733771" w:rsidRDefault="00733771" w:rsidP="009B64B5">
            <w:pPr>
              <w:jc w:val="both"/>
              <w:rPr>
                <w:rFonts w:cstheme="minorHAnsi"/>
                <w:b w:val="0"/>
                <w:bCs/>
                <w:noProof/>
                <w:szCs w:val="28"/>
              </w:rPr>
            </w:pPr>
            <w:r>
              <w:rPr>
                <w:rFonts w:cstheme="minorHAnsi"/>
                <w:b w:val="0"/>
                <w:bCs/>
                <w:noProof/>
                <w:szCs w:val="28"/>
              </w:rPr>
              <w:t>Rosalia incassa il denaro e il cliente riceve lo scontrino.</w:t>
            </w:r>
          </w:p>
          <w:p w14:paraId="140FEDEB" w14:textId="77777777" w:rsidR="00733771" w:rsidRPr="0051315D" w:rsidRDefault="00733771" w:rsidP="009B64B5">
            <w:pPr>
              <w:jc w:val="both"/>
              <w:rPr>
                <w:rFonts w:cstheme="minorHAnsi"/>
                <w:b w:val="0"/>
                <w:bCs/>
                <w:noProof/>
                <w:szCs w:val="28"/>
              </w:rPr>
            </w:pPr>
          </w:p>
        </w:tc>
      </w:tr>
    </w:tbl>
    <w:p w14:paraId="02EC8009" w14:textId="45F891C4" w:rsidR="00733771" w:rsidRPr="00733771" w:rsidRDefault="00733771" w:rsidP="00733771">
      <w:r>
        <w:br w:type="page"/>
      </w:r>
    </w:p>
    <w:p w14:paraId="0B7FE9D1" w14:textId="6BFCE465" w:rsidR="00276051" w:rsidRDefault="00276051" w:rsidP="00276051">
      <w:pPr>
        <w:pStyle w:val="Titolo2"/>
        <w:rPr>
          <w:b/>
          <w:bCs/>
          <w:szCs w:val="36"/>
        </w:rPr>
      </w:pPr>
      <w:bookmarkStart w:id="119" w:name="_Toc57286145"/>
      <w:r w:rsidRPr="00B95B57">
        <w:rPr>
          <w:b/>
          <w:bCs/>
          <w:szCs w:val="36"/>
        </w:rPr>
        <w:lastRenderedPageBreak/>
        <w:t>3.2 Use Case Models</w:t>
      </w:r>
      <w:bookmarkEnd w:id="119"/>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733771" w:rsidRPr="001256B4" w14:paraId="781C4766" w14:textId="77777777" w:rsidTr="009B64B5">
        <w:trPr>
          <w:gridAfter w:val="1"/>
          <w:wAfter w:w="170" w:type="dxa"/>
          <w:trHeight w:val="143"/>
        </w:trPr>
        <w:tc>
          <w:tcPr>
            <w:tcW w:w="2830" w:type="dxa"/>
            <w:gridSpan w:val="2"/>
            <w:vMerge w:val="restart"/>
            <w:shd w:val="clear" w:color="auto" w:fill="D2F1EF"/>
          </w:tcPr>
          <w:p w14:paraId="37D5A94A" w14:textId="77777777" w:rsidR="00733771" w:rsidRPr="001256B4" w:rsidRDefault="00733771"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t>Identificativo</w:t>
            </w:r>
          </w:p>
          <w:p w14:paraId="1ACC49A9"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2A32A0B4"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734BD7BA"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F9FFF92" w14:textId="77777777" w:rsidR="00733771" w:rsidRPr="001256B4" w:rsidRDefault="00733771"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733771" w:rsidRPr="001256B4" w14:paraId="7186BCAB" w14:textId="77777777" w:rsidTr="009B64B5">
        <w:trPr>
          <w:gridAfter w:val="1"/>
          <w:wAfter w:w="170" w:type="dxa"/>
          <w:trHeight w:val="270"/>
        </w:trPr>
        <w:tc>
          <w:tcPr>
            <w:tcW w:w="2830" w:type="dxa"/>
            <w:gridSpan w:val="2"/>
            <w:vMerge/>
            <w:shd w:val="clear" w:color="auto" w:fill="D2F1EF"/>
          </w:tcPr>
          <w:p w14:paraId="6FEBF93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4AC4487C"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71D9BFB"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75F5CB57"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733771" w:rsidRPr="001256B4" w14:paraId="3784B15F" w14:textId="77777777" w:rsidTr="009B64B5">
        <w:trPr>
          <w:gridAfter w:val="1"/>
          <w:wAfter w:w="170" w:type="dxa"/>
          <w:trHeight w:val="270"/>
        </w:trPr>
        <w:tc>
          <w:tcPr>
            <w:tcW w:w="2830" w:type="dxa"/>
            <w:gridSpan w:val="2"/>
            <w:vMerge/>
            <w:shd w:val="clear" w:color="auto" w:fill="D2F1EF"/>
          </w:tcPr>
          <w:p w14:paraId="5900D3E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0FCDE810"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94C688E"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353F903"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733771" w:rsidRPr="001256B4" w14:paraId="498FB870" w14:textId="77777777" w:rsidTr="009B64B5">
        <w:trPr>
          <w:gridAfter w:val="1"/>
          <w:wAfter w:w="170" w:type="dxa"/>
          <w:trHeight w:val="283"/>
        </w:trPr>
        <w:tc>
          <w:tcPr>
            <w:tcW w:w="2830" w:type="dxa"/>
            <w:gridSpan w:val="2"/>
            <w:shd w:val="clear" w:color="auto" w:fill="D2F1EF"/>
          </w:tcPr>
          <w:p w14:paraId="789555B6"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4061CE8"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cliente la possibilità di accedere al menú e poter effettuare un ordine</w:t>
            </w:r>
          </w:p>
        </w:tc>
      </w:tr>
      <w:tr w:rsidR="00733771" w:rsidRPr="001256B4" w14:paraId="1D17765B" w14:textId="77777777" w:rsidTr="009B64B5">
        <w:trPr>
          <w:gridAfter w:val="1"/>
          <w:wAfter w:w="170" w:type="dxa"/>
          <w:trHeight w:val="283"/>
        </w:trPr>
        <w:tc>
          <w:tcPr>
            <w:tcW w:w="2830" w:type="dxa"/>
            <w:gridSpan w:val="2"/>
            <w:shd w:val="clear" w:color="auto" w:fill="D2F1EF"/>
          </w:tcPr>
          <w:p w14:paraId="29A37775"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7F2A8403" w14:textId="77777777" w:rsidR="00733771" w:rsidRPr="001D1387" w:rsidRDefault="00733771" w:rsidP="009B64B5">
            <w:pPr>
              <w:rPr>
                <w:rFonts w:ascii="Calibri" w:eastAsia="MS Mincho" w:hAnsi="Calibri" w:cs="Times New Roman"/>
                <w:i/>
                <w:iCs/>
                <w:color w:val="04143A"/>
              </w:rPr>
            </w:pPr>
            <w:r w:rsidRPr="001D1387">
              <w:rPr>
                <w:rFonts w:ascii="Calibri" w:eastAsia="MS Mincho" w:hAnsi="Calibri" w:cs="Times New Roman"/>
                <w:i/>
                <w:iCs/>
                <w:color w:val="04143A"/>
              </w:rPr>
              <w:t>Cliente generico</w:t>
            </w:r>
          </w:p>
        </w:tc>
      </w:tr>
      <w:tr w:rsidR="00733771" w:rsidRPr="001256B4" w14:paraId="6E10D0D2" w14:textId="77777777" w:rsidTr="009B64B5">
        <w:trPr>
          <w:gridAfter w:val="1"/>
          <w:wAfter w:w="170" w:type="dxa"/>
          <w:trHeight w:val="283"/>
        </w:trPr>
        <w:tc>
          <w:tcPr>
            <w:tcW w:w="2830" w:type="dxa"/>
            <w:gridSpan w:val="2"/>
            <w:shd w:val="clear" w:color="auto" w:fill="D2F1EF"/>
          </w:tcPr>
          <w:p w14:paraId="28243FED"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11B529C9"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Il cliente si è collegato alla piattaforma</w:t>
            </w:r>
          </w:p>
        </w:tc>
      </w:tr>
      <w:tr w:rsidR="00733771" w:rsidRPr="001256B4" w14:paraId="184AED9E" w14:textId="77777777" w:rsidTr="009B64B5">
        <w:trPr>
          <w:gridAfter w:val="1"/>
          <w:wAfter w:w="170" w:type="dxa"/>
          <w:trHeight w:val="283"/>
        </w:trPr>
        <w:tc>
          <w:tcPr>
            <w:tcW w:w="2830" w:type="dxa"/>
            <w:gridSpan w:val="2"/>
            <w:shd w:val="clear" w:color="auto" w:fill="D2F1EF"/>
          </w:tcPr>
          <w:p w14:paraId="1627E919"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42631A3"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50 clienti/giorno</w:t>
            </w:r>
          </w:p>
        </w:tc>
      </w:tr>
      <w:tr w:rsidR="00733771" w:rsidRPr="001256B4" w14:paraId="17ED6FF5" w14:textId="77777777" w:rsidTr="009B64B5">
        <w:trPr>
          <w:gridAfter w:val="1"/>
          <w:wAfter w:w="170" w:type="dxa"/>
          <w:trHeight w:val="154"/>
        </w:trPr>
        <w:tc>
          <w:tcPr>
            <w:tcW w:w="9854" w:type="dxa"/>
            <w:gridSpan w:val="8"/>
            <w:shd w:val="clear" w:color="auto" w:fill="D2F1EF"/>
            <w:vAlign w:val="center"/>
          </w:tcPr>
          <w:p w14:paraId="0D8A911B" w14:textId="77777777" w:rsidR="00733771" w:rsidRPr="001256B4" w:rsidRDefault="00733771"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733771" w:rsidRPr="001256B4" w14:paraId="182FBAF7" w14:textId="77777777" w:rsidTr="009B64B5">
        <w:trPr>
          <w:gridAfter w:val="1"/>
          <w:wAfter w:w="170" w:type="dxa"/>
        </w:trPr>
        <w:tc>
          <w:tcPr>
            <w:tcW w:w="4786" w:type="dxa"/>
            <w:gridSpan w:val="3"/>
            <w:shd w:val="clear" w:color="auto" w:fill="D2F1EF"/>
          </w:tcPr>
          <w:p w14:paraId="0AECD7DC" w14:textId="77777777" w:rsidR="00733771" w:rsidRPr="001256B4" w:rsidRDefault="00733771"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B21BBD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733771" w:rsidRPr="001256B4" w14:paraId="66E3B304" w14:textId="77777777" w:rsidTr="009B64B5">
        <w:trPr>
          <w:gridAfter w:val="1"/>
          <w:wAfter w:w="170" w:type="dxa"/>
        </w:trPr>
        <w:tc>
          <w:tcPr>
            <w:tcW w:w="4786" w:type="dxa"/>
            <w:gridSpan w:val="3"/>
          </w:tcPr>
          <w:p w14:paraId="7A244E5F" w14:textId="77777777" w:rsidR="00733771" w:rsidRPr="001256B4" w:rsidRDefault="00733771" w:rsidP="009B64B5">
            <w:pPr>
              <w:ind w:left="394"/>
              <w:contextualSpacing/>
              <w:rPr>
                <w:rFonts w:ascii="Calibri" w:eastAsia="MS Mincho" w:hAnsi="Calibri" w:cs="Times New Roman"/>
                <w:bCs/>
                <w:i/>
                <w:iCs/>
                <w:color w:val="04143A"/>
              </w:rPr>
            </w:pPr>
          </w:p>
        </w:tc>
        <w:tc>
          <w:tcPr>
            <w:tcW w:w="5068" w:type="dxa"/>
            <w:gridSpan w:val="5"/>
          </w:tcPr>
          <w:p w14:paraId="5DDF9F00"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mostra la homepage con le opzioni per prenotare un tavolo e ordinare</w:t>
            </w:r>
          </w:p>
        </w:tc>
      </w:tr>
      <w:tr w:rsidR="00733771" w:rsidRPr="001256B4" w14:paraId="5498FFD1" w14:textId="77777777" w:rsidTr="009B64B5">
        <w:trPr>
          <w:gridAfter w:val="1"/>
          <w:wAfter w:w="170" w:type="dxa"/>
        </w:trPr>
        <w:tc>
          <w:tcPr>
            <w:tcW w:w="4786" w:type="dxa"/>
            <w:gridSpan w:val="3"/>
          </w:tcPr>
          <w:p w14:paraId="48578F7F"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sceglie di ordinare</w:t>
            </w:r>
          </w:p>
        </w:tc>
        <w:tc>
          <w:tcPr>
            <w:tcW w:w="5068" w:type="dxa"/>
            <w:gridSpan w:val="5"/>
          </w:tcPr>
          <w:p w14:paraId="6228DC51"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color w:val="04143A"/>
              </w:rPr>
              <w:t>Il sistema visualizza il FORM_REGISTRAZIONE in cui inserire i dati</w:t>
            </w:r>
          </w:p>
        </w:tc>
      </w:tr>
      <w:tr w:rsidR="00733771" w:rsidRPr="001256B4" w14:paraId="472D36F6" w14:textId="77777777" w:rsidTr="009B64B5">
        <w:trPr>
          <w:gridAfter w:val="1"/>
          <w:wAfter w:w="170" w:type="dxa"/>
        </w:trPr>
        <w:tc>
          <w:tcPr>
            <w:tcW w:w="4786" w:type="dxa"/>
            <w:gridSpan w:val="3"/>
          </w:tcPr>
          <w:p w14:paraId="0C9AE074"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i dati necessari per la registrazione e conferma la registrazione</w:t>
            </w:r>
          </w:p>
        </w:tc>
        <w:tc>
          <w:tcPr>
            <w:tcW w:w="5068" w:type="dxa"/>
            <w:gridSpan w:val="5"/>
          </w:tcPr>
          <w:p w14:paraId="2CA1685B"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verifica che i dati siano validi e reindirizza il cliente alla home del menù</w:t>
            </w:r>
          </w:p>
        </w:tc>
      </w:tr>
      <w:tr w:rsidR="00733771" w:rsidRPr="001256B4" w14:paraId="41E59DD7" w14:textId="77777777" w:rsidTr="009B64B5">
        <w:trPr>
          <w:gridAfter w:val="1"/>
          <w:wAfter w:w="170" w:type="dxa"/>
        </w:trPr>
        <w:tc>
          <w:tcPr>
            <w:tcW w:w="2830" w:type="dxa"/>
            <w:gridSpan w:val="2"/>
            <w:shd w:val="clear" w:color="auto" w:fill="D2F1EF"/>
          </w:tcPr>
          <w:p w14:paraId="2CA25548"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6AAE83C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4402FE61"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La registrazione è andata a buon fine e il cliente, ora abilitato, visualizza il menù</w:t>
            </w:r>
          </w:p>
        </w:tc>
      </w:tr>
      <w:tr w:rsidR="00733771" w:rsidRPr="001256B4" w14:paraId="1AD0F88F" w14:textId="77777777" w:rsidTr="009B64B5">
        <w:trPr>
          <w:gridAfter w:val="1"/>
          <w:wAfter w:w="170" w:type="dxa"/>
        </w:trPr>
        <w:tc>
          <w:tcPr>
            <w:tcW w:w="2830" w:type="dxa"/>
            <w:gridSpan w:val="2"/>
            <w:shd w:val="clear" w:color="auto" w:fill="D2F1EF"/>
          </w:tcPr>
          <w:p w14:paraId="20E50957"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DA405F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68862A93"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7E1C32AC" w14:textId="77777777" w:rsidR="00733771" w:rsidRPr="001D1387" w:rsidRDefault="00733771" w:rsidP="009B64B5">
            <w:pPr>
              <w:rPr>
                <w:rFonts w:ascii="Calibri" w:eastAsia="MS Mincho" w:hAnsi="Calibri" w:cs="Times New Roman"/>
                <w:b w:val="0"/>
                <w:bCs/>
                <w:color w:val="04143A"/>
              </w:rPr>
            </w:pPr>
          </w:p>
        </w:tc>
      </w:tr>
      <w:tr w:rsidR="00733771" w:rsidRPr="001256B4" w14:paraId="63C4E594" w14:textId="77777777" w:rsidTr="009B64B5">
        <w:trPr>
          <w:gridAfter w:val="1"/>
          <w:wAfter w:w="170" w:type="dxa"/>
        </w:trPr>
        <w:tc>
          <w:tcPr>
            <w:tcW w:w="9854" w:type="dxa"/>
            <w:gridSpan w:val="8"/>
            <w:shd w:val="clear" w:color="auto" w:fill="D2F1EF"/>
          </w:tcPr>
          <w:p w14:paraId="5DDC3407" w14:textId="77777777" w:rsidR="00733771" w:rsidRPr="001256B4" w:rsidRDefault="00733771" w:rsidP="009B64B5">
            <w:pPr>
              <w:rPr>
                <w:rFonts w:ascii="Calibri" w:eastAsia="MS Mincho" w:hAnsi="Calibri" w:cs="Times New Roman"/>
                <w:b w:val="0"/>
                <w:color w:val="04143A"/>
              </w:rPr>
            </w:pPr>
            <w:bookmarkStart w:id="120" w:name="_Hlk54942874"/>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733771" w:rsidRPr="001256B4" w14:paraId="1B1D791F" w14:textId="77777777" w:rsidTr="009B64B5">
        <w:trPr>
          <w:gridAfter w:val="1"/>
          <w:wAfter w:w="170" w:type="dxa"/>
        </w:trPr>
        <w:tc>
          <w:tcPr>
            <w:tcW w:w="2830" w:type="dxa"/>
            <w:gridSpan w:val="2"/>
            <w:shd w:val="clear" w:color="auto" w:fill="D2F1EF"/>
          </w:tcPr>
          <w:p w14:paraId="13A85455"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3BB7F421"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ha lasciato dei campi incompleti</w:t>
            </w:r>
          </w:p>
        </w:tc>
      </w:tr>
      <w:tr w:rsidR="00733771" w:rsidRPr="001256B4" w14:paraId="11D0E3E3" w14:textId="77777777" w:rsidTr="009B64B5">
        <w:trPr>
          <w:gridAfter w:val="1"/>
          <w:wAfter w:w="170" w:type="dxa"/>
        </w:trPr>
        <w:tc>
          <w:tcPr>
            <w:tcW w:w="2830" w:type="dxa"/>
            <w:gridSpan w:val="2"/>
            <w:shd w:val="clear" w:color="auto" w:fill="D2F1EF"/>
            <w:vAlign w:val="center"/>
          </w:tcPr>
          <w:p w14:paraId="54BC59A6"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8C828C5"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cliente quali campi non sono stati riempiti e aspetta che li riempia</w:t>
            </w:r>
          </w:p>
        </w:tc>
      </w:tr>
      <w:tr w:rsidR="00733771" w:rsidRPr="001256B4" w14:paraId="63C04719" w14:textId="77777777" w:rsidTr="009B64B5">
        <w:trPr>
          <w:gridAfter w:val="1"/>
          <w:wAfter w:w="170" w:type="dxa"/>
        </w:trPr>
        <w:tc>
          <w:tcPr>
            <w:tcW w:w="2830" w:type="dxa"/>
            <w:gridSpan w:val="2"/>
            <w:shd w:val="clear" w:color="auto" w:fill="D2F1EF"/>
            <w:vAlign w:val="center"/>
          </w:tcPr>
          <w:p w14:paraId="15C3388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D5C94AA"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provvede a riempire i campi vuoti</w:t>
            </w:r>
          </w:p>
        </w:tc>
      </w:tr>
      <w:tr w:rsidR="00733771" w:rsidRPr="001256B4" w14:paraId="2B9F278E" w14:textId="77777777" w:rsidTr="009B64B5">
        <w:trPr>
          <w:gridAfter w:val="1"/>
          <w:wAfter w:w="170" w:type="dxa"/>
        </w:trPr>
        <w:tc>
          <w:tcPr>
            <w:tcW w:w="9854" w:type="dxa"/>
            <w:gridSpan w:val="8"/>
            <w:shd w:val="clear" w:color="auto" w:fill="D2F1EF"/>
          </w:tcPr>
          <w:p w14:paraId="62748856"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733771" w:rsidRPr="001256B4" w14:paraId="7E66B3B3" w14:textId="77777777" w:rsidTr="009B64B5">
        <w:trPr>
          <w:gridAfter w:val="1"/>
          <w:wAfter w:w="170" w:type="dxa"/>
        </w:trPr>
        <w:tc>
          <w:tcPr>
            <w:tcW w:w="2830" w:type="dxa"/>
            <w:gridSpan w:val="2"/>
            <w:shd w:val="clear" w:color="auto" w:fill="D2F1EF"/>
            <w:vAlign w:val="center"/>
          </w:tcPr>
          <w:p w14:paraId="13BD440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EE7D1C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ha inserito alcuni dati con formato errato</w:t>
            </w:r>
          </w:p>
        </w:tc>
      </w:tr>
      <w:tr w:rsidR="00733771" w:rsidRPr="001256B4" w14:paraId="1A147C65" w14:textId="77777777" w:rsidTr="009B64B5">
        <w:trPr>
          <w:gridAfter w:val="1"/>
          <w:wAfter w:w="170" w:type="dxa"/>
        </w:trPr>
        <w:tc>
          <w:tcPr>
            <w:tcW w:w="2830" w:type="dxa"/>
            <w:gridSpan w:val="2"/>
            <w:shd w:val="clear" w:color="auto" w:fill="D2F1EF"/>
            <w:vAlign w:val="center"/>
          </w:tcPr>
          <w:p w14:paraId="4508CB0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7D61555B"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733771" w:rsidRPr="001256B4" w14:paraId="09611767" w14:textId="77777777" w:rsidTr="009B64B5">
        <w:trPr>
          <w:gridAfter w:val="1"/>
          <w:wAfter w:w="170" w:type="dxa"/>
        </w:trPr>
        <w:tc>
          <w:tcPr>
            <w:tcW w:w="2830" w:type="dxa"/>
            <w:gridSpan w:val="2"/>
            <w:shd w:val="clear" w:color="auto" w:fill="D2F1EF"/>
            <w:vAlign w:val="center"/>
          </w:tcPr>
          <w:p w14:paraId="1EF4FDBE"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7B72DB4"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0"/>
      <w:tr w:rsidR="00733771" w:rsidRPr="001256B4" w14:paraId="5755D898" w14:textId="77777777" w:rsidTr="009B64B5">
        <w:trPr>
          <w:gridAfter w:val="1"/>
          <w:wAfter w:w="170" w:type="dxa"/>
        </w:trPr>
        <w:tc>
          <w:tcPr>
            <w:tcW w:w="9854" w:type="dxa"/>
            <w:gridSpan w:val="8"/>
            <w:shd w:val="clear" w:color="auto" w:fill="D2F1EF"/>
            <w:vAlign w:val="center"/>
          </w:tcPr>
          <w:p w14:paraId="6CCB890E" w14:textId="77777777" w:rsidR="00733771" w:rsidRPr="001256B4" w:rsidRDefault="00733771" w:rsidP="009B64B5">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r>
              <w:rPr>
                <w:rFonts w:ascii="Calibri" w:eastAsia="MS Mincho" w:hAnsi="Calibri" w:cs="Times New Roman"/>
                <w:bCs/>
                <w:color w:val="04143A"/>
              </w:rPr>
              <w:t>C</w:t>
            </w:r>
            <w:r w:rsidRPr="001256B4">
              <w:rPr>
                <w:rFonts w:ascii="Calibri" w:eastAsia="MS Mincho" w:hAnsi="Calibri" w:cs="Times New Roman"/>
                <w:bCs/>
                <w:color w:val="04143A"/>
              </w:rPr>
              <w:t>odice_Errato</w:t>
            </w:r>
          </w:p>
        </w:tc>
      </w:tr>
      <w:tr w:rsidR="00733771" w:rsidRPr="001256B4" w14:paraId="4320FD87" w14:textId="77777777" w:rsidTr="009B64B5">
        <w:trPr>
          <w:gridAfter w:val="1"/>
          <w:wAfter w:w="170" w:type="dxa"/>
        </w:trPr>
        <w:tc>
          <w:tcPr>
            <w:tcW w:w="2830" w:type="dxa"/>
            <w:gridSpan w:val="2"/>
            <w:shd w:val="clear" w:color="auto" w:fill="D2F1EF"/>
            <w:vAlign w:val="center"/>
          </w:tcPr>
          <w:p w14:paraId="13631876"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5BAE2728"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 cliente non viene riconosciuto dal sistema</w:t>
            </w:r>
          </w:p>
        </w:tc>
      </w:tr>
      <w:tr w:rsidR="00733771" w:rsidRPr="001256B4" w14:paraId="2A8114A4" w14:textId="77777777" w:rsidTr="009B64B5">
        <w:trPr>
          <w:gridAfter w:val="1"/>
          <w:wAfter w:w="170" w:type="dxa"/>
        </w:trPr>
        <w:tc>
          <w:tcPr>
            <w:tcW w:w="2830" w:type="dxa"/>
            <w:gridSpan w:val="2"/>
            <w:shd w:val="clear" w:color="auto" w:fill="D2F1EF"/>
            <w:vAlign w:val="center"/>
          </w:tcPr>
          <w:p w14:paraId="63AAEF45" w14:textId="77777777" w:rsidR="00733771" w:rsidRPr="001256B4" w:rsidRDefault="00733771" w:rsidP="009B64B5">
            <w:pPr>
              <w:jc w:val="center"/>
              <w:rPr>
                <w:rFonts w:ascii="Calibri" w:eastAsia="MS Mincho" w:hAnsi="Calibri" w:cs="Times New Roman"/>
                <w:b w:val="0"/>
                <w:bCs/>
                <w:color w:val="04143A"/>
              </w:rPr>
            </w:pPr>
            <w:r w:rsidRPr="001256B4">
              <w:rPr>
                <w:rFonts w:ascii="Calibri" w:eastAsia="MS Mincho" w:hAnsi="Calibri" w:cs="Times New Roman"/>
                <w:bCs/>
                <w:color w:val="04143A"/>
              </w:rPr>
              <w:lastRenderedPageBreak/>
              <w:t>Sistema:</w:t>
            </w:r>
          </w:p>
        </w:tc>
        <w:tc>
          <w:tcPr>
            <w:tcW w:w="7024" w:type="dxa"/>
            <w:gridSpan w:val="6"/>
          </w:tcPr>
          <w:p w14:paraId="2FAA11FE"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all’utente che il codice inserito non è valido</w:t>
            </w:r>
          </w:p>
        </w:tc>
      </w:tr>
      <w:tr w:rsidR="00733771" w:rsidRPr="001256B4" w14:paraId="00D2007B" w14:textId="77777777" w:rsidTr="009B64B5">
        <w:trPr>
          <w:gridAfter w:val="1"/>
          <w:wAfter w:w="170" w:type="dxa"/>
        </w:trPr>
        <w:tc>
          <w:tcPr>
            <w:tcW w:w="2830" w:type="dxa"/>
            <w:gridSpan w:val="2"/>
            <w:shd w:val="clear" w:color="auto" w:fill="D2F1EF"/>
            <w:vAlign w:val="center"/>
          </w:tcPr>
          <w:p w14:paraId="3501A97A"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1BCF754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ad inserire il codice corretto</w:t>
            </w:r>
          </w:p>
        </w:tc>
      </w:tr>
      <w:tr w:rsidR="00733771" w14:paraId="415F06F1"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13691533" w14:textId="77777777" w:rsidR="00733771" w:rsidRPr="00EE30EC" w:rsidRDefault="00733771" w:rsidP="009B64B5">
            <w:pPr>
              <w:pStyle w:val="Titolo1"/>
              <w:jc w:val="center"/>
              <w:outlineLvl w:val="0"/>
              <w:rPr>
                <w:sz w:val="32"/>
              </w:rPr>
            </w:pPr>
            <w:bookmarkStart w:id="121" w:name="_Toc54948328"/>
            <w:bookmarkStart w:id="122" w:name="_Toc55393640"/>
            <w:r w:rsidRPr="00EE30EC">
              <w:rPr>
                <w:sz w:val="32"/>
              </w:rPr>
              <w:lastRenderedPageBreak/>
              <w:t>FORM_REG</w:t>
            </w:r>
            <w:r>
              <w:rPr>
                <w:sz w:val="32"/>
              </w:rPr>
              <w:t>ISTRAZIONE</w:t>
            </w:r>
            <w:bookmarkEnd w:id="121"/>
            <w:bookmarkEnd w:id="122"/>
          </w:p>
        </w:tc>
      </w:tr>
      <w:tr w:rsidR="00733771" w14:paraId="4F77A25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759A207B" w14:textId="77777777" w:rsidR="00733771" w:rsidRPr="00EE30EC" w:rsidRDefault="00733771" w:rsidP="009B64B5">
            <w:pPr>
              <w:pStyle w:val="Titolo1"/>
              <w:jc w:val="center"/>
              <w:outlineLvl w:val="0"/>
              <w:rPr>
                <w:sz w:val="28"/>
                <w:szCs w:val="28"/>
              </w:rPr>
            </w:pPr>
            <w:bookmarkStart w:id="123" w:name="_Toc54948329"/>
            <w:bookmarkStart w:id="124" w:name="_Toc55393641"/>
            <w:r w:rsidRPr="00EE30EC">
              <w:rPr>
                <w:sz w:val="28"/>
                <w:szCs w:val="28"/>
              </w:rPr>
              <w:t>Camp</w:t>
            </w:r>
            <w:r>
              <w:rPr>
                <w:sz w:val="28"/>
                <w:szCs w:val="28"/>
              </w:rPr>
              <w:t>o</w:t>
            </w:r>
            <w:bookmarkEnd w:id="123"/>
            <w:bookmarkEnd w:id="124"/>
          </w:p>
        </w:tc>
        <w:tc>
          <w:tcPr>
            <w:tcW w:w="2506" w:type="dxa"/>
            <w:gridSpan w:val="3"/>
            <w:shd w:val="clear" w:color="auto" w:fill="D2F1EF" w:themeFill="accent3" w:themeFillTint="33"/>
          </w:tcPr>
          <w:p w14:paraId="34DCF76F" w14:textId="77777777" w:rsidR="00733771" w:rsidRPr="00EE30EC" w:rsidRDefault="00733771" w:rsidP="009B64B5">
            <w:pPr>
              <w:pStyle w:val="Titolo1"/>
              <w:jc w:val="center"/>
              <w:outlineLvl w:val="0"/>
              <w:rPr>
                <w:sz w:val="28"/>
                <w:szCs w:val="28"/>
              </w:rPr>
            </w:pPr>
            <w:bookmarkStart w:id="125" w:name="_Toc54948330"/>
            <w:bookmarkStart w:id="126" w:name="_Toc55393642"/>
            <w:r w:rsidRPr="00EE30EC">
              <w:rPr>
                <w:sz w:val="28"/>
                <w:szCs w:val="28"/>
              </w:rPr>
              <w:t>Formato</w:t>
            </w:r>
            <w:bookmarkEnd w:id="125"/>
            <w:bookmarkEnd w:id="126"/>
          </w:p>
        </w:tc>
        <w:tc>
          <w:tcPr>
            <w:tcW w:w="2506" w:type="dxa"/>
            <w:gridSpan w:val="2"/>
            <w:shd w:val="clear" w:color="auto" w:fill="D2F1EF" w:themeFill="accent3" w:themeFillTint="33"/>
          </w:tcPr>
          <w:p w14:paraId="1C0D34C5" w14:textId="77777777" w:rsidR="00733771" w:rsidRPr="00EE30EC" w:rsidRDefault="00733771" w:rsidP="009B64B5">
            <w:pPr>
              <w:pStyle w:val="Titolo1"/>
              <w:jc w:val="center"/>
              <w:outlineLvl w:val="0"/>
              <w:rPr>
                <w:sz w:val="28"/>
                <w:szCs w:val="28"/>
              </w:rPr>
            </w:pPr>
            <w:bookmarkStart w:id="127" w:name="_Toc54948331"/>
            <w:bookmarkStart w:id="128" w:name="_Toc55393643"/>
            <w:r w:rsidRPr="00EE30EC">
              <w:rPr>
                <w:sz w:val="28"/>
                <w:szCs w:val="28"/>
              </w:rPr>
              <w:t>Vincoli</w:t>
            </w:r>
            <w:bookmarkEnd w:id="127"/>
            <w:bookmarkEnd w:id="128"/>
          </w:p>
        </w:tc>
        <w:tc>
          <w:tcPr>
            <w:tcW w:w="2506" w:type="dxa"/>
            <w:gridSpan w:val="3"/>
            <w:shd w:val="clear" w:color="auto" w:fill="D2F1EF" w:themeFill="accent3" w:themeFillTint="33"/>
          </w:tcPr>
          <w:p w14:paraId="41AE1C11" w14:textId="77777777" w:rsidR="00733771" w:rsidRPr="00EE30EC" w:rsidRDefault="00733771" w:rsidP="009B64B5">
            <w:pPr>
              <w:pStyle w:val="Titolo1"/>
              <w:jc w:val="center"/>
              <w:outlineLvl w:val="0"/>
              <w:rPr>
                <w:sz w:val="28"/>
                <w:szCs w:val="28"/>
              </w:rPr>
            </w:pPr>
            <w:bookmarkStart w:id="129" w:name="_Toc54948332"/>
            <w:bookmarkStart w:id="130" w:name="_Toc55393644"/>
            <w:r w:rsidRPr="00EE30EC">
              <w:rPr>
                <w:sz w:val="28"/>
                <w:szCs w:val="28"/>
              </w:rPr>
              <w:t>Messaggio di errore</w:t>
            </w:r>
            <w:bookmarkEnd w:id="129"/>
            <w:bookmarkEnd w:id="130"/>
          </w:p>
        </w:tc>
      </w:tr>
      <w:tr w:rsidR="00733771" w14:paraId="281BCC0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B9C18EF" w14:textId="77777777" w:rsidR="00733771" w:rsidRPr="001A2B6C" w:rsidRDefault="00733771" w:rsidP="009B64B5">
            <w:pPr>
              <w:pStyle w:val="Titolo1"/>
              <w:jc w:val="center"/>
              <w:outlineLvl w:val="0"/>
              <w:rPr>
                <w:b w:val="0"/>
                <w:bCs/>
                <w:sz w:val="28"/>
                <w:szCs w:val="28"/>
              </w:rPr>
            </w:pPr>
            <w:bookmarkStart w:id="131" w:name="_Toc54948333"/>
            <w:bookmarkStart w:id="132" w:name="_Toc55393645"/>
            <w:r w:rsidRPr="001A2B6C">
              <w:rPr>
                <w:b w:val="0"/>
                <w:bCs/>
                <w:sz w:val="28"/>
                <w:szCs w:val="28"/>
              </w:rPr>
              <w:t>Codice Tavolo</w:t>
            </w:r>
            <w:bookmarkEnd w:id="131"/>
            <w:bookmarkEnd w:id="132"/>
          </w:p>
        </w:tc>
        <w:tc>
          <w:tcPr>
            <w:tcW w:w="2506" w:type="dxa"/>
            <w:gridSpan w:val="3"/>
          </w:tcPr>
          <w:p w14:paraId="6E75522D" w14:textId="77777777" w:rsidR="00733771" w:rsidRPr="001A2B6C" w:rsidRDefault="00733771" w:rsidP="009B64B5">
            <w:pPr>
              <w:pStyle w:val="Titolo1"/>
              <w:outlineLvl w:val="0"/>
              <w:rPr>
                <w:b w:val="0"/>
                <w:bCs/>
                <w:sz w:val="28"/>
                <w:szCs w:val="28"/>
              </w:rPr>
            </w:pPr>
            <w:bookmarkStart w:id="133" w:name="_Toc54948334"/>
            <w:bookmarkStart w:id="134" w:name="_Toc55393646"/>
            <w:r w:rsidRPr="001A2B6C">
              <w:rPr>
                <w:b w:val="0"/>
                <w:bCs/>
                <w:sz w:val="28"/>
                <w:szCs w:val="28"/>
              </w:rPr>
              <w:t>Stringa alfanumerica di 9 caratteri</w:t>
            </w:r>
            <w:bookmarkEnd w:id="133"/>
            <w:bookmarkEnd w:id="134"/>
          </w:p>
        </w:tc>
        <w:tc>
          <w:tcPr>
            <w:tcW w:w="2506" w:type="dxa"/>
            <w:gridSpan w:val="2"/>
          </w:tcPr>
          <w:p w14:paraId="25DE81E2" w14:textId="77777777" w:rsidR="00733771" w:rsidRPr="00213C71" w:rsidRDefault="00733771" w:rsidP="009B64B5">
            <w:pPr>
              <w:rPr>
                <w:b w:val="0"/>
                <w:bCs/>
              </w:rPr>
            </w:pPr>
            <w:r w:rsidRPr="00213C71">
              <w:rPr>
                <w:b w:val="0"/>
                <w:bCs/>
              </w:rPr>
              <w:t>La stringa deve corrispondere ad una stringa generata precedentemente dal sistema</w:t>
            </w:r>
          </w:p>
        </w:tc>
        <w:tc>
          <w:tcPr>
            <w:tcW w:w="2506" w:type="dxa"/>
            <w:gridSpan w:val="3"/>
          </w:tcPr>
          <w:p w14:paraId="6429868D" w14:textId="77777777" w:rsidR="00733771" w:rsidRPr="001A2B6C" w:rsidRDefault="00733771" w:rsidP="009B64B5">
            <w:pPr>
              <w:pStyle w:val="Titolo1"/>
              <w:outlineLvl w:val="0"/>
              <w:rPr>
                <w:b w:val="0"/>
                <w:bCs/>
                <w:sz w:val="28"/>
                <w:szCs w:val="28"/>
              </w:rPr>
            </w:pPr>
            <w:bookmarkStart w:id="135" w:name="_Toc54948335"/>
            <w:bookmarkStart w:id="136" w:name="_Toc55393647"/>
            <w:r w:rsidRPr="001A2B6C">
              <w:rPr>
                <w:b w:val="0"/>
                <w:bCs/>
                <w:sz w:val="28"/>
                <w:szCs w:val="28"/>
              </w:rPr>
              <w:t>“Il codice inserito non è valido”</w:t>
            </w:r>
            <w:bookmarkEnd w:id="135"/>
            <w:bookmarkEnd w:id="136"/>
          </w:p>
        </w:tc>
      </w:tr>
      <w:tr w:rsidR="00733771" w14:paraId="5A8B462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700017" w14:textId="77777777" w:rsidR="00733771" w:rsidRPr="001A2B6C" w:rsidRDefault="00733771" w:rsidP="009B64B5">
            <w:pPr>
              <w:pStyle w:val="Titolo1"/>
              <w:outlineLvl w:val="0"/>
              <w:rPr>
                <w:b w:val="0"/>
                <w:bCs/>
                <w:sz w:val="28"/>
                <w:szCs w:val="28"/>
              </w:rPr>
            </w:pPr>
            <w:bookmarkStart w:id="137" w:name="_Toc54948336"/>
            <w:bookmarkStart w:id="138" w:name="_Toc55393648"/>
            <w:r w:rsidRPr="001A2B6C">
              <w:rPr>
                <w:b w:val="0"/>
                <w:bCs/>
                <w:sz w:val="28"/>
                <w:szCs w:val="28"/>
              </w:rPr>
              <w:t>Numero Persone</w:t>
            </w:r>
            <w:bookmarkEnd w:id="137"/>
            <w:bookmarkEnd w:id="138"/>
          </w:p>
        </w:tc>
        <w:tc>
          <w:tcPr>
            <w:tcW w:w="2506" w:type="dxa"/>
            <w:gridSpan w:val="3"/>
          </w:tcPr>
          <w:p w14:paraId="5CC04560" w14:textId="77777777" w:rsidR="00733771" w:rsidRPr="008427E5" w:rsidRDefault="00733771" w:rsidP="009B64B5">
            <w:pPr>
              <w:pStyle w:val="Titolo1"/>
              <w:outlineLvl w:val="0"/>
              <w:rPr>
                <w:b w:val="0"/>
                <w:bCs/>
                <w:sz w:val="28"/>
                <w:szCs w:val="28"/>
              </w:rPr>
            </w:pPr>
            <w:bookmarkStart w:id="139" w:name="_Toc54948337"/>
            <w:bookmarkStart w:id="140" w:name="_Toc55393649"/>
            <w:r w:rsidRPr="008427E5">
              <w:rPr>
                <w:b w:val="0"/>
                <w:bCs/>
                <w:sz w:val="28"/>
                <w:szCs w:val="28"/>
              </w:rPr>
              <w:t>Numero</w:t>
            </w:r>
            <w:bookmarkEnd w:id="139"/>
            <w:bookmarkEnd w:id="140"/>
          </w:p>
        </w:tc>
        <w:tc>
          <w:tcPr>
            <w:tcW w:w="2506" w:type="dxa"/>
            <w:gridSpan w:val="2"/>
          </w:tcPr>
          <w:p w14:paraId="5732579A" w14:textId="77777777" w:rsidR="00733771" w:rsidRPr="008427E5" w:rsidRDefault="00733771" w:rsidP="009B64B5">
            <w:pPr>
              <w:pStyle w:val="Titolo1"/>
              <w:jc w:val="center"/>
              <w:outlineLvl w:val="0"/>
              <w:rPr>
                <w:b w:val="0"/>
                <w:bCs/>
                <w:sz w:val="28"/>
                <w:szCs w:val="28"/>
              </w:rPr>
            </w:pPr>
            <w:bookmarkStart w:id="141" w:name="_Toc54948338"/>
            <w:bookmarkStart w:id="142" w:name="_Toc55393650"/>
            <w:r w:rsidRPr="008427E5">
              <w:rPr>
                <w:b w:val="0"/>
                <w:bCs/>
                <w:sz w:val="28"/>
                <w:szCs w:val="28"/>
              </w:rPr>
              <w:t>-</w:t>
            </w:r>
            <w:bookmarkEnd w:id="141"/>
            <w:bookmarkEnd w:id="142"/>
          </w:p>
        </w:tc>
        <w:tc>
          <w:tcPr>
            <w:tcW w:w="2506" w:type="dxa"/>
            <w:gridSpan w:val="3"/>
          </w:tcPr>
          <w:p w14:paraId="4157A615" w14:textId="77777777" w:rsidR="00733771" w:rsidRPr="008427E5" w:rsidRDefault="00733771" w:rsidP="009B64B5">
            <w:pPr>
              <w:pStyle w:val="Titolo1"/>
              <w:jc w:val="center"/>
              <w:outlineLvl w:val="0"/>
              <w:rPr>
                <w:b w:val="0"/>
                <w:bCs/>
                <w:sz w:val="28"/>
                <w:szCs w:val="28"/>
              </w:rPr>
            </w:pPr>
            <w:bookmarkStart w:id="143" w:name="_Toc54948339"/>
            <w:bookmarkStart w:id="144" w:name="_Toc55393651"/>
            <w:r w:rsidRPr="008427E5">
              <w:rPr>
                <w:b w:val="0"/>
                <w:bCs/>
                <w:sz w:val="28"/>
                <w:szCs w:val="28"/>
              </w:rPr>
              <w:t>-</w:t>
            </w:r>
            <w:bookmarkEnd w:id="143"/>
            <w:bookmarkEnd w:id="144"/>
          </w:p>
        </w:tc>
      </w:tr>
      <w:tr w:rsidR="00733771" w14:paraId="65A1304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C0E12F1" w14:textId="77777777" w:rsidR="00733771" w:rsidRPr="001A2B6C" w:rsidRDefault="00733771" w:rsidP="009B64B5">
            <w:pPr>
              <w:pStyle w:val="Titolo1"/>
              <w:outlineLvl w:val="0"/>
              <w:rPr>
                <w:b w:val="0"/>
                <w:bCs/>
                <w:sz w:val="28"/>
                <w:szCs w:val="28"/>
              </w:rPr>
            </w:pPr>
            <w:bookmarkStart w:id="145" w:name="_Toc54948340"/>
            <w:bookmarkStart w:id="146" w:name="_Toc55393652"/>
            <w:r w:rsidRPr="001A2B6C">
              <w:rPr>
                <w:b w:val="0"/>
                <w:bCs/>
                <w:sz w:val="28"/>
                <w:szCs w:val="28"/>
              </w:rPr>
              <w:t>Nome</w:t>
            </w:r>
            <w:bookmarkEnd w:id="145"/>
            <w:bookmarkEnd w:id="146"/>
          </w:p>
        </w:tc>
        <w:tc>
          <w:tcPr>
            <w:tcW w:w="2506" w:type="dxa"/>
            <w:gridSpan w:val="3"/>
          </w:tcPr>
          <w:p w14:paraId="32F96ECF" w14:textId="77777777" w:rsidR="00733771" w:rsidRPr="008427E5" w:rsidRDefault="00733771" w:rsidP="009B64B5">
            <w:pPr>
              <w:pStyle w:val="Titolo1"/>
              <w:outlineLvl w:val="0"/>
              <w:rPr>
                <w:b w:val="0"/>
                <w:bCs/>
                <w:sz w:val="28"/>
                <w:szCs w:val="28"/>
              </w:rPr>
            </w:pPr>
            <w:bookmarkStart w:id="147" w:name="_Toc54948341"/>
            <w:bookmarkStart w:id="148" w:name="_Toc55393653"/>
            <w:r w:rsidRPr="008427E5">
              <w:rPr>
                <w:b w:val="0"/>
                <w:bCs/>
                <w:sz w:val="28"/>
                <w:szCs w:val="28"/>
              </w:rPr>
              <w:t>Stringa di massimo 20 caratteri</w:t>
            </w:r>
            <w:bookmarkEnd w:id="147"/>
            <w:bookmarkEnd w:id="148"/>
          </w:p>
        </w:tc>
        <w:tc>
          <w:tcPr>
            <w:tcW w:w="2506" w:type="dxa"/>
            <w:gridSpan w:val="2"/>
          </w:tcPr>
          <w:p w14:paraId="261CCB13" w14:textId="77777777" w:rsidR="00733771" w:rsidRPr="008427E5" w:rsidRDefault="00733771" w:rsidP="009B64B5">
            <w:pPr>
              <w:pStyle w:val="Titolo1"/>
              <w:outlineLvl w:val="0"/>
              <w:rPr>
                <w:b w:val="0"/>
                <w:bCs/>
                <w:sz w:val="28"/>
                <w:szCs w:val="28"/>
              </w:rPr>
            </w:pPr>
            <w:bookmarkStart w:id="149" w:name="_Toc54948342"/>
            <w:bookmarkStart w:id="150" w:name="_Toc55393654"/>
            <w:r w:rsidRPr="008427E5">
              <w:rPr>
                <w:b w:val="0"/>
                <w:bCs/>
                <w:sz w:val="28"/>
                <w:szCs w:val="28"/>
              </w:rPr>
              <w:t>La stringa deve contenere solo caratteri alfabetici, non sono ammessi numeri e simboli</w:t>
            </w:r>
            <w:bookmarkEnd w:id="149"/>
            <w:bookmarkEnd w:id="150"/>
          </w:p>
        </w:tc>
        <w:tc>
          <w:tcPr>
            <w:tcW w:w="2506" w:type="dxa"/>
            <w:gridSpan w:val="3"/>
          </w:tcPr>
          <w:p w14:paraId="39A76381" w14:textId="77777777" w:rsidR="00733771" w:rsidRPr="008427E5" w:rsidRDefault="00733771" w:rsidP="009B64B5">
            <w:pPr>
              <w:pStyle w:val="Titolo1"/>
              <w:outlineLvl w:val="0"/>
              <w:rPr>
                <w:b w:val="0"/>
                <w:bCs/>
                <w:sz w:val="28"/>
                <w:szCs w:val="28"/>
              </w:rPr>
            </w:pPr>
            <w:bookmarkStart w:id="151" w:name="_Toc54948343"/>
            <w:bookmarkStart w:id="152" w:name="_Toc55393655"/>
            <w:r w:rsidRPr="008427E5">
              <w:rPr>
                <w:b w:val="0"/>
                <w:bCs/>
                <w:sz w:val="28"/>
                <w:szCs w:val="28"/>
              </w:rPr>
              <w:t>“Il nome può contenere solo caratteri alfabetici”</w:t>
            </w:r>
            <w:bookmarkEnd w:id="151"/>
            <w:bookmarkEnd w:id="152"/>
          </w:p>
        </w:tc>
      </w:tr>
      <w:tr w:rsidR="00733771" w14:paraId="5C769A1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3C589D3" w14:textId="77777777" w:rsidR="00733771" w:rsidRPr="001A2B6C" w:rsidRDefault="00733771" w:rsidP="009B64B5">
            <w:pPr>
              <w:pStyle w:val="Titolo1"/>
              <w:outlineLvl w:val="0"/>
              <w:rPr>
                <w:b w:val="0"/>
                <w:bCs/>
                <w:sz w:val="28"/>
                <w:szCs w:val="28"/>
              </w:rPr>
            </w:pPr>
            <w:bookmarkStart w:id="153" w:name="_Toc54948344"/>
            <w:bookmarkStart w:id="154" w:name="_Toc55393656"/>
            <w:r w:rsidRPr="001A2B6C">
              <w:rPr>
                <w:b w:val="0"/>
                <w:bCs/>
                <w:sz w:val="28"/>
                <w:szCs w:val="28"/>
              </w:rPr>
              <w:t>Cognome</w:t>
            </w:r>
            <w:bookmarkEnd w:id="153"/>
            <w:bookmarkEnd w:id="154"/>
          </w:p>
        </w:tc>
        <w:tc>
          <w:tcPr>
            <w:tcW w:w="2506" w:type="dxa"/>
            <w:gridSpan w:val="3"/>
          </w:tcPr>
          <w:p w14:paraId="7C455DC8" w14:textId="77777777" w:rsidR="00733771" w:rsidRPr="008427E5" w:rsidRDefault="00733771" w:rsidP="009B64B5">
            <w:pPr>
              <w:pStyle w:val="Titolo1"/>
              <w:outlineLvl w:val="0"/>
              <w:rPr>
                <w:b w:val="0"/>
                <w:bCs/>
                <w:sz w:val="28"/>
                <w:szCs w:val="28"/>
              </w:rPr>
            </w:pPr>
            <w:bookmarkStart w:id="155" w:name="_Toc54948345"/>
            <w:bookmarkStart w:id="156" w:name="_Toc55393657"/>
            <w:r w:rsidRPr="008427E5">
              <w:rPr>
                <w:b w:val="0"/>
                <w:bCs/>
                <w:sz w:val="28"/>
                <w:szCs w:val="28"/>
              </w:rPr>
              <w:t>Stringa di massimo 20 caratteri</w:t>
            </w:r>
            <w:bookmarkEnd w:id="155"/>
            <w:bookmarkEnd w:id="156"/>
          </w:p>
        </w:tc>
        <w:tc>
          <w:tcPr>
            <w:tcW w:w="2506" w:type="dxa"/>
            <w:gridSpan w:val="2"/>
          </w:tcPr>
          <w:p w14:paraId="0C2BC4DC" w14:textId="77777777" w:rsidR="00733771" w:rsidRPr="008427E5" w:rsidRDefault="00733771" w:rsidP="009B64B5">
            <w:pPr>
              <w:pStyle w:val="Titolo1"/>
              <w:outlineLvl w:val="0"/>
              <w:rPr>
                <w:b w:val="0"/>
                <w:bCs/>
                <w:sz w:val="28"/>
                <w:szCs w:val="28"/>
              </w:rPr>
            </w:pPr>
            <w:bookmarkStart w:id="157" w:name="_Toc54948346"/>
            <w:bookmarkStart w:id="158" w:name="_Toc55393658"/>
            <w:r w:rsidRPr="008427E5">
              <w:rPr>
                <w:b w:val="0"/>
                <w:bCs/>
                <w:sz w:val="28"/>
                <w:szCs w:val="28"/>
              </w:rPr>
              <w:t>La stringa deve contenere solo caratteri alfabetici, non sono ammessi numeri e simboli</w:t>
            </w:r>
            <w:bookmarkEnd w:id="157"/>
            <w:bookmarkEnd w:id="158"/>
          </w:p>
        </w:tc>
        <w:tc>
          <w:tcPr>
            <w:tcW w:w="2506" w:type="dxa"/>
            <w:gridSpan w:val="3"/>
          </w:tcPr>
          <w:p w14:paraId="062BE180" w14:textId="77777777" w:rsidR="00733771" w:rsidRPr="008427E5" w:rsidRDefault="00733771" w:rsidP="009B64B5">
            <w:pPr>
              <w:pStyle w:val="Titolo1"/>
              <w:outlineLvl w:val="0"/>
              <w:rPr>
                <w:b w:val="0"/>
                <w:bCs/>
                <w:sz w:val="28"/>
                <w:szCs w:val="28"/>
              </w:rPr>
            </w:pPr>
            <w:bookmarkStart w:id="159" w:name="_Toc54948347"/>
            <w:bookmarkStart w:id="160" w:name="_Toc55393659"/>
            <w:r w:rsidRPr="008427E5">
              <w:rPr>
                <w:b w:val="0"/>
                <w:bCs/>
                <w:sz w:val="28"/>
                <w:szCs w:val="28"/>
              </w:rPr>
              <w:t>“Il cognome può contenere solo caratteri alfabetici”</w:t>
            </w:r>
            <w:bookmarkEnd w:id="159"/>
            <w:bookmarkEnd w:id="160"/>
          </w:p>
        </w:tc>
      </w:tr>
      <w:tr w:rsidR="00733771" w14:paraId="39E1C8F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02D6E6" w14:textId="77777777" w:rsidR="00733771" w:rsidRPr="001A2B6C" w:rsidRDefault="00733771" w:rsidP="009B64B5">
            <w:pPr>
              <w:pStyle w:val="Titolo1"/>
              <w:outlineLvl w:val="0"/>
              <w:rPr>
                <w:b w:val="0"/>
                <w:bCs/>
                <w:sz w:val="28"/>
                <w:szCs w:val="28"/>
              </w:rPr>
            </w:pPr>
            <w:bookmarkStart w:id="161" w:name="_Toc54948348"/>
            <w:bookmarkStart w:id="162" w:name="_Toc55393660"/>
            <w:r w:rsidRPr="001A2B6C">
              <w:rPr>
                <w:b w:val="0"/>
                <w:bCs/>
                <w:sz w:val="28"/>
                <w:szCs w:val="28"/>
              </w:rPr>
              <w:t>Numero Cellulare</w:t>
            </w:r>
            <w:bookmarkEnd w:id="161"/>
            <w:bookmarkEnd w:id="162"/>
          </w:p>
        </w:tc>
        <w:tc>
          <w:tcPr>
            <w:tcW w:w="2506" w:type="dxa"/>
            <w:gridSpan w:val="3"/>
          </w:tcPr>
          <w:p w14:paraId="00FB0E46" w14:textId="77777777" w:rsidR="00733771" w:rsidRPr="008427E5" w:rsidRDefault="00733771" w:rsidP="009B64B5">
            <w:pPr>
              <w:pStyle w:val="Titolo1"/>
              <w:outlineLvl w:val="0"/>
              <w:rPr>
                <w:b w:val="0"/>
                <w:bCs/>
                <w:sz w:val="28"/>
                <w:szCs w:val="28"/>
              </w:rPr>
            </w:pPr>
            <w:bookmarkStart w:id="163" w:name="_Toc54948349"/>
            <w:bookmarkStart w:id="164" w:name="_Toc55393661"/>
            <w:r w:rsidRPr="008427E5">
              <w:rPr>
                <w:b w:val="0"/>
                <w:bCs/>
                <w:sz w:val="28"/>
                <w:szCs w:val="28"/>
              </w:rPr>
              <w:t>Stringa di 10 caratteri</w:t>
            </w:r>
            <w:bookmarkEnd w:id="163"/>
            <w:bookmarkEnd w:id="164"/>
          </w:p>
        </w:tc>
        <w:tc>
          <w:tcPr>
            <w:tcW w:w="2506" w:type="dxa"/>
            <w:gridSpan w:val="2"/>
          </w:tcPr>
          <w:p w14:paraId="3A5F494E" w14:textId="77777777" w:rsidR="00733771" w:rsidRPr="008427E5" w:rsidRDefault="00733771" w:rsidP="009B64B5">
            <w:pPr>
              <w:pStyle w:val="Titolo1"/>
              <w:outlineLvl w:val="0"/>
              <w:rPr>
                <w:b w:val="0"/>
                <w:bCs/>
                <w:sz w:val="28"/>
                <w:szCs w:val="28"/>
              </w:rPr>
            </w:pPr>
            <w:bookmarkStart w:id="165" w:name="_Toc54948350"/>
            <w:bookmarkStart w:id="166" w:name="_Toc55393662"/>
            <w:r w:rsidRPr="008427E5">
              <w:rPr>
                <w:b w:val="0"/>
                <w:bCs/>
                <w:sz w:val="28"/>
                <w:szCs w:val="28"/>
              </w:rPr>
              <w:t>La stringa deve contenere solo caratteri numerici, non sono ammessi caratteri e simboli</w:t>
            </w:r>
            <w:bookmarkEnd w:id="165"/>
            <w:bookmarkEnd w:id="166"/>
          </w:p>
        </w:tc>
        <w:tc>
          <w:tcPr>
            <w:tcW w:w="2506" w:type="dxa"/>
            <w:gridSpan w:val="3"/>
          </w:tcPr>
          <w:p w14:paraId="748BFFD0" w14:textId="77777777" w:rsidR="00733771" w:rsidRPr="008427E5" w:rsidRDefault="00733771" w:rsidP="009B64B5">
            <w:pPr>
              <w:pStyle w:val="Titolo1"/>
              <w:outlineLvl w:val="0"/>
              <w:rPr>
                <w:b w:val="0"/>
                <w:bCs/>
                <w:sz w:val="28"/>
                <w:szCs w:val="28"/>
              </w:rPr>
            </w:pPr>
            <w:bookmarkStart w:id="167" w:name="_Toc54948351"/>
            <w:bookmarkStart w:id="168"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67"/>
            <w:bookmarkEnd w:id="168"/>
          </w:p>
        </w:tc>
      </w:tr>
      <w:tr w:rsidR="00733771" w14:paraId="5AFABF4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5E8B0FC" w14:textId="77777777" w:rsidR="00733771" w:rsidRPr="001A2B6C" w:rsidRDefault="00733771" w:rsidP="009B64B5">
            <w:pPr>
              <w:pStyle w:val="Titolo1"/>
              <w:outlineLvl w:val="0"/>
              <w:rPr>
                <w:b w:val="0"/>
                <w:bCs/>
                <w:sz w:val="28"/>
                <w:szCs w:val="28"/>
              </w:rPr>
            </w:pPr>
            <w:bookmarkStart w:id="169" w:name="_Toc54948352"/>
            <w:bookmarkStart w:id="170" w:name="_Toc55393664"/>
            <w:r w:rsidRPr="001A2B6C">
              <w:rPr>
                <w:b w:val="0"/>
                <w:bCs/>
                <w:sz w:val="28"/>
                <w:szCs w:val="28"/>
              </w:rPr>
              <w:t>Documento d’identità</w:t>
            </w:r>
            <w:bookmarkEnd w:id="169"/>
            <w:bookmarkEnd w:id="170"/>
          </w:p>
        </w:tc>
        <w:tc>
          <w:tcPr>
            <w:tcW w:w="2506" w:type="dxa"/>
            <w:gridSpan w:val="3"/>
          </w:tcPr>
          <w:p w14:paraId="6ADA7EEC" w14:textId="77777777" w:rsidR="00733771" w:rsidRPr="008427E5" w:rsidRDefault="00733771" w:rsidP="009B64B5">
            <w:pPr>
              <w:pStyle w:val="Titolo1"/>
              <w:outlineLvl w:val="0"/>
              <w:rPr>
                <w:b w:val="0"/>
                <w:bCs/>
                <w:sz w:val="28"/>
                <w:szCs w:val="28"/>
              </w:rPr>
            </w:pPr>
            <w:bookmarkStart w:id="171" w:name="_Toc54948353"/>
            <w:bookmarkStart w:id="172" w:name="_Toc55393665"/>
            <w:r w:rsidRPr="008427E5">
              <w:rPr>
                <w:b w:val="0"/>
                <w:bCs/>
                <w:sz w:val="28"/>
                <w:szCs w:val="28"/>
              </w:rPr>
              <w:t>Stringa</w:t>
            </w:r>
            <w:bookmarkEnd w:id="171"/>
            <w:bookmarkEnd w:id="172"/>
          </w:p>
        </w:tc>
        <w:tc>
          <w:tcPr>
            <w:tcW w:w="2506" w:type="dxa"/>
            <w:gridSpan w:val="2"/>
          </w:tcPr>
          <w:p w14:paraId="5B441998" w14:textId="77777777" w:rsidR="00733771" w:rsidRDefault="00733771" w:rsidP="009B64B5">
            <w:pPr>
              <w:pStyle w:val="Titolo1"/>
              <w:outlineLvl w:val="0"/>
              <w:rPr>
                <w:sz w:val="40"/>
              </w:rPr>
            </w:pPr>
            <w:bookmarkStart w:id="173" w:name="_Toc54948354"/>
            <w:bookmarkStart w:id="174"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3"/>
            <w:bookmarkEnd w:id="174"/>
          </w:p>
        </w:tc>
        <w:tc>
          <w:tcPr>
            <w:tcW w:w="2506" w:type="dxa"/>
            <w:gridSpan w:val="3"/>
          </w:tcPr>
          <w:p w14:paraId="5E96D1C8" w14:textId="77777777" w:rsidR="00733771" w:rsidRDefault="00733771" w:rsidP="009B64B5">
            <w:pPr>
              <w:pStyle w:val="Titolo1"/>
              <w:outlineLvl w:val="0"/>
              <w:rPr>
                <w:sz w:val="40"/>
              </w:rPr>
            </w:pPr>
            <w:bookmarkStart w:id="175" w:name="_Toc54948355"/>
            <w:bookmarkStart w:id="176"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75"/>
            <w:bookmarkEnd w:id="176"/>
          </w:p>
        </w:tc>
      </w:tr>
      <w:tr w:rsidR="00733771" w14:paraId="4A4298B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889D32" w14:textId="77777777" w:rsidR="00733771" w:rsidRPr="001A2B6C" w:rsidRDefault="00733771" w:rsidP="009B64B5">
            <w:pPr>
              <w:pStyle w:val="Titolo1"/>
              <w:outlineLvl w:val="0"/>
              <w:rPr>
                <w:b w:val="0"/>
                <w:bCs/>
                <w:sz w:val="28"/>
                <w:szCs w:val="28"/>
              </w:rPr>
            </w:pPr>
            <w:bookmarkStart w:id="177" w:name="_Toc54948356"/>
            <w:bookmarkStart w:id="178" w:name="_Toc55393668"/>
            <w:r w:rsidRPr="001A2B6C">
              <w:rPr>
                <w:b w:val="0"/>
                <w:bCs/>
                <w:sz w:val="28"/>
                <w:szCs w:val="28"/>
              </w:rPr>
              <w:lastRenderedPageBreak/>
              <w:t>Email</w:t>
            </w:r>
            <w:bookmarkEnd w:id="177"/>
            <w:bookmarkEnd w:id="178"/>
          </w:p>
        </w:tc>
        <w:tc>
          <w:tcPr>
            <w:tcW w:w="2506" w:type="dxa"/>
            <w:gridSpan w:val="3"/>
          </w:tcPr>
          <w:p w14:paraId="74036CEA" w14:textId="77777777" w:rsidR="00733771" w:rsidRDefault="00733771" w:rsidP="009B64B5">
            <w:pPr>
              <w:pStyle w:val="Titolo1"/>
              <w:outlineLvl w:val="0"/>
              <w:rPr>
                <w:sz w:val="40"/>
              </w:rPr>
            </w:pPr>
            <w:bookmarkStart w:id="179" w:name="_Toc54948357"/>
            <w:bookmarkStart w:id="180" w:name="_Toc55393669"/>
            <w:r w:rsidRPr="008427E5">
              <w:rPr>
                <w:b w:val="0"/>
                <w:bCs/>
                <w:sz w:val="28"/>
                <w:szCs w:val="28"/>
              </w:rPr>
              <w:t>Stringa</w:t>
            </w:r>
            <w:bookmarkEnd w:id="179"/>
            <w:bookmarkEnd w:id="180"/>
          </w:p>
        </w:tc>
        <w:tc>
          <w:tcPr>
            <w:tcW w:w="2506" w:type="dxa"/>
            <w:gridSpan w:val="2"/>
          </w:tcPr>
          <w:p w14:paraId="42764079" w14:textId="77777777" w:rsidR="00733771" w:rsidRPr="008427E5" w:rsidRDefault="00733771" w:rsidP="009B64B5">
            <w:pPr>
              <w:pStyle w:val="Titolo1"/>
              <w:outlineLvl w:val="0"/>
              <w:rPr>
                <w:b w:val="0"/>
                <w:bCs/>
                <w:sz w:val="40"/>
              </w:rPr>
            </w:pPr>
            <w:bookmarkStart w:id="181" w:name="_Toc54948358"/>
            <w:bookmarkStart w:id="182" w:name="_Toc55393670"/>
            <w:r w:rsidRPr="008427E5">
              <w:rPr>
                <w:b w:val="0"/>
                <w:bCs/>
                <w:sz w:val="28"/>
                <w:szCs w:val="28"/>
              </w:rPr>
              <w:t>La stringa</w:t>
            </w:r>
            <w:r>
              <w:rPr>
                <w:b w:val="0"/>
                <w:bCs/>
                <w:sz w:val="28"/>
                <w:szCs w:val="28"/>
              </w:rPr>
              <w:t xml:space="preserve"> deve essere nel corretto formato di una mail</w:t>
            </w:r>
            <w:bookmarkEnd w:id="181"/>
            <w:bookmarkEnd w:id="182"/>
          </w:p>
        </w:tc>
        <w:tc>
          <w:tcPr>
            <w:tcW w:w="2506" w:type="dxa"/>
            <w:gridSpan w:val="3"/>
          </w:tcPr>
          <w:p w14:paraId="4D943859" w14:textId="77777777" w:rsidR="00733771" w:rsidRDefault="00733771" w:rsidP="009B64B5">
            <w:pPr>
              <w:pStyle w:val="Titolo1"/>
              <w:spacing w:line="480" w:lineRule="auto"/>
              <w:outlineLvl w:val="0"/>
              <w:rPr>
                <w:sz w:val="40"/>
              </w:rPr>
            </w:pPr>
            <w:bookmarkStart w:id="183" w:name="_Toc54948359"/>
            <w:bookmarkStart w:id="184" w:name="_Toc55393671"/>
            <w:r>
              <w:rPr>
                <w:b w:val="0"/>
                <w:bCs/>
                <w:sz w:val="28"/>
                <w:szCs w:val="28"/>
              </w:rPr>
              <w:t>“Formato di email non valido”</w:t>
            </w:r>
            <w:bookmarkEnd w:id="183"/>
            <w:bookmarkEnd w:id="184"/>
          </w:p>
        </w:tc>
      </w:tr>
      <w:tr w:rsidR="00733771" w14:paraId="0FB0EBD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7EA1512" w14:textId="77777777" w:rsidR="00733771" w:rsidRPr="001A2B6C" w:rsidRDefault="00733771" w:rsidP="009B64B5">
            <w:pPr>
              <w:pStyle w:val="Titolo1"/>
              <w:outlineLvl w:val="0"/>
              <w:rPr>
                <w:b w:val="0"/>
                <w:bCs/>
                <w:sz w:val="28"/>
                <w:szCs w:val="28"/>
              </w:rPr>
            </w:pPr>
            <w:bookmarkStart w:id="185" w:name="_Toc54948360"/>
            <w:bookmarkStart w:id="186" w:name="_Toc55393672"/>
            <w:r w:rsidRPr="001A2B6C">
              <w:rPr>
                <w:b w:val="0"/>
                <w:bCs/>
                <w:sz w:val="28"/>
                <w:szCs w:val="28"/>
              </w:rPr>
              <w:t>Acconsento all’utilizzo dei miei dati personali</w:t>
            </w:r>
            <w:bookmarkEnd w:id="185"/>
            <w:bookmarkEnd w:id="186"/>
          </w:p>
        </w:tc>
        <w:tc>
          <w:tcPr>
            <w:tcW w:w="2506" w:type="dxa"/>
            <w:gridSpan w:val="3"/>
          </w:tcPr>
          <w:p w14:paraId="6A375D41" w14:textId="77777777" w:rsidR="00733771" w:rsidRPr="008427E5" w:rsidRDefault="00733771" w:rsidP="009B64B5">
            <w:pPr>
              <w:pStyle w:val="Titolo1"/>
              <w:outlineLvl w:val="0"/>
              <w:rPr>
                <w:b w:val="0"/>
                <w:bCs/>
                <w:sz w:val="28"/>
                <w:szCs w:val="28"/>
              </w:rPr>
            </w:pPr>
            <w:bookmarkStart w:id="187" w:name="_Toc54948361"/>
            <w:bookmarkStart w:id="188" w:name="_Toc55393673"/>
            <w:r w:rsidRPr="008427E5">
              <w:rPr>
                <w:b w:val="0"/>
                <w:bCs/>
                <w:sz w:val="28"/>
                <w:szCs w:val="28"/>
              </w:rPr>
              <w:t>Checkbox</w:t>
            </w:r>
            <w:bookmarkEnd w:id="187"/>
            <w:bookmarkEnd w:id="188"/>
          </w:p>
        </w:tc>
        <w:tc>
          <w:tcPr>
            <w:tcW w:w="2506" w:type="dxa"/>
            <w:gridSpan w:val="2"/>
          </w:tcPr>
          <w:p w14:paraId="6901816B" w14:textId="77777777" w:rsidR="00733771" w:rsidRDefault="00733771" w:rsidP="009B64B5">
            <w:pPr>
              <w:pStyle w:val="Titolo1"/>
              <w:outlineLvl w:val="0"/>
              <w:rPr>
                <w:sz w:val="40"/>
              </w:rPr>
            </w:pPr>
            <w:bookmarkStart w:id="189" w:name="_Toc54948362"/>
            <w:bookmarkStart w:id="190" w:name="_Toc55393674"/>
            <w:r w:rsidRPr="008427E5">
              <w:rPr>
                <w:b w:val="0"/>
                <w:bCs/>
                <w:sz w:val="28"/>
                <w:szCs w:val="28"/>
              </w:rPr>
              <w:t>L</w:t>
            </w:r>
            <w:r>
              <w:rPr>
                <w:b w:val="0"/>
                <w:bCs/>
                <w:sz w:val="28"/>
                <w:szCs w:val="28"/>
              </w:rPr>
              <w:t>’opzione deve essere obbligatoriamente selezionata</w:t>
            </w:r>
            <w:bookmarkEnd w:id="189"/>
            <w:bookmarkEnd w:id="190"/>
            <w:r>
              <w:rPr>
                <w:b w:val="0"/>
                <w:bCs/>
                <w:sz w:val="28"/>
                <w:szCs w:val="28"/>
              </w:rPr>
              <w:t xml:space="preserve"> </w:t>
            </w:r>
          </w:p>
        </w:tc>
        <w:tc>
          <w:tcPr>
            <w:tcW w:w="2506" w:type="dxa"/>
            <w:gridSpan w:val="3"/>
          </w:tcPr>
          <w:p w14:paraId="79CEDAE8" w14:textId="77777777" w:rsidR="00733771" w:rsidRPr="001D4310" w:rsidRDefault="00733771" w:rsidP="009B64B5">
            <w:pPr>
              <w:pStyle w:val="Titolo1"/>
              <w:outlineLvl w:val="0"/>
              <w:rPr>
                <w:b w:val="0"/>
                <w:bCs/>
                <w:sz w:val="28"/>
                <w:szCs w:val="28"/>
              </w:rPr>
            </w:pPr>
            <w:bookmarkStart w:id="191" w:name="_Toc54948363"/>
            <w:bookmarkStart w:id="192" w:name="_Toc55393675"/>
            <w:r>
              <w:rPr>
                <w:b w:val="0"/>
                <w:bCs/>
                <w:sz w:val="28"/>
                <w:szCs w:val="28"/>
              </w:rPr>
              <w:t>“È necessario acconsentire all’utilizzo dei dati personali per proseguire”</w:t>
            </w:r>
            <w:bookmarkEnd w:id="191"/>
            <w:bookmarkEnd w:id="192"/>
          </w:p>
        </w:tc>
      </w:tr>
    </w:tbl>
    <w:p w14:paraId="11549729" w14:textId="77777777" w:rsidR="00733771" w:rsidRDefault="00733771" w:rsidP="00733771">
      <w:pPr>
        <w:pStyle w:val="Titolo1"/>
        <w:rPr>
          <w:sz w:val="40"/>
        </w:rPr>
      </w:pPr>
    </w:p>
    <w:p w14:paraId="5FD2DF84" w14:textId="3B65D067" w:rsidR="00733771" w:rsidRDefault="00733771" w:rsidP="00733771">
      <w: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502C5922" w14:textId="77777777" w:rsidTr="009B64B5">
        <w:trPr>
          <w:trHeight w:val="143"/>
        </w:trPr>
        <w:tc>
          <w:tcPr>
            <w:tcW w:w="2830" w:type="dxa"/>
            <w:vMerge w:val="restart"/>
            <w:shd w:val="clear" w:color="auto" w:fill="D2F1EF"/>
          </w:tcPr>
          <w:p w14:paraId="0C2A5022"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E50F2D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12809DFD"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6B39A6C2"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DBF54F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C38040D" w14:textId="77777777" w:rsidTr="009B64B5">
        <w:trPr>
          <w:trHeight w:val="270"/>
        </w:trPr>
        <w:tc>
          <w:tcPr>
            <w:tcW w:w="2830" w:type="dxa"/>
            <w:vMerge/>
            <w:shd w:val="clear" w:color="auto" w:fill="D2F1EF"/>
          </w:tcPr>
          <w:p w14:paraId="5064446B"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A19942"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1F815165"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F1C500E"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770A22A" w14:textId="77777777" w:rsidTr="009B64B5">
        <w:trPr>
          <w:trHeight w:val="270"/>
        </w:trPr>
        <w:tc>
          <w:tcPr>
            <w:tcW w:w="2830" w:type="dxa"/>
            <w:vMerge/>
            <w:shd w:val="clear" w:color="auto" w:fill="D2F1EF"/>
          </w:tcPr>
          <w:p w14:paraId="4C002DD4"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DEB0651"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C5E254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42C8ABB9"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B2BAAD9" w14:textId="77777777" w:rsidTr="009B64B5">
        <w:trPr>
          <w:trHeight w:val="283"/>
        </w:trPr>
        <w:tc>
          <w:tcPr>
            <w:tcW w:w="2830" w:type="dxa"/>
            <w:shd w:val="clear" w:color="auto" w:fill="D2F1EF"/>
          </w:tcPr>
          <w:p w14:paraId="2709E37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167837A"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al personale di gestione del locale la possibilità di eliminare un utente registrato sulla piattaforma</w:t>
            </w:r>
          </w:p>
        </w:tc>
      </w:tr>
      <w:tr w:rsidR="009B64B5" w:rsidRPr="001256B4" w14:paraId="398B0AAC" w14:textId="77777777" w:rsidTr="009B64B5">
        <w:trPr>
          <w:trHeight w:val="283"/>
        </w:trPr>
        <w:tc>
          <w:tcPr>
            <w:tcW w:w="2830" w:type="dxa"/>
            <w:shd w:val="clear" w:color="auto" w:fill="D2F1EF"/>
          </w:tcPr>
          <w:p w14:paraId="1546244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EEA31F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9B64B5" w:rsidRPr="001256B4" w14:paraId="035B0FC1" w14:textId="77777777" w:rsidTr="009B64B5">
        <w:trPr>
          <w:trHeight w:val="283"/>
        </w:trPr>
        <w:tc>
          <w:tcPr>
            <w:tcW w:w="2830" w:type="dxa"/>
            <w:shd w:val="clear" w:color="auto" w:fill="D2F1EF"/>
          </w:tcPr>
          <w:p w14:paraId="262548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7F6290D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9B64B5" w:rsidRPr="001256B4" w14:paraId="187A5AAD" w14:textId="77777777" w:rsidTr="009B64B5">
        <w:trPr>
          <w:trHeight w:val="283"/>
        </w:trPr>
        <w:tc>
          <w:tcPr>
            <w:tcW w:w="2830" w:type="dxa"/>
            <w:shd w:val="clear" w:color="auto" w:fill="D2F1EF"/>
          </w:tcPr>
          <w:p w14:paraId="5778009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1BC1B9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5 eliminazioni/settimana</w:t>
            </w:r>
          </w:p>
        </w:tc>
      </w:tr>
      <w:tr w:rsidR="009B64B5" w:rsidRPr="001256B4" w14:paraId="686C546A" w14:textId="77777777" w:rsidTr="009B64B5">
        <w:trPr>
          <w:trHeight w:val="154"/>
        </w:trPr>
        <w:tc>
          <w:tcPr>
            <w:tcW w:w="9854" w:type="dxa"/>
            <w:gridSpan w:val="5"/>
            <w:shd w:val="clear" w:color="auto" w:fill="D2F1EF"/>
            <w:vAlign w:val="center"/>
          </w:tcPr>
          <w:p w14:paraId="28F55F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30542F40" w14:textId="77777777" w:rsidTr="009B64B5">
        <w:tc>
          <w:tcPr>
            <w:tcW w:w="4786" w:type="dxa"/>
            <w:gridSpan w:val="2"/>
            <w:shd w:val="clear" w:color="auto" w:fill="D2F1EF"/>
          </w:tcPr>
          <w:p w14:paraId="1EEF5541"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EA663E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710CCE4B" w14:textId="77777777" w:rsidTr="009B64B5">
        <w:tc>
          <w:tcPr>
            <w:tcW w:w="4786" w:type="dxa"/>
            <w:gridSpan w:val="2"/>
          </w:tcPr>
          <w:p w14:paraId="28A56DE9"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6D765E4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9B64B5" w:rsidRPr="001256B4" w14:paraId="62460FC0" w14:textId="77777777" w:rsidTr="009B64B5">
        <w:tc>
          <w:tcPr>
            <w:tcW w:w="4786" w:type="dxa"/>
            <w:gridSpan w:val="2"/>
          </w:tcPr>
          <w:p w14:paraId="13530C1C"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74044132"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9B64B5" w:rsidRPr="001256B4" w14:paraId="7E32A501" w14:textId="77777777" w:rsidTr="009B64B5">
        <w:trPr>
          <w:trHeight w:val="347"/>
        </w:trPr>
        <w:tc>
          <w:tcPr>
            <w:tcW w:w="4786" w:type="dxa"/>
            <w:gridSpan w:val="2"/>
          </w:tcPr>
          <w:p w14:paraId="34D72AD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3D9452A0"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9B64B5" w:rsidRPr="001256B4" w14:paraId="552DBC8F" w14:textId="77777777" w:rsidTr="009B64B5">
        <w:trPr>
          <w:trHeight w:val="347"/>
        </w:trPr>
        <w:tc>
          <w:tcPr>
            <w:tcW w:w="4786" w:type="dxa"/>
            <w:gridSpan w:val="2"/>
          </w:tcPr>
          <w:p w14:paraId="77F1123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7655D087"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9B64B5" w:rsidRPr="001256B4" w14:paraId="77050215" w14:textId="77777777" w:rsidTr="009B64B5">
        <w:tc>
          <w:tcPr>
            <w:tcW w:w="2830" w:type="dxa"/>
            <w:shd w:val="clear" w:color="auto" w:fill="D2F1EF"/>
          </w:tcPr>
          <w:p w14:paraId="56A79AF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6F171A3"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A16DFB"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9B64B5" w:rsidRPr="001256B4" w14:paraId="149D55B5" w14:textId="77777777" w:rsidTr="009B64B5">
        <w:tc>
          <w:tcPr>
            <w:tcW w:w="2830" w:type="dxa"/>
            <w:shd w:val="clear" w:color="auto" w:fill="D2F1EF"/>
          </w:tcPr>
          <w:p w14:paraId="162DDFE9"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8F39FE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354AF60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17CC531E"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81549C" w14:textId="77777777" w:rsidTr="009B64B5">
        <w:tc>
          <w:tcPr>
            <w:tcW w:w="9854" w:type="dxa"/>
            <w:gridSpan w:val="5"/>
            <w:shd w:val="clear" w:color="auto" w:fill="D2F1EF"/>
          </w:tcPr>
          <w:p w14:paraId="72EDAFE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9B64B5" w:rsidRPr="001256B4" w14:paraId="44576477" w14:textId="77777777" w:rsidTr="009B64B5">
        <w:tc>
          <w:tcPr>
            <w:tcW w:w="2830" w:type="dxa"/>
            <w:shd w:val="clear" w:color="auto" w:fill="D2F1EF"/>
          </w:tcPr>
          <w:p w14:paraId="3397A08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AF6ACFE"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9B64B5" w:rsidRPr="001256B4" w14:paraId="3100FDB5" w14:textId="77777777" w:rsidTr="009B64B5">
        <w:tc>
          <w:tcPr>
            <w:tcW w:w="2830" w:type="dxa"/>
            <w:shd w:val="clear" w:color="auto" w:fill="D2F1EF"/>
            <w:vAlign w:val="center"/>
          </w:tcPr>
          <w:p w14:paraId="67B5FB0D"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B6D090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09C0DAD" w14:textId="77777777" w:rsidTr="009B64B5">
        <w:tc>
          <w:tcPr>
            <w:tcW w:w="2830" w:type="dxa"/>
            <w:shd w:val="clear" w:color="auto" w:fill="D2F1EF"/>
            <w:vAlign w:val="center"/>
          </w:tcPr>
          <w:p w14:paraId="0E11D54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5D2F09E9" w14:textId="77777777" w:rsidR="009B64B5" w:rsidRPr="001256B4" w:rsidRDefault="009B64B5" w:rsidP="009B64B5">
            <w:pPr>
              <w:rPr>
                <w:rFonts w:ascii="Calibri" w:eastAsia="MS Mincho" w:hAnsi="Calibri" w:cs="Times New Roman"/>
                <w:bCs/>
                <w:i/>
                <w:iCs/>
                <w:color w:val="04143A"/>
              </w:rPr>
            </w:pPr>
          </w:p>
        </w:tc>
      </w:tr>
    </w:tbl>
    <w:p w14:paraId="2DC5A47A" w14:textId="77777777" w:rsidR="009B64B5" w:rsidRDefault="009B64B5" w:rsidP="009B64B5">
      <w:pPr>
        <w:pStyle w:val="Titolo1"/>
        <w:rPr>
          <w:sz w:val="40"/>
        </w:rPr>
      </w:pPr>
    </w:p>
    <w:p w14:paraId="1243B543"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2C52E09" w14:textId="77777777" w:rsidTr="009B64B5">
        <w:trPr>
          <w:trHeight w:val="143"/>
        </w:trPr>
        <w:tc>
          <w:tcPr>
            <w:tcW w:w="2830" w:type="dxa"/>
            <w:vMerge w:val="restart"/>
            <w:shd w:val="clear" w:color="auto" w:fill="D2F1EF"/>
          </w:tcPr>
          <w:p w14:paraId="4A8D961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34C4E161"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00070FF9"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29FC6CBF"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53E492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49AA5FE0" w14:textId="77777777" w:rsidTr="009B64B5">
        <w:trPr>
          <w:trHeight w:val="270"/>
        </w:trPr>
        <w:tc>
          <w:tcPr>
            <w:tcW w:w="2830" w:type="dxa"/>
            <w:vMerge/>
            <w:shd w:val="clear" w:color="auto" w:fill="D2F1EF"/>
          </w:tcPr>
          <w:p w14:paraId="6183D32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9486EBE"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0ACD24E7"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7B0D56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32FFF6F7" w14:textId="77777777" w:rsidTr="009B64B5">
        <w:trPr>
          <w:trHeight w:val="270"/>
        </w:trPr>
        <w:tc>
          <w:tcPr>
            <w:tcW w:w="2830" w:type="dxa"/>
            <w:vMerge/>
            <w:shd w:val="clear" w:color="auto" w:fill="D2F1EF"/>
          </w:tcPr>
          <w:p w14:paraId="282CEEAA"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5ECCC4E0"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0A9AC66"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847BBE4"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6995EDD" w14:textId="77777777" w:rsidTr="009B64B5">
        <w:trPr>
          <w:trHeight w:val="283"/>
        </w:trPr>
        <w:tc>
          <w:tcPr>
            <w:tcW w:w="2830" w:type="dxa"/>
            <w:shd w:val="clear" w:color="auto" w:fill="D2F1EF"/>
          </w:tcPr>
          <w:p w14:paraId="20B2331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6F5F5052"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autenticarsi alla piattaforma</w:t>
            </w:r>
          </w:p>
        </w:tc>
      </w:tr>
      <w:tr w:rsidR="009B64B5" w:rsidRPr="001256B4" w14:paraId="2034CABE" w14:textId="77777777" w:rsidTr="009B64B5">
        <w:trPr>
          <w:trHeight w:val="283"/>
        </w:trPr>
        <w:tc>
          <w:tcPr>
            <w:tcW w:w="2830" w:type="dxa"/>
            <w:shd w:val="clear" w:color="auto" w:fill="D2F1EF"/>
          </w:tcPr>
          <w:p w14:paraId="34D90E8A"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60F9E3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9B64B5" w:rsidRPr="001256B4" w14:paraId="0325FC18" w14:textId="77777777" w:rsidTr="009B64B5">
        <w:trPr>
          <w:trHeight w:val="283"/>
        </w:trPr>
        <w:tc>
          <w:tcPr>
            <w:tcW w:w="2830" w:type="dxa"/>
            <w:shd w:val="clear" w:color="auto" w:fill="D2F1EF"/>
          </w:tcPr>
          <w:p w14:paraId="2452A80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205CA13"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9B64B5" w:rsidRPr="001256B4" w14:paraId="69A7179A" w14:textId="77777777" w:rsidTr="009B64B5">
        <w:trPr>
          <w:trHeight w:val="283"/>
        </w:trPr>
        <w:tc>
          <w:tcPr>
            <w:tcW w:w="2830" w:type="dxa"/>
            <w:shd w:val="clear" w:color="auto" w:fill="D2F1EF"/>
          </w:tcPr>
          <w:p w14:paraId="6344D93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34F060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10 accessi/giorno</w:t>
            </w:r>
          </w:p>
        </w:tc>
      </w:tr>
      <w:tr w:rsidR="009B64B5" w:rsidRPr="001256B4" w14:paraId="4901B11E" w14:textId="77777777" w:rsidTr="009B64B5">
        <w:trPr>
          <w:trHeight w:val="154"/>
        </w:trPr>
        <w:tc>
          <w:tcPr>
            <w:tcW w:w="9854" w:type="dxa"/>
            <w:gridSpan w:val="5"/>
            <w:shd w:val="clear" w:color="auto" w:fill="D2F1EF"/>
            <w:vAlign w:val="center"/>
          </w:tcPr>
          <w:p w14:paraId="4A415FB6"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45CB08B5" w14:textId="77777777" w:rsidTr="009B64B5">
        <w:tc>
          <w:tcPr>
            <w:tcW w:w="4786" w:type="dxa"/>
            <w:gridSpan w:val="2"/>
            <w:shd w:val="clear" w:color="auto" w:fill="D2F1EF"/>
          </w:tcPr>
          <w:p w14:paraId="60F4AA3B"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5338D93"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64FDDF5D" w14:textId="77777777" w:rsidTr="009B64B5">
        <w:tc>
          <w:tcPr>
            <w:tcW w:w="4786" w:type="dxa"/>
            <w:gridSpan w:val="2"/>
          </w:tcPr>
          <w:p w14:paraId="1919EC76"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12912324"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9B64B5" w:rsidRPr="001256B4" w14:paraId="0B395429" w14:textId="77777777" w:rsidTr="009B64B5">
        <w:tc>
          <w:tcPr>
            <w:tcW w:w="4786" w:type="dxa"/>
            <w:gridSpan w:val="2"/>
          </w:tcPr>
          <w:p w14:paraId="7A6ED0F7"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0853A04D"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9B64B5" w:rsidRPr="001256B4" w14:paraId="58BA8CD4" w14:textId="77777777" w:rsidTr="009B64B5">
        <w:tc>
          <w:tcPr>
            <w:tcW w:w="2830" w:type="dxa"/>
            <w:shd w:val="clear" w:color="auto" w:fill="D2F1EF"/>
          </w:tcPr>
          <w:p w14:paraId="315E667D"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D8E88B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0200DB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9B64B5" w:rsidRPr="001256B4" w14:paraId="0F5732E1" w14:textId="77777777" w:rsidTr="009B64B5">
        <w:tc>
          <w:tcPr>
            <w:tcW w:w="2830" w:type="dxa"/>
            <w:shd w:val="clear" w:color="auto" w:fill="D2F1EF"/>
          </w:tcPr>
          <w:p w14:paraId="07B9841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30C855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42639260"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0F342D2" w14:textId="77777777" w:rsidR="009B64B5" w:rsidRPr="001D1387" w:rsidRDefault="009B64B5" w:rsidP="009B64B5">
            <w:pPr>
              <w:rPr>
                <w:rFonts w:ascii="Calibri" w:eastAsia="MS Mincho" w:hAnsi="Calibri" w:cs="Times New Roman"/>
                <w:b w:val="0"/>
                <w:bCs/>
                <w:i/>
                <w:iCs/>
                <w:color w:val="04143A"/>
              </w:rPr>
            </w:pPr>
          </w:p>
        </w:tc>
      </w:tr>
      <w:tr w:rsidR="009B64B5" w:rsidRPr="001256B4" w14:paraId="1B815622" w14:textId="77777777" w:rsidTr="009B64B5">
        <w:tc>
          <w:tcPr>
            <w:tcW w:w="9854" w:type="dxa"/>
            <w:gridSpan w:val="5"/>
            <w:shd w:val="clear" w:color="auto" w:fill="D2F1EF"/>
          </w:tcPr>
          <w:p w14:paraId="1F47AB3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3827AF2C" w14:textId="77777777" w:rsidTr="009B64B5">
        <w:tc>
          <w:tcPr>
            <w:tcW w:w="2830" w:type="dxa"/>
            <w:shd w:val="clear" w:color="auto" w:fill="D2F1EF"/>
          </w:tcPr>
          <w:p w14:paraId="4BD2280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857B78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9B64B5" w:rsidRPr="001256B4" w14:paraId="2BA70AEB" w14:textId="77777777" w:rsidTr="009B64B5">
        <w:tc>
          <w:tcPr>
            <w:tcW w:w="2830" w:type="dxa"/>
            <w:shd w:val="clear" w:color="auto" w:fill="D2F1EF"/>
            <w:vAlign w:val="center"/>
          </w:tcPr>
          <w:p w14:paraId="6578069F"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8A2E138"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9B64B5" w:rsidRPr="001256B4" w14:paraId="1503A61A" w14:textId="77777777" w:rsidTr="009B64B5">
        <w:tc>
          <w:tcPr>
            <w:tcW w:w="2830" w:type="dxa"/>
            <w:shd w:val="clear" w:color="auto" w:fill="D2F1EF"/>
            <w:vAlign w:val="center"/>
          </w:tcPr>
          <w:p w14:paraId="425AB09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C3554D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9B64B5" w:rsidRPr="001256B4" w14:paraId="743DE5DE" w14:textId="77777777" w:rsidTr="009B64B5">
        <w:tc>
          <w:tcPr>
            <w:tcW w:w="9854" w:type="dxa"/>
            <w:gridSpan w:val="5"/>
            <w:shd w:val="clear" w:color="auto" w:fill="D2F1EF"/>
          </w:tcPr>
          <w:p w14:paraId="4807F48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
        </w:tc>
      </w:tr>
      <w:tr w:rsidR="009B64B5" w:rsidRPr="001256B4" w14:paraId="468CC666" w14:textId="77777777" w:rsidTr="009B64B5">
        <w:tc>
          <w:tcPr>
            <w:tcW w:w="2830" w:type="dxa"/>
            <w:shd w:val="clear" w:color="auto" w:fill="D2F1EF"/>
            <w:vAlign w:val="center"/>
          </w:tcPr>
          <w:p w14:paraId="05A8604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27822331"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9B64B5" w:rsidRPr="001256B4" w14:paraId="589EBA23" w14:textId="77777777" w:rsidTr="009B64B5">
        <w:tc>
          <w:tcPr>
            <w:tcW w:w="2830" w:type="dxa"/>
            <w:shd w:val="clear" w:color="auto" w:fill="D2F1EF"/>
            <w:vAlign w:val="center"/>
          </w:tcPr>
          <w:p w14:paraId="21A4085B"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CE1419C"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9B64B5" w:rsidRPr="001256B4" w14:paraId="61C3F9AC" w14:textId="77777777" w:rsidTr="009B64B5">
        <w:tc>
          <w:tcPr>
            <w:tcW w:w="2830" w:type="dxa"/>
            <w:shd w:val="clear" w:color="auto" w:fill="D2F1EF"/>
            <w:vAlign w:val="center"/>
          </w:tcPr>
          <w:p w14:paraId="5C57C0F5"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D925497"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364E2D00" w14:textId="77777777" w:rsidR="009B64B5" w:rsidRDefault="009B64B5" w:rsidP="009B64B5">
      <w:pPr>
        <w:pStyle w:val="Titolo1"/>
        <w:rPr>
          <w:sz w:val="40"/>
        </w:rPr>
      </w:pPr>
    </w:p>
    <w:p w14:paraId="702139F4"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966D54A" w14:textId="77777777" w:rsidTr="009B64B5">
        <w:trPr>
          <w:trHeight w:val="143"/>
        </w:trPr>
        <w:tc>
          <w:tcPr>
            <w:tcW w:w="2830" w:type="dxa"/>
            <w:vMerge w:val="restart"/>
            <w:shd w:val="clear" w:color="auto" w:fill="D2F1EF"/>
          </w:tcPr>
          <w:p w14:paraId="45B9477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FF87E5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2B14D4EF"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Logout</w:t>
            </w:r>
          </w:p>
        </w:tc>
        <w:tc>
          <w:tcPr>
            <w:tcW w:w="1705" w:type="dxa"/>
            <w:shd w:val="clear" w:color="auto" w:fill="D2F1EF"/>
          </w:tcPr>
          <w:p w14:paraId="5939A72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3CF0E5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5726B1E" w14:textId="77777777" w:rsidTr="009B64B5">
        <w:trPr>
          <w:trHeight w:val="270"/>
        </w:trPr>
        <w:tc>
          <w:tcPr>
            <w:tcW w:w="2830" w:type="dxa"/>
            <w:vMerge/>
            <w:shd w:val="clear" w:color="auto" w:fill="D2F1EF"/>
          </w:tcPr>
          <w:p w14:paraId="491120A5"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1E2C97"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6DA1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62962766"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D89F7BC" w14:textId="77777777" w:rsidTr="009B64B5">
        <w:trPr>
          <w:trHeight w:val="270"/>
        </w:trPr>
        <w:tc>
          <w:tcPr>
            <w:tcW w:w="2830" w:type="dxa"/>
            <w:vMerge/>
            <w:shd w:val="clear" w:color="auto" w:fill="D2F1EF"/>
          </w:tcPr>
          <w:p w14:paraId="0184296E"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46361808"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2444D82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00252F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6212AD39" w14:textId="77777777" w:rsidTr="009B64B5">
        <w:trPr>
          <w:trHeight w:val="283"/>
        </w:trPr>
        <w:tc>
          <w:tcPr>
            <w:tcW w:w="2830" w:type="dxa"/>
            <w:shd w:val="clear" w:color="auto" w:fill="D2F1EF"/>
          </w:tcPr>
          <w:p w14:paraId="20F1B91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457A99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 use case dovrà fornire la possibilità di disconnettersi dalla piattaforma</w:t>
            </w:r>
          </w:p>
        </w:tc>
      </w:tr>
      <w:tr w:rsidR="009B64B5" w:rsidRPr="001256B4" w14:paraId="223BDA0D" w14:textId="77777777" w:rsidTr="009B64B5">
        <w:trPr>
          <w:trHeight w:val="283"/>
        </w:trPr>
        <w:tc>
          <w:tcPr>
            <w:tcW w:w="2830" w:type="dxa"/>
            <w:shd w:val="clear" w:color="auto" w:fill="D2F1EF"/>
          </w:tcPr>
          <w:p w14:paraId="018C3E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C4FF375" w14:textId="77777777" w:rsidR="009B64B5" w:rsidRPr="001256B4" w:rsidRDefault="009B64B5" w:rsidP="009B64B5">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9B64B5" w:rsidRPr="001256B4" w14:paraId="75920B51" w14:textId="77777777" w:rsidTr="009B64B5">
        <w:trPr>
          <w:trHeight w:val="283"/>
        </w:trPr>
        <w:tc>
          <w:tcPr>
            <w:tcW w:w="2830" w:type="dxa"/>
            <w:shd w:val="clear" w:color="auto" w:fill="D2F1EF"/>
          </w:tcPr>
          <w:p w14:paraId="6D28DE31"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53E0E3D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9B64B5" w:rsidRPr="001256B4" w14:paraId="772ED8F4" w14:textId="77777777" w:rsidTr="009B64B5">
        <w:trPr>
          <w:trHeight w:val="283"/>
        </w:trPr>
        <w:tc>
          <w:tcPr>
            <w:tcW w:w="2830" w:type="dxa"/>
            <w:shd w:val="clear" w:color="auto" w:fill="D2F1EF"/>
          </w:tcPr>
          <w:p w14:paraId="7EC91C8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45976C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disconnessioni/giorno</w:t>
            </w:r>
          </w:p>
        </w:tc>
      </w:tr>
      <w:tr w:rsidR="009B64B5" w:rsidRPr="001256B4" w14:paraId="281340B3" w14:textId="77777777" w:rsidTr="009B64B5">
        <w:trPr>
          <w:trHeight w:val="154"/>
        </w:trPr>
        <w:tc>
          <w:tcPr>
            <w:tcW w:w="9854" w:type="dxa"/>
            <w:gridSpan w:val="5"/>
            <w:shd w:val="clear" w:color="auto" w:fill="D2F1EF"/>
            <w:vAlign w:val="center"/>
          </w:tcPr>
          <w:p w14:paraId="5B4603F9"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0D26076" w14:textId="77777777" w:rsidTr="009B64B5">
        <w:tc>
          <w:tcPr>
            <w:tcW w:w="4786" w:type="dxa"/>
            <w:gridSpan w:val="2"/>
            <w:shd w:val="clear" w:color="auto" w:fill="D2F1EF"/>
          </w:tcPr>
          <w:p w14:paraId="05A5D352"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45A89E6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E9B074D" w14:textId="77777777" w:rsidTr="009B64B5">
        <w:tc>
          <w:tcPr>
            <w:tcW w:w="4786" w:type="dxa"/>
            <w:gridSpan w:val="2"/>
          </w:tcPr>
          <w:p w14:paraId="51CB76CB"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seleziona l’opzione di logout, accessibile da tutte le pagine della sua area</w:t>
            </w:r>
          </w:p>
        </w:tc>
        <w:tc>
          <w:tcPr>
            <w:tcW w:w="5068" w:type="dxa"/>
            <w:gridSpan w:val="3"/>
          </w:tcPr>
          <w:p w14:paraId="05992131"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9B64B5" w:rsidRPr="001256B4" w14:paraId="4950CA5A" w14:textId="77777777" w:rsidTr="009B64B5">
        <w:tc>
          <w:tcPr>
            <w:tcW w:w="4786" w:type="dxa"/>
            <w:gridSpan w:val="2"/>
          </w:tcPr>
          <w:p w14:paraId="7C73FF25"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0910170C"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9B64B5" w:rsidRPr="001256B4" w14:paraId="26E9FC3B" w14:textId="77777777" w:rsidTr="009B64B5">
        <w:tc>
          <w:tcPr>
            <w:tcW w:w="2830" w:type="dxa"/>
            <w:shd w:val="clear" w:color="auto" w:fill="D2F1EF"/>
          </w:tcPr>
          <w:p w14:paraId="3B6FB1D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47075CF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0085C52D"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logout è andato a buon fine e il membro del personale viene reindirizzato alla pagina di login</w:t>
            </w:r>
          </w:p>
        </w:tc>
      </w:tr>
      <w:tr w:rsidR="009B64B5" w:rsidRPr="001256B4" w14:paraId="39051C69" w14:textId="77777777" w:rsidTr="009B64B5">
        <w:tc>
          <w:tcPr>
            <w:tcW w:w="2830" w:type="dxa"/>
            <w:shd w:val="clear" w:color="auto" w:fill="D2F1EF"/>
          </w:tcPr>
          <w:p w14:paraId="797E35B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9DF30A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025ACC25"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70564795"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221E0C" w14:textId="77777777" w:rsidTr="009B64B5">
        <w:tc>
          <w:tcPr>
            <w:tcW w:w="9854" w:type="dxa"/>
            <w:gridSpan w:val="5"/>
            <w:shd w:val="clear" w:color="auto" w:fill="D2F1EF"/>
          </w:tcPr>
          <w:p w14:paraId="141FCDA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Annulla_Operazione</w:t>
            </w:r>
          </w:p>
        </w:tc>
      </w:tr>
      <w:tr w:rsidR="009B64B5" w:rsidRPr="001256B4" w14:paraId="3CD14EFF" w14:textId="77777777" w:rsidTr="009B64B5">
        <w:tc>
          <w:tcPr>
            <w:tcW w:w="2830" w:type="dxa"/>
            <w:shd w:val="clear" w:color="auto" w:fill="D2F1EF"/>
          </w:tcPr>
          <w:p w14:paraId="6EE76EAD"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3F8DC52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logout</w:t>
            </w:r>
          </w:p>
        </w:tc>
      </w:tr>
      <w:tr w:rsidR="009B64B5" w:rsidRPr="001256B4" w14:paraId="64F53B14" w14:textId="77777777" w:rsidTr="009B64B5">
        <w:tc>
          <w:tcPr>
            <w:tcW w:w="2830" w:type="dxa"/>
            <w:shd w:val="clear" w:color="auto" w:fill="D2F1EF"/>
            <w:vAlign w:val="center"/>
          </w:tcPr>
          <w:p w14:paraId="44D060B5"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91AD1F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7B64C27" w14:textId="77777777" w:rsidTr="009B64B5">
        <w:tc>
          <w:tcPr>
            <w:tcW w:w="2830" w:type="dxa"/>
            <w:shd w:val="clear" w:color="auto" w:fill="D2F1EF"/>
            <w:vAlign w:val="center"/>
          </w:tcPr>
          <w:p w14:paraId="2EE86C5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259246E3" w14:textId="77777777" w:rsidR="009B64B5" w:rsidRPr="001256B4" w:rsidRDefault="009B64B5" w:rsidP="009B64B5">
            <w:pPr>
              <w:rPr>
                <w:rFonts w:ascii="Calibri" w:eastAsia="MS Mincho" w:hAnsi="Calibri" w:cs="Times New Roman"/>
                <w:bCs/>
                <w:i/>
                <w:iCs/>
                <w:color w:val="04143A"/>
              </w:rPr>
            </w:pPr>
          </w:p>
        </w:tc>
      </w:tr>
    </w:tbl>
    <w:p w14:paraId="27945E45" w14:textId="77777777" w:rsidR="009B64B5" w:rsidRDefault="009B64B5" w:rsidP="009B64B5">
      <w:pPr>
        <w:pStyle w:val="Titolo1"/>
        <w:rPr>
          <w:sz w:val="40"/>
        </w:rPr>
      </w:pPr>
    </w:p>
    <w:p w14:paraId="01F13857"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44FAF422" w14:textId="77777777" w:rsidTr="009B64B5">
        <w:trPr>
          <w:trHeight w:val="143"/>
        </w:trPr>
        <w:tc>
          <w:tcPr>
            <w:tcW w:w="2830" w:type="dxa"/>
            <w:vMerge w:val="restart"/>
            <w:shd w:val="clear" w:color="auto" w:fill="D2F1EF"/>
          </w:tcPr>
          <w:p w14:paraId="1E0B08B8"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285A4DA5"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2B617268"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546ED3DA"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AC22464"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2EF9155F" w14:textId="77777777" w:rsidTr="009B64B5">
        <w:trPr>
          <w:trHeight w:val="270"/>
        </w:trPr>
        <w:tc>
          <w:tcPr>
            <w:tcW w:w="2830" w:type="dxa"/>
            <w:vMerge/>
            <w:shd w:val="clear" w:color="auto" w:fill="D2F1EF"/>
          </w:tcPr>
          <w:p w14:paraId="6A74941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5622B19"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21C116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39D4ACE1"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78096549" w14:textId="77777777" w:rsidTr="009B64B5">
        <w:trPr>
          <w:trHeight w:val="270"/>
        </w:trPr>
        <w:tc>
          <w:tcPr>
            <w:tcW w:w="2830" w:type="dxa"/>
            <w:vMerge/>
            <w:shd w:val="clear" w:color="auto" w:fill="D2F1EF"/>
          </w:tcPr>
          <w:p w14:paraId="24B5AAFD"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686D7EB4"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4BA2B49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BF66EE7"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6556959" w14:textId="77777777" w:rsidTr="009B64B5">
        <w:trPr>
          <w:trHeight w:val="283"/>
        </w:trPr>
        <w:tc>
          <w:tcPr>
            <w:tcW w:w="2830" w:type="dxa"/>
            <w:shd w:val="clear" w:color="auto" w:fill="D2F1EF"/>
          </w:tcPr>
          <w:p w14:paraId="1B7FABC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0BED36A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Lo use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9B64B5" w:rsidRPr="001256B4" w14:paraId="5E2E661B" w14:textId="77777777" w:rsidTr="009B64B5">
        <w:trPr>
          <w:trHeight w:val="283"/>
        </w:trPr>
        <w:tc>
          <w:tcPr>
            <w:tcW w:w="2830" w:type="dxa"/>
            <w:shd w:val="clear" w:color="auto" w:fill="D2F1EF"/>
          </w:tcPr>
          <w:p w14:paraId="35B75147"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54B5D16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9B64B5" w:rsidRPr="001256B4" w14:paraId="15C4879B" w14:textId="77777777" w:rsidTr="009B64B5">
        <w:trPr>
          <w:trHeight w:val="283"/>
        </w:trPr>
        <w:tc>
          <w:tcPr>
            <w:tcW w:w="2830" w:type="dxa"/>
            <w:shd w:val="clear" w:color="auto" w:fill="D2F1EF"/>
          </w:tcPr>
          <w:p w14:paraId="350FFA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4119CC6F"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9B64B5" w:rsidRPr="001256B4" w14:paraId="63A1C79B" w14:textId="77777777" w:rsidTr="009B64B5">
        <w:trPr>
          <w:trHeight w:val="283"/>
        </w:trPr>
        <w:tc>
          <w:tcPr>
            <w:tcW w:w="2830" w:type="dxa"/>
            <w:shd w:val="clear" w:color="auto" w:fill="D2F1EF"/>
          </w:tcPr>
          <w:p w14:paraId="2F931183"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8139E04"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10 operazioni/settimana</w:t>
            </w:r>
          </w:p>
        </w:tc>
      </w:tr>
      <w:tr w:rsidR="009B64B5" w:rsidRPr="001256B4" w14:paraId="7A5FE990" w14:textId="77777777" w:rsidTr="009B64B5">
        <w:trPr>
          <w:trHeight w:val="154"/>
        </w:trPr>
        <w:tc>
          <w:tcPr>
            <w:tcW w:w="9854" w:type="dxa"/>
            <w:gridSpan w:val="5"/>
            <w:shd w:val="clear" w:color="auto" w:fill="D2F1EF"/>
            <w:vAlign w:val="center"/>
          </w:tcPr>
          <w:p w14:paraId="50738270"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3798584" w14:textId="77777777" w:rsidTr="009B64B5">
        <w:tc>
          <w:tcPr>
            <w:tcW w:w="4786" w:type="dxa"/>
            <w:gridSpan w:val="2"/>
            <w:shd w:val="clear" w:color="auto" w:fill="D2F1EF"/>
          </w:tcPr>
          <w:p w14:paraId="4C902236"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07D56D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09DBC2D" w14:textId="77777777" w:rsidTr="009B64B5">
        <w:tc>
          <w:tcPr>
            <w:tcW w:w="4786" w:type="dxa"/>
            <w:gridSpan w:val="2"/>
          </w:tcPr>
          <w:p w14:paraId="18040C1F"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6E51BBC7"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9B64B5" w:rsidRPr="001256B4" w14:paraId="2DEFFCB0" w14:textId="77777777" w:rsidTr="009B64B5">
        <w:tc>
          <w:tcPr>
            <w:tcW w:w="4786" w:type="dxa"/>
            <w:gridSpan w:val="2"/>
          </w:tcPr>
          <w:p w14:paraId="4E48DFFD"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5CC5DE5A"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9B64B5" w:rsidRPr="001256B4" w14:paraId="6ABE4848" w14:textId="77777777" w:rsidTr="009B64B5">
        <w:tc>
          <w:tcPr>
            <w:tcW w:w="2830" w:type="dxa"/>
            <w:shd w:val="clear" w:color="auto" w:fill="D2F1EF"/>
          </w:tcPr>
          <w:p w14:paraId="6ABDA52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0876CD3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0ABD2AE"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9B64B5" w:rsidRPr="001256B4" w14:paraId="239E5457" w14:textId="77777777" w:rsidTr="009B64B5">
        <w:tc>
          <w:tcPr>
            <w:tcW w:w="2830" w:type="dxa"/>
            <w:shd w:val="clear" w:color="auto" w:fill="D2F1EF"/>
          </w:tcPr>
          <w:p w14:paraId="20E7E1A7"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AC881E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4"/>
            <w:shd w:val="clear" w:color="auto" w:fill="FFFFFF"/>
          </w:tcPr>
          <w:p w14:paraId="792D857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266FA54" w14:textId="77777777" w:rsidR="009B64B5" w:rsidRPr="00456070" w:rsidRDefault="009B64B5" w:rsidP="009B64B5">
            <w:pPr>
              <w:rPr>
                <w:rFonts w:ascii="Calibri" w:eastAsia="MS Mincho" w:hAnsi="Calibri" w:cs="Times New Roman"/>
                <w:b w:val="0"/>
                <w:bCs/>
                <w:i/>
                <w:iCs/>
                <w:color w:val="04143A"/>
              </w:rPr>
            </w:pPr>
          </w:p>
        </w:tc>
      </w:tr>
      <w:tr w:rsidR="009B64B5" w:rsidRPr="001256B4" w14:paraId="4EFC1B15" w14:textId="77777777" w:rsidTr="009B64B5">
        <w:tc>
          <w:tcPr>
            <w:tcW w:w="9854" w:type="dxa"/>
            <w:gridSpan w:val="5"/>
            <w:shd w:val="clear" w:color="auto" w:fill="D2F1EF"/>
          </w:tcPr>
          <w:p w14:paraId="0C164F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2452F0CC" w14:textId="77777777" w:rsidTr="009B64B5">
        <w:tc>
          <w:tcPr>
            <w:tcW w:w="2830" w:type="dxa"/>
            <w:shd w:val="clear" w:color="auto" w:fill="D2F1EF"/>
          </w:tcPr>
          <w:p w14:paraId="38A7D00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shd w:val="clear" w:color="auto" w:fill="FFFFFF"/>
          </w:tcPr>
          <w:p w14:paraId="18E5008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9B64B5" w:rsidRPr="001256B4" w14:paraId="4A49B722" w14:textId="77777777" w:rsidTr="009B64B5">
        <w:tc>
          <w:tcPr>
            <w:tcW w:w="2830" w:type="dxa"/>
            <w:shd w:val="clear" w:color="auto" w:fill="D2F1EF"/>
            <w:vAlign w:val="center"/>
          </w:tcPr>
          <w:p w14:paraId="1CEC983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3B97D16B"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9B64B5" w:rsidRPr="001256B4" w14:paraId="751FB7A5" w14:textId="77777777" w:rsidTr="009B64B5">
        <w:tc>
          <w:tcPr>
            <w:tcW w:w="2830" w:type="dxa"/>
            <w:shd w:val="clear" w:color="auto" w:fill="D2F1EF"/>
            <w:vAlign w:val="center"/>
          </w:tcPr>
          <w:p w14:paraId="0903753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64B454A2"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9B64B5" w:rsidRPr="001256B4" w14:paraId="78E92F42" w14:textId="77777777" w:rsidTr="009B64B5">
        <w:tc>
          <w:tcPr>
            <w:tcW w:w="9854" w:type="dxa"/>
            <w:gridSpan w:val="5"/>
            <w:shd w:val="clear" w:color="auto" w:fill="D2F1EF"/>
          </w:tcPr>
          <w:p w14:paraId="5CD52B4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9B64B5" w:rsidRPr="001256B4" w14:paraId="7A499823" w14:textId="77777777" w:rsidTr="009B64B5">
        <w:tc>
          <w:tcPr>
            <w:tcW w:w="2830" w:type="dxa"/>
            <w:shd w:val="clear" w:color="auto" w:fill="D2F1EF"/>
            <w:vAlign w:val="center"/>
          </w:tcPr>
          <w:p w14:paraId="24C6DE3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4"/>
          </w:tcPr>
          <w:p w14:paraId="7C483C98"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9B64B5" w:rsidRPr="001256B4" w14:paraId="7324ED35" w14:textId="77777777" w:rsidTr="009B64B5">
        <w:tc>
          <w:tcPr>
            <w:tcW w:w="2830" w:type="dxa"/>
            <w:shd w:val="clear" w:color="auto" w:fill="D2F1EF"/>
            <w:vAlign w:val="center"/>
          </w:tcPr>
          <w:p w14:paraId="745E7FE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5DD799"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9B64B5" w:rsidRPr="001256B4" w14:paraId="70C0E4A6" w14:textId="77777777" w:rsidTr="009B64B5">
        <w:tc>
          <w:tcPr>
            <w:tcW w:w="2830" w:type="dxa"/>
            <w:shd w:val="clear" w:color="auto" w:fill="D2F1EF"/>
            <w:vAlign w:val="center"/>
          </w:tcPr>
          <w:p w14:paraId="6AAD0848"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4"/>
          </w:tcPr>
          <w:p w14:paraId="0B23A01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331095CA" w14:textId="77777777" w:rsidR="009B64B5" w:rsidRDefault="009B64B5" w:rsidP="009B64B5">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9B64B5" w:rsidRPr="001256B4" w14:paraId="43D2CC98" w14:textId="77777777" w:rsidTr="009B64B5">
        <w:trPr>
          <w:gridAfter w:val="1"/>
          <w:wAfter w:w="170" w:type="dxa"/>
          <w:trHeight w:val="143"/>
        </w:trPr>
        <w:tc>
          <w:tcPr>
            <w:tcW w:w="2830" w:type="dxa"/>
            <w:gridSpan w:val="2"/>
            <w:vMerge w:val="restart"/>
            <w:shd w:val="clear" w:color="auto" w:fill="D2F1EF"/>
          </w:tcPr>
          <w:p w14:paraId="1E4F2600"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D7189A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7BA48E5"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708B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9839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16254FFA" w14:textId="77777777" w:rsidTr="009B64B5">
        <w:trPr>
          <w:gridAfter w:val="1"/>
          <w:wAfter w:w="170" w:type="dxa"/>
          <w:trHeight w:val="270"/>
        </w:trPr>
        <w:tc>
          <w:tcPr>
            <w:tcW w:w="2830" w:type="dxa"/>
            <w:gridSpan w:val="2"/>
            <w:vMerge/>
            <w:shd w:val="clear" w:color="auto" w:fill="D2F1EF"/>
          </w:tcPr>
          <w:p w14:paraId="08FFC7A0"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579A07E3"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B2D633C"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Vers.</w:t>
            </w:r>
          </w:p>
        </w:tc>
        <w:tc>
          <w:tcPr>
            <w:tcW w:w="1808" w:type="dxa"/>
            <w:shd w:val="clear" w:color="auto" w:fill="FFFFFF"/>
          </w:tcPr>
          <w:p w14:paraId="2744D17C"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9B64B5" w:rsidRPr="001256B4" w14:paraId="6D332C08" w14:textId="77777777" w:rsidTr="009B64B5">
        <w:trPr>
          <w:gridAfter w:val="1"/>
          <w:wAfter w:w="170" w:type="dxa"/>
          <w:trHeight w:val="270"/>
        </w:trPr>
        <w:tc>
          <w:tcPr>
            <w:tcW w:w="2830" w:type="dxa"/>
            <w:gridSpan w:val="2"/>
            <w:vMerge/>
            <w:shd w:val="clear" w:color="auto" w:fill="D2F1EF"/>
          </w:tcPr>
          <w:p w14:paraId="3079D9B3"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4DA1847D"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8648EC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4C6E45A"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E4F1C13" w14:textId="77777777" w:rsidTr="009B64B5">
        <w:trPr>
          <w:gridAfter w:val="1"/>
          <w:wAfter w:w="170" w:type="dxa"/>
          <w:trHeight w:val="283"/>
        </w:trPr>
        <w:tc>
          <w:tcPr>
            <w:tcW w:w="2830" w:type="dxa"/>
            <w:gridSpan w:val="2"/>
            <w:shd w:val="clear" w:color="auto" w:fill="D2F1EF"/>
          </w:tcPr>
          <w:p w14:paraId="5F2D18DA"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601F5D67"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Lo use case dovrà fornire al cliente la possibilità di prenotare un tavolo in anticipo</w:t>
            </w:r>
          </w:p>
        </w:tc>
      </w:tr>
      <w:tr w:rsidR="009B64B5" w:rsidRPr="001256B4" w14:paraId="586F3173" w14:textId="77777777" w:rsidTr="009B64B5">
        <w:trPr>
          <w:gridAfter w:val="1"/>
          <w:wAfter w:w="170" w:type="dxa"/>
          <w:trHeight w:val="283"/>
        </w:trPr>
        <w:tc>
          <w:tcPr>
            <w:tcW w:w="2830" w:type="dxa"/>
            <w:gridSpan w:val="2"/>
            <w:shd w:val="clear" w:color="auto" w:fill="D2F1EF"/>
          </w:tcPr>
          <w:p w14:paraId="2BF4CEB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9AACC5E" w14:textId="77777777" w:rsidR="009B64B5" w:rsidRPr="001256B4" w:rsidRDefault="009B64B5" w:rsidP="009B64B5">
            <w:pPr>
              <w:rPr>
                <w:rFonts w:ascii="Calibri" w:eastAsia="MS Mincho" w:hAnsi="Calibri" w:cs="Times New Roman"/>
                <w:i/>
                <w:iCs/>
                <w:color w:val="04143A"/>
              </w:rPr>
            </w:pPr>
            <w:r w:rsidRPr="001256B4">
              <w:rPr>
                <w:rFonts w:ascii="Calibri" w:eastAsia="MS Mincho" w:hAnsi="Calibri" w:cs="Times New Roman"/>
                <w:i/>
                <w:iCs/>
                <w:color w:val="04143A"/>
              </w:rPr>
              <w:t>Cliente</w:t>
            </w:r>
            <w:r>
              <w:rPr>
                <w:rFonts w:ascii="Calibri" w:eastAsia="MS Mincho" w:hAnsi="Calibri" w:cs="Times New Roman"/>
                <w:i/>
                <w:iCs/>
                <w:color w:val="04143A"/>
              </w:rPr>
              <w:t xml:space="preserve"> generico</w:t>
            </w:r>
          </w:p>
        </w:tc>
      </w:tr>
      <w:tr w:rsidR="009B64B5" w:rsidRPr="001256B4" w14:paraId="0049C4EE" w14:textId="77777777" w:rsidTr="009B64B5">
        <w:trPr>
          <w:gridAfter w:val="1"/>
          <w:wAfter w:w="170" w:type="dxa"/>
          <w:trHeight w:val="283"/>
        </w:trPr>
        <w:tc>
          <w:tcPr>
            <w:tcW w:w="2830" w:type="dxa"/>
            <w:gridSpan w:val="2"/>
            <w:shd w:val="clear" w:color="auto" w:fill="D2F1EF"/>
          </w:tcPr>
          <w:p w14:paraId="3CC8F9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052890D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si è collegato alla piattaforma</w:t>
            </w:r>
          </w:p>
        </w:tc>
      </w:tr>
      <w:tr w:rsidR="009B64B5" w:rsidRPr="001256B4" w14:paraId="43611F91" w14:textId="77777777" w:rsidTr="009B64B5">
        <w:trPr>
          <w:gridAfter w:val="1"/>
          <w:wAfter w:w="170" w:type="dxa"/>
          <w:trHeight w:val="283"/>
        </w:trPr>
        <w:tc>
          <w:tcPr>
            <w:tcW w:w="2830" w:type="dxa"/>
            <w:gridSpan w:val="2"/>
            <w:shd w:val="clear" w:color="auto" w:fill="D2F1EF"/>
          </w:tcPr>
          <w:p w14:paraId="291487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3A8877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15 clienti/giorno</w:t>
            </w:r>
          </w:p>
        </w:tc>
      </w:tr>
      <w:tr w:rsidR="009B64B5" w:rsidRPr="001256B4" w14:paraId="56340475" w14:textId="77777777" w:rsidTr="009B64B5">
        <w:trPr>
          <w:gridAfter w:val="1"/>
          <w:wAfter w:w="170" w:type="dxa"/>
          <w:trHeight w:val="154"/>
        </w:trPr>
        <w:tc>
          <w:tcPr>
            <w:tcW w:w="9854" w:type="dxa"/>
            <w:gridSpan w:val="8"/>
            <w:shd w:val="clear" w:color="auto" w:fill="D2F1EF"/>
            <w:vAlign w:val="center"/>
          </w:tcPr>
          <w:p w14:paraId="0004E0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681B4EA9" w14:textId="77777777" w:rsidTr="009B64B5">
        <w:trPr>
          <w:gridAfter w:val="1"/>
          <w:wAfter w:w="170" w:type="dxa"/>
        </w:trPr>
        <w:tc>
          <w:tcPr>
            <w:tcW w:w="4786" w:type="dxa"/>
            <w:gridSpan w:val="3"/>
            <w:shd w:val="clear" w:color="auto" w:fill="D2F1EF"/>
          </w:tcPr>
          <w:p w14:paraId="249BEBDA"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0CB3C86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2FBAA9F6" w14:textId="77777777" w:rsidTr="009B64B5">
        <w:trPr>
          <w:gridAfter w:val="1"/>
          <w:wAfter w:w="170" w:type="dxa"/>
        </w:trPr>
        <w:tc>
          <w:tcPr>
            <w:tcW w:w="4786" w:type="dxa"/>
            <w:gridSpan w:val="3"/>
          </w:tcPr>
          <w:p w14:paraId="7AA59B48" w14:textId="77777777" w:rsidR="009B64B5" w:rsidRPr="001256B4" w:rsidRDefault="009B64B5" w:rsidP="009B64B5">
            <w:pPr>
              <w:ind w:left="394"/>
              <w:contextualSpacing/>
              <w:rPr>
                <w:rFonts w:ascii="Calibri" w:eastAsia="MS Mincho" w:hAnsi="Calibri" w:cs="Times New Roman"/>
                <w:bCs/>
                <w:i/>
                <w:iCs/>
                <w:color w:val="04143A"/>
              </w:rPr>
            </w:pPr>
          </w:p>
        </w:tc>
        <w:tc>
          <w:tcPr>
            <w:tcW w:w="5068" w:type="dxa"/>
            <w:gridSpan w:val="5"/>
          </w:tcPr>
          <w:p w14:paraId="3E431CF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9B64B5" w:rsidRPr="001256B4" w14:paraId="2F44B8B9" w14:textId="77777777" w:rsidTr="009B64B5">
        <w:trPr>
          <w:gridAfter w:val="1"/>
          <w:wAfter w:w="170" w:type="dxa"/>
        </w:trPr>
        <w:tc>
          <w:tcPr>
            <w:tcW w:w="4786" w:type="dxa"/>
            <w:gridSpan w:val="3"/>
          </w:tcPr>
          <w:p w14:paraId="27171CBC"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sceglie di prenotare un tavolo</w:t>
            </w:r>
          </w:p>
        </w:tc>
        <w:tc>
          <w:tcPr>
            <w:tcW w:w="5068" w:type="dxa"/>
            <w:gridSpan w:val="5"/>
          </w:tcPr>
          <w:p w14:paraId="3CB60E0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9B64B5" w:rsidRPr="001256B4" w14:paraId="2249D291" w14:textId="77777777" w:rsidTr="009B64B5">
        <w:trPr>
          <w:gridAfter w:val="1"/>
          <w:wAfter w:w="170" w:type="dxa"/>
        </w:trPr>
        <w:tc>
          <w:tcPr>
            <w:tcW w:w="4786" w:type="dxa"/>
            <w:gridSpan w:val="3"/>
          </w:tcPr>
          <w:p w14:paraId="7A6F620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inserisce i dati necessari per la registrazione e procede</w:t>
            </w:r>
          </w:p>
        </w:tc>
        <w:tc>
          <w:tcPr>
            <w:tcW w:w="5068" w:type="dxa"/>
            <w:gridSpan w:val="5"/>
          </w:tcPr>
          <w:p w14:paraId="1E118C8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9B64B5" w:rsidRPr="001256B4" w14:paraId="6DF022BF" w14:textId="77777777" w:rsidTr="009B64B5">
        <w:trPr>
          <w:gridAfter w:val="1"/>
          <w:wAfter w:w="170" w:type="dxa"/>
        </w:trPr>
        <w:tc>
          <w:tcPr>
            <w:tcW w:w="4786" w:type="dxa"/>
            <w:gridSpan w:val="3"/>
          </w:tcPr>
          <w:p w14:paraId="051FDA3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conferma la prenotazione tramite il link ricevuto via e-mail</w:t>
            </w:r>
          </w:p>
        </w:tc>
        <w:tc>
          <w:tcPr>
            <w:tcW w:w="5068" w:type="dxa"/>
            <w:gridSpan w:val="5"/>
          </w:tcPr>
          <w:p w14:paraId="320466F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9B64B5" w:rsidRPr="001256B4" w14:paraId="61F6A439" w14:textId="77777777" w:rsidTr="009B64B5">
        <w:trPr>
          <w:gridAfter w:val="1"/>
          <w:wAfter w:w="170" w:type="dxa"/>
        </w:trPr>
        <w:tc>
          <w:tcPr>
            <w:tcW w:w="2830" w:type="dxa"/>
            <w:gridSpan w:val="2"/>
            <w:shd w:val="clear" w:color="auto" w:fill="D2F1EF"/>
          </w:tcPr>
          <w:p w14:paraId="3071D89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1A90208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263BDF6A"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La prenotazione è andata a buon fine e il cliente, ora prenotato, visualizza la pagina di ringraziamento</w:t>
            </w:r>
          </w:p>
        </w:tc>
      </w:tr>
      <w:tr w:rsidR="009B64B5" w:rsidRPr="001256B4" w14:paraId="0A399A03" w14:textId="77777777" w:rsidTr="009B64B5">
        <w:trPr>
          <w:gridAfter w:val="1"/>
          <w:wAfter w:w="170" w:type="dxa"/>
        </w:trPr>
        <w:tc>
          <w:tcPr>
            <w:tcW w:w="2830" w:type="dxa"/>
            <w:gridSpan w:val="2"/>
            <w:shd w:val="clear" w:color="auto" w:fill="D2F1EF"/>
          </w:tcPr>
          <w:p w14:paraId="4E06F9D2"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Exit condition</w:t>
            </w:r>
          </w:p>
          <w:p w14:paraId="7CAAC25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failure</w:t>
            </w:r>
          </w:p>
        </w:tc>
        <w:tc>
          <w:tcPr>
            <w:tcW w:w="7024" w:type="dxa"/>
            <w:gridSpan w:val="6"/>
            <w:shd w:val="clear" w:color="auto" w:fill="FFFFFF"/>
          </w:tcPr>
          <w:p w14:paraId="3DEE16F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71F2C9EE" w14:textId="77777777" w:rsidR="009B64B5" w:rsidRPr="00456070" w:rsidRDefault="009B64B5" w:rsidP="009B64B5">
            <w:pPr>
              <w:rPr>
                <w:rFonts w:ascii="Calibri" w:eastAsia="MS Mincho" w:hAnsi="Calibri" w:cs="Times New Roman"/>
                <w:b w:val="0"/>
                <w:bCs/>
                <w:i/>
                <w:iCs/>
                <w:color w:val="04143A"/>
              </w:rPr>
            </w:pPr>
          </w:p>
        </w:tc>
      </w:tr>
      <w:tr w:rsidR="009B64B5" w:rsidRPr="001256B4" w14:paraId="582E30B0" w14:textId="77777777" w:rsidTr="009B64B5">
        <w:trPr>
          <w:gridAfter w:val="1"/>
          <w:wAfter w:w="170" w:type="dxa"/>
        </w:trPr>
        <w:tc>
          <w:tcPr>
            <w:tcW w:w="9854" w:type="dxa"/>
            <w:gridSpan w:val="8"/>
            <w:shd w:val="clear" w:color="auto" w:fill="D2F1EF"/>
          </w:tcPr>
          <w:p w14:paraId="5ED623F4"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r>
              <w:rPr>
                <w:rFonts w:ascii="Calibri" w:eastAsia="MS Mincho" w:hAnsi="Calibri" w:cs="Times New Roman"/>
                <w:bCs/>
                <w:color w:val="04143A"/>
              </w:rPr>
              <w:t>Campi_Incompleti</w:t>
            </w:r>
          </w:p>
        </w:tc>
      </w:tr>
      <w:tr w:rsidR="009B64B5" w:rsidRPr="001256B4" w14:paraId="1320942B" w14:textId="77777777" w:rsidTr="009B64B5">
        <w:trPr>
          <w:gridAfter w:val="1"/>
          <w:wAfter w:w="170" w:type="dxa"/>
        </w:trPr>
        <w:tc>
          <w:tcPr>
            <w:tcW w:w="2830" w:type="dxa"/>
            <w:gridSpan w:val="2"/>
            <w:shd w:val="clear" w:color="auto" w:fill="D2F1EF"/>
          </w:tcPr>
          <w:p w14:paraId="7F0EC31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shd w:val="clear" w:color="auto" w:fill="FFFFFF"/>
          </w:tcPr>
          <w:p w14:paraId="745F9D4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ha lasciato dei campi incompleti</w:t>
            </w:r>
          </w:p>
        </w:tc>
      </w:tr>
      <w:tr w:rsidR="009B64B5" w:rsidRPr="001256B4" w14:paraId="342A0681" w14:textId="77777777" w:rsidTr="009B64B5">
        <w:trPr>
          <w:gridAfter w:val="1"/>
          <w:wAfter w:w="170" w:type="dxa"/>
        </w:trPr>
        <w:tc>
          <w:tcPr>
            <w:tcW w:w="2830" w:type="dxa"/>
            <w:gridSpan w:val="2"/>
            <w:shd w:val="clear" w:color="auto" w:fill="D2F1EF"/>
            <w:vAlign w:val="center"/>
          </w:tcPr>
          <w:p w14:paraId="63E0E91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65B35C1"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cliente quali campi non sono stati riempiti e aspetta che li riempia</w:t>
            </w:r>
          </w:p>
        </w:tc>
      </w:tr>
      <w:tr w:rsidR="009B64B5" w:rsidRPr="001256B4" w14:paraId="47C01D26" w14:textId="77777777" w:rsidTr="009B64B5">
        <w:trPr>
          <w:gridAfter w:val="1"/>
          <w:wAfter w:w="170" w:type="dxa"/>
        </w:trPr>
        <w:tc>
          <w:tcPr>
            <w:tcW w:w="2830" w:type="dxa"/>
            <w:gridSpan w:val="2"/>
            <w:shd w:val="clear" w:color="auto" w:fill="D2F1EF"/>
            <w:vAlign w:val="center"/>
          </w:tcPr>
          <w:p w14:paraId="4B485117"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305BAB1C"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provvede a riempire i campi vuoti</w:t>
            </w:r>
          </w:p>
        </w:tc>
      </w:tr>
      <w:tr w:rsidR="009B64B5" w:rsidRPr="001256B4" w14:paraId="00D20376" w14:textId="77777777" w:rsidTr="009B64B5">
        <w:trPr>
          <w:gridAfter w:val="1"/>
          <w:wAfter w:w="170" w:type="dxa"/>
        </w:trPr>
        <w:tc>
          <w:tcPr>
            <w:tcW w:w="9854" w:type="dxa"/>
            <w:gridSpan w:val="8"/>
            <w:shd w:val="clear" w:color="auto" w:fill="D2F1EF"/>
          </w:tcPr>
          <w:p w14:paraId="302B1BB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r>
              <w:rPr>
                <w:rFonts w:ascii="Calibri" w:eastAsia="MS Mincho" w:hAnsi="Calibri" w:cs="Times New Roman"/>
                <w:bCs/>
                <w:color w:val="04143A"/>
              </w:rPr>
              <w:t>Formato_Campi_Errato</w:t>
            </w:r>
          </w:p>
        </w:tc>
      </w:tr>
      <w:tr w:rsidR="009B64B5" w:rsidRPr="001256B4" w14:paraId="16FDAC98" w14:textId="77777777" w:rsidTr="009B64B5">
        <w:trPr>
          <w:gridAfter w:val="1"/>
          <w:wAfter w:w="170" w:type="dxa"/>
        </w:trPr>
        <w:tc>
          <w:tcPr>
            <w:tcW w:w="2830" w:type="dxa"/>
            <w:gridSpan w:val="2"/>
            <w:shd w:val="clear" w:color="auto" w:fill="D2F1EF"/>
            <w:vAlign w:val="center"/>
          </w:tcPr>
          <w:p w14:paraId="13DB752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6529FDE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alcuni dati con formato errato</w:t>
            </w:r>
          </w:p>
        </w:tc>
      </w:tr>
      <w:tr w:rsidR="009B64B5" w:rsidRPr="001256B4" w14:paraId="597E94C8" w14:textId="77777777" w:rsidTr="009B64B5">
        <w:trPr>
          <w:gridAfter w:val="1"/>
          <w:wAfter w:w="170" w:type="dxa"/>
        </w:trPr>
        <w:tc>
          <w:tcPr>
            <w:tcW w:w="2830" w:type="dxa"/>
            <w:gridSpan w:val="2"/>
            <w:shd w:val="clear" w:color="auto" w:fill="D2F1EF"/>
            <w:vAlign w:val="center"/>
          </w:tcPr>
          <w:p w14:paraId="1CD30B27"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675F9907"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9B64B5" w:rsidRPr="001256B4" w14:paraId="0DDE6941" w14:textId="77777777" w:rsidTr="009B64B5">
        <w:trPr>
          <w:gridAfter w:val="1"/>
          <w:wAfter w:w="170" w:type="dxa"/>
        </w:trPr>
        <w:tc>
          <w:tcPr>
            <w:tcW w:w="2830" w:type="dxa"/>
            <w:gridSpan w:val="2"/>
            <w:shd w:val="clear" w:color="auto" w:fill="D2F1EF"/>
            <w:vAlign w:val="center"/>
          </w:tcPr>
          <w:p w14:paraId="681EA46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7A96FFC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correggere i dati errati</w:t>
            </w:r>
          </w:p>
        </w:tc>
      </w:tr>
      <w:tr w:rsidR="009B64B5" w:rsidRPr="001256B4" w14:paraId="38199FE3" w14:textId="77777777" w:rsidTr="009B64B5">
        <w:trPr>
          <w:gridAfter w:val="1"/>
          <w:wAfter w:w="170" w:type="dxa"/>
        </w:trPr>
        <w:tc>
          <w:tcPr>
            <w:tcW w:w="9854" w:type="dxa"/>
            <w:gridSpan w:val="8"/>
            <w:shd w:val="clear" w:color="auto" w:fill="D2F1EF"/>
          </w:tcPr>
          <w:p w14:paraId="2878A9D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e-mail_Errata</w:t>
            </w:r>
          </w:p>
        </w:tc>
      </w:tr>
      <w:tr w:rsidR="009B64B5" w:rsidRPr="001256B4" w14:paraId="7B6831E3" w14:textId="77777777" w:rsidTr="009B64B5">
        <w:trPr>
          <w:gridAfter w:val="1"/>
          <w:wAfter w:w="170" w:type="dxa"/>
        </w:trPr>
        <w:tc>
          <w:tcPr>
            <w:tcW w:w="2830" w:type="dxa"/>
            <w:gridSpan w:val="2"/>
            <w:shd w:val="clear" w:color="auto" w:fill="D2F1EF"/>
            <w:vAlign w:val="center"/>
          </w:tcPr>
          <w:p w14:paraId="4A179311"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Entry Condition</w:t>
            </w:r>
          </w:p>
        </w:tc>
        <w:tc>
          <w:tcPr>
            <w:tcW w:w="7024" w:type="dxa"/>
            <w:gridSpan w:val="6"/>
          </w:tcPr>
          <w:p w14:paraId="0571D795"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un indirizzo e-mail errato</w:t>
            </w:r>
          </w:p>
        </w:tc>
      </w:tr>
      <w:tr w:rsidR="009B64B5" w:rsidRPr="001256B4" w14:paraId="04D5A9BD" w14:textId="77777777" w:rsidTr="009B64B5">
        <w:trPr>
          <w:gridAfter w:val="1"/>
          <w:wAfter w:w="170" w:type="dxa"/>
        </w:trPr>
        <w:tc>
          <w:tcPr>
            <w:tcW w:w="2830" w:type="dxa"/>
            <w:gridSpan w:val="2"/>
            <w:shd w:val="clear" w:color="auto" w:fill="D2F1EF"/>
            <w:vAlign w:val="center"/>
          </w:tcPr>
          <w:p w14:paraId="674ECB99" w14:textId="77777777" w:rsidR="009B64B5" w:rsidRPr="001256B4" w:rsidRDefault="009B64B5" w:rsidP="009B64B5">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54E5896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reinserisce il proprio indirizzo e-mail</w:t>
            </w:r>
          </w:p>
        </w:tc>
      </w:tr>
      <w:tr w:rsidR="009B64B5" w:rsidRPr="001256B4" w14:paraId="756E27A0" w14:textId="77777777" w:rsidTr="009B64B5">
        <w:trPr>
          <w:gridAfter w:val="1"/>
          <w:wAfter w:w="170" w:type="dxa"/>
        </w:trPr>
        <w:tc>
          <w:tcPr>
            <w:tcW w:w="2830" w:type="dxa"/>
            <w:gridSpan w:val="2"/>
            <w:shd w:val="clear" w:color="auto" w:fill="D2F1EF"/>
            <w:vAlign w:val="center"/>
          </w:tcPr>
          <w:p w14:paraId="13DD5F4D" w14:textId="77777777" w:rsidR="009B64B5" w:rsidRDefault="009B64B5" w:rsidP="009B64B5">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2E9DC3D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9B64B5" w:rsidRPr="001256B4" w14:paraId="61B84CEE" w14:textId="77777777" w:rsidTr="009B64B5">
        <w:trPr>
          <w:gridAfter w:val="1"/>
          <w:wAfter w:w="170" w:type="dxa"/>
        </w:trPr>
        <w:tc>
          <w:tcPr>
            <w:tcW w:w="2830" w:type="dxa"/>
            <w:gridSpan w:val="2"/>
            <w:shd w:val="clear" w:color="auto" w:fill="D2F1EF"/>
            <w:vAlign w:val="center"/>
          </w:tcPr>
          <w:p w14:paraId="1DF32B40"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Exit Condition</w:t>
            </w:r>
          </w:p>
        </w:tc>
        <w:tc>
          <w:tcPr>
            <w:tcW w:w="7024" w:type="dxa"/>
            <w:gridSpan w:val="6"/>
          </w:tcPr>
          <w:p w14:paraId="14CEEF2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confermare la prenotazione via e-mail</w:t>
            </w:r>
          </w:p>
        </w:tc>
      </w:tr>
      <w:tr w:rsidR="009B64B5" w:rsidRPr="00EE30EC" w14:paraId="2E95AAD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766C2A0A" w14:textId="77777777" w:rsidR="009B64B5" w:rsidRPr="00EE30EC" w:rsidRDefault="009B64B5" w:rsidP="009B64B5">
            <w:pPr>
              <w:pStyle w:val="Titolo1"/>
              <w:jc w:val="center"/>
              <w:outlineLvl w:val="0"/>
              <w:rPr>
                <w:sz w:val="32"/>
              </w:rPr>
            </w:pPr>
            <w:bookmarkStart w:id="193" w:name="_Toc54948364"/>
            <w:bookmarkStart w:id="194" w:name="_Toc55393676"/>
            <w:r w:rsidRPr="00EE30EC">
              <w:rPr>
                <w:sz w:val="32"/>
              </w:rPr>
              <w:lastRenderedPageBreak/>
              <w:t>FORM_</w:t>
            </w:r>
            <w:r>
              <w:rPr>
                <w:sz w:val="32"/>
              </w:rPr>
              <w:t>PRENOTAZIONE</w:t>
            </w:r>
            <w:bookmarkEnd w:id="193"/>
            <w:bookmarkEnd w:id="194"/>
          </w:p>
        </w:tc>
      </w:tr>
      <w:tr w:rsidR="009B64B5" w:rsidRPr="00EE30EC" w14:paraId="3B2B53D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3EC7881E" w14:textId="77777777" w:rsidR="009B64B5" w:rsidRPr="00EE30EC" w:rsidRDefault="009B64B5" w:rsidP="009B64B5">
            <w:pPr>
              <w:pStyle w:val="Titolo1"/>
              <w:jc w:val="center"/>
              <w:outlineLvl w:val="0"/>
              <w:rPr>
                <w:sz w:val="28"/>
                <w:szCs w:val="28"/>
              </w:rPr>
            </w:pPr>
            <w:bookmarkStart w:id="195" w:name="_Toc54948365"/>
            <w:bookmarkStart w:id="196" w:name="_Toc55393677"/>
            <w:r w:rsidRPr="00EE30EC">
              <w:rPr>
                <w:sz w:val="28"/>
                <w:szCs w:val="28"/>
              </w:rPr>
              <w:t>Camp</w:t>
            </w:r>
            <w:r>
              <w:rPr>
                <w:sz w:val="28"/>
                <w:szCs w:val="28"/>
              </w:rPr>
              <w:t>o</w:t>
            </w:r>
            <w:bookmarkEnd w:id="195"/>
            <w:bookmarkEnd w:id="196"/>
          </w:p>
        </w:tc>
        <w:tc>
          <w:tcPr>
            <w:tcW w:w="2506" w:type="dxa"/>
            <w:gridSpan w:val="3"/>
            <w:shd w:val="clear" w:color="auto" w:fill="D2F1EF" w:themeFill="accent3" w:themeFillTint="33"/>
          </w:tcPr>
          <w:p w14:paraId="07BDBF78" w14:textId="77777777" w:rsidR="009B64B5" w:rsidRPr="00EE30EC" w:rsidRDefault="009B64B5" w:rsidP="009B64B5">
            <w:pPr>
              <w:pStyle w:val="Titolo1"/>
              <w:jc w:val="center"/>
              <w:outlineLvl w:val="0"/>
              <w:rPr>
                <w:sz w:val="28"/>
                <w:szCs w:val="28"/>
              </w:rPr>
            </w:pPr>
            <w:bookmarkStart w:id="197" w:name="_Toc54948366"/>
            <w:bookmarkStart w:id="198" w:name="_Toc55393678"/>
            <w:r w:rsidRPr="00EE30EC">
              <w:rPr>
                <w:sz w:val="28"/>
                <w:szCs w:val="28"/>
              </w:rPr>
              <w:t>Formato</w:t>
            </w:r>
            <w:bookmarkEnd w:id="197"/>
            <w:bookmarkEnd w:id="198"/>
          </w:p>
        </w:tc>
        <w:tc>
          <w:tcPr>
            <w:tcW w:w="2506" w:type="dxa"/>
            <w:gridSpan w:val="2"/>
            <w:shd w:val="clear" w:color="auto" w:fill="D2F1EF" w:themeFill="accent3" w:themeFillTint="33"/>
          </w:tcPr>
          <w:p w14:paraId="15670689" w14:textId="77777777" w:rsidR="009B64B5" w:rsidRPr="00EE30EC" w:rsidRDefault="009B64B5" w:rsidP="009B64B5">
            <w:pPr>
              <w:pStyle w:val="Titolo1"/>
              <w:jc w:val="center"/>
              <w:outlineLvl w:val="0"/>
              <w:rPr>
                <w:sz w:val="28"/>
                <w:szCs w:val="28"/>
              </w:rPr>
            </w:pPr>
            <w:bookmarkStart w:id="199" w:name="_Toc54948367"/>
            <w:bookmarkStart w:id="200" w:name="_Toc55393679"/>
            <w:r w:rsidRPr="00EE30EC">
              <w:rPr>
                <w:sz w:val="28"/>
                <w:szCs w:val="28"/>
              </w:rPr>
              <w:t>Vincoli</w:t>
            </w:r>
            <w:bookmarkEnd w:id="199"/>
            <w:bookmarkEnd w:id="200"/>
          </w:p>
        </w:tc>
        <w:tc>
          <w:tcPr>
            <w:tcW w:w="2506" w:type="dxa"/>
            <w:gridSpan w:val="3"/>
            <w:shd w:val="clear" w:color="auto" w:fill="D2F1EF" w:themeFill="accent3" w:themeFillTint="33"/>
          </w:tcPr>
          <w:p w14:paraId="2C726221" w14:textId="77777777" w:rsidR="009B64B5" w:rsidRPr="00EE30EC" w:rsidRDefault="009B64B5" w:rsidP="009B64B5">
            <w:pPr>
              <w:pStyle w:val="Titolo1"/>
              <w:jc w:val="center"/>
              <w:outlineLvl w:val="0"/>
              <w:rPr>
                <w:sz w:val="28"/>
                <w:szCs w:val="28"/>
              </w:rPr>
            </w:pPr>
            <w:bookmarkStart w:id="201" w:name="_Toc54948368"/>
            <w:bookmarkStart w:id="202" w:name="_Toc55393680"/>
            <w:r w:rsidRPr="00EE30EC">
              <w:rPr>
                <w:sz w:val="28"/>
                <w:szCs w:val="28"/>
              </w:rPr>
              <w:t>Messaggio di errore</w:t>
            </w:r>
            <w:bookmarkEnd w:id="201"/>
            <w:bookmarkEnd w:id="202"/>
          </w:p>
        </w:tc>
      </w:tr>
      <w:tr w:rsidR="009B64B5" w:rsidRPr="008427E5" w14:paraId="2D8A30BA"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83C66BB" w14:textId="77777777" w:rsidR="009B64B5" w:rsidRPr="001A2B6C" w:rsidRDefault="009B64B5" w:rsidP="009B64B5">
            <w:pPr>
              <w:pStyle w:val="Titolo1"/>
              <w:outlineLvl w:val="0"/>
              <w:rPr>
                <w:b w:val="0"/>
                <w:bCs/>
                <w:sz w:val="28"/>
                <w:szCs w:val="28"/>
              </w:rPr>
            </w:pPr>
            <w:bookmarkStart w:id="203" w:name="_Toc54948369"/>
            <w:bookmarkStart w:id="204" w:name="_Toc55393681"/>
            <w:r w:rsidRPr="001A2B6C">
              <w:rPr>
                <w:b w:val="0"/>
                <w:bCs/>
                <w:sz w:val="28"/>
                <w:szCs w:val="28"/>
              </w:rPr>
              <w:t>Numero Persone</w:t>
            </w:r>
            <w:bookmarkEnd w:id="203"/>
            <w:bookmarkEnd w:id="204"/>
          </w:p>
        </w:tc>
        <w:tc>
          <w:tcPr>
            <w:tcW w:w="2506" w:type="dxa"/>
            <w:gridSpan w:val="3"/>
          </w:tcPr>
          <w:p w14:paraId="103DBE92" w14:textId="77777777" w:rsidR="009B64B5" w:rsidRPr="008427E5" w:rsidRDefault="009B64B5" w:rsidP="009B64B5">
            <w:pPr>
              <w:pStyle w:val="Titolo1"/>
              <w:outlineLvl w:val="0"/>
              <w:rPr>
                <w:b w:val="0"/>
                <w:bCs/>
                <w:sz w:val="28"/>
                <w:szCs w:val="28"/>
              </w:rPr>
            </w:pPr>
            <w:bookmarkStart w:id="205" w:name="_Toc54948370"/>
            <w:bookmarkStart w:id="206" w:name="_Toc55393682"/>
            <w:r w:rsidRPr="008427E5">
              <w:rPr>
                <w:b w:val="0"/>
                <w:bCs/>
                <w:sz w:val="28"/>
                <w:szCs w:val="28"/>
              </w:rPr>
              <w:t>Numero</w:t>
            </w:r>
            <w:bookmarkEnd w:id="205"/>
            <w:bookmarkEnd w:id="206"/>
          </w:p>
        </w:tc>
        <w:tc>
          <w:tcPr>
            <w:tcW w:w="2506" w:type="dxa"/>
            <w:gridSpan w:val="2"/>
          </w:tcPr>
          <w:p w14:paraId="2BC4A814" w14:textId="77777777" w:rsidR="009B64B5" w:rsidRPr="008427E5" w:rsidRDefault="009B64B5" w:rsidP="009B64B5">
            <w:pPr>
              <w:pStyle w:val="Titolo1"/>
              <w:jc w:val="center"/>
              <w:outlineLvl w:val="0"/>
              <w:rPr>
                <w:b w:val="0"/>
                <w:bCs/>
                <w:sz w:val="28"/>
                <w:szCs w:val="28"/>
              </w:rPr>
            </w:pPr>
            <w:bookmarkStart w:id="207" w:name="_Toc54948371"/>
            <w:bookmarkStart w:id="208" w:name="_Toc55393683"/>
            <w:r w:rsidRPr="008427E5">
              <w:rPr>
                <w:b w:val="0"/>
                <w:bCs/>
                <w:sz w:val="28"/>
                <w:szCs w:val="28"/>
              </w:rPr>
              <w:t>-</w:t>
            </w:r>
            <w:bookmarkEnd w:id="207"/>
            <w:bookmarkEnd w:id="208"/>
          </w:p>
        </w:tc>
        <w:tc>
          <w:tcPr>
            <w:tcW w:w="2506" w:type="dxa"/>
            <w:gridSpan w:val="3"/>
          </w:tcPr>
          <w:p w14:paraId="3270D438" w14:textId="77777777" w:rsidR="009B64B5" w:rsidRPr="008427E5" w:rsidRDefault="009B64B5" w:rsidP="009B64B5">
            <w:pPr>
              <w:pStyle w:val="Titolo1"/>
              <w:jc w:val="center"/>
              <w:outlineLvl w:val="0"/>
              <w:rPr>
                <w:b w:val="0"/>
                <w:bCs/>
                <w:sz w:val="28"/>
                <w:szCs w:val="28"/>
              </w:rPr>
            </w:pPr>
            <w:bookmarkStart w:id="209" w:name="_Toc54948372"/>
            <w:bookmarkStart w:id="210" w:name="_Toc55393684"/>
            <w:r w:rsidRPr="008427E5">
              <w:rPr>
                <w:b w:val="0"/>
                <w:bCs/>
                <w:sz w:val="28"/>
                <w:szCs w:val="28"/>
              </w:rPr>
              <w:t>-</w:t>
            </w:r>
            <w:bookmarkEnd w:id="209"/>
            <w:bookmarkEnd w:id="210"/>
          </w:p>
        </w:tc>
      </w:tr>
      <w:tr w:rsidR="009B64B5" w:rsidRPr="008427E5" w14:paraId="14D4D97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97C14E1" w14:textId="77777777" w:rsidR="009B64B5" w:rsidRPr="001A2B6C" w:rsidRDefault="009B64B5" w:rsidP="009B64B5">
            <w:pPr>
              <w:pStyle w:val="Titolo1"/>
              <w:outlineLvl w:val="0"/>
              <w:rPr>
                <w:b w:val="0"/>
                <w:bCs/>
                <w:sz w:val="28"/>
                <w:szCs w:val="28"/>
              </w:rPr>
            </w:pPr>
            <w:bookmarkStart w:id="211" w:name="_Toc54948373"/>
            <w:bookmarkStart w:id="212" w:name="_Toc55393685"/>
            <w:r>
              <w:rPr>
                <w:b w:val="0"/>
                <w:bCs/>
                <w:sz w:val="28"/>
                <w:szCs w:val="28"/>
              </w:rPr>
              <w:t>Orario</w:t>
            </w:r>
            <w:bookmarkEnd w:id="211"/>
            <w:bookmarkEnd w:id="212"/>
          </w:p>
        </w:tc>
        <w:tc>
          <w:tcPr>
            <w:tcW w:w="2506" w:type="dxa"/>
            <w:gridSpan w:val="3"/>
          </w:tcPr>
          <w:p w14:paraId="1839D641" w14:textId="77777777" w:rsidR="009B64B5" w:rsidRPr="008427E5" w:rsidRDefault="009B64B5" w:rsidP="009B64B5">
            <w:pPr>
              <w:pStyle w:val="Titolo1"/>
              <w:outlineLvl w:val="0"/>
              <w:rPr>
                <w:b w:val="0"/>
                <w:bCs/>
                <w:sz w:val="28"/>
                <w:szCs w:val="28"/>
              </w:rPr>
            </w:pPr>
            <w:bookmarkStart w:id="213" w:name="_Toc54948374"/>
            <w:bookmarkStart w:id="214" w:name="_Toc55393686"/>
            <w:r>
              <w:rPr>
                <w:b w:val="0"/>
                <w:bCs/>
                <w:sz w:val="28"/>
                <w:szCs w:val="28"/>
              </w:rPr>
              <w:t>HH:MM</w:t>
            </w:r>
            <w:bookmarkEnd w:id="213"/>
            <w:bookmarkEnd w:id="214"/>
          </w:p>
        </w:tc>
        <w:tc>
          <w:tcPr>
            <w:tcW w:w="2506" w:type="dxa"/>
            <w:gridSpan w:val="2"/>
          </w:tcPr>
          <w:p w14:paraId="7DDD3F45" w14:textId="77777777" w:rsidR="009B64B5" w:rsidRPr="008427E5" w:rsidRDefault="009B64B5" w:rsidP="009B64B5">
            <w:pPr>
              <w:pStyle w:val="Titolo1"/>
              <w:jc w:val="center"/>
              <w:outlineLvl w:val="0"/>
              <w:rPr>
                <w:b w:val="0"/>
                <w:bCs/>
                <w:sz w:val="28"/>
                <w:szCs w:val="28"/>
              </w:rPr>
            </w:pPr>
            <w:bookmarkStart w:id="215" w:name="_Toc54948375"/>
            <w:bookmarkStart w:id="216" w:name="_Toc55393687"/>
            <w:r>
              <w:rPr>
                <w:b w:val="0"/>
                <w:bCs/>
                <w:sz w:val="28"/>
                <w:szCs w:val="28"/>
              </w:rPr>
              <w:t>-</w:t>
            </w:r>
            <w:bookmarkEnd w:id="215"/>
            <w:bookmarkEnd w:id="216"/>
          </w:p>
        </w:tc>
        <w:tc>
          <w:tcPr>
            <w:tcW w:w="2506" w:type="dxa"/>
            <w:gridSpan w:val="3"/>
          </w:tcPr>
          <w:p w14:paraId="2BD13B18" w14:textId="77777777" w:rsidR="009B64B5" w:rsidRPr="008427E5" w:rsidRDefault="009B64B5" w:rsidP="009B64B5">
            <w:pPr>
              <w:pStyle w:val="Titolo1"/>
              <w:jc w:val="center"/>
              <w:outlineLvl w:val="0"/>
              <w:rPr>
                <w:b w:val="0"/>
                <w:bCs/>
                <w:sz w:val="28"/>
                <w:szCs w:val="28"/>
              </w:rPr>
            </w:pPr>
            <w:bookmarkStart w:id="217" w:name="_Toc54948376"/>
            <w:bookmarkStart w:id="218" w:name="_Toc55393688"/>
            <w:r>
              <w:rPr>
                <w:b w:val="0"/>
                <w:bCs/>
                <w:sz w:val="28"/>
                <w:szCs w:val="28"/>
              </w:rPr>
              <w:t>-</w:t>
            </w:r>
            <w:bookmarkEnd w:id="217"/>
            <w:bookmarkEnd w:id="218"/>
          </w:p>
        </w:tc>
      </w:tr>
      <w:tr w:rsidR="009B64B5" w:rsidRPr="008427E5" w14:paraId="0F23908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4A78A97" w14:textId="77777777" w:rsidR="009B64B5" w:rsidRPr="001A2B6C" w:rsidRDefault="009B64B5" w:rsidP="009B64B5">
            <w:pPr>
              <w:pStyle w:val="Titolo1"/>
              <w:outlineLvl w:val="0"/>
              <w:rPr>
                <w:b w:val="0"/>
                <w:bCs/>
                <w:sz w:val="28"/>
                <w:szCs w:val="28"/>
              </w:rPr>
            </w:pPr>
            <w:bookmarkStart w:id="219" w:name="_Toc54948377"/>
            <w:bookmarkStart w:id="220" w:name="_Toc55393689"/>
            <w:r>
              <w:rPr>
                <w:b w:val="0"/>
                <w:bCs/>
                <w:sz w:val="28"/>
                <w:szCs w:val="28"/>
              </w:rPr>
              <w:t>Data</w:t>
            </w:r>
            <w:bookmarkEnd w:id="219"/>
            <w:bookmarkEnd w:id="220"/>
          </w:p>
        </w:tc>
        <w:tc>
          <w:tcPr>
            <w:tcW w:w="2506" w:type="dxa"/>
            <w:gridSpan w:val="3"/>
          </w:tcPr>
          <w:p w14:paraId="6A7C8CF5" w14:textId="77777777" w:rsidR="009B64B5" w:rsidRPr="008427E5" w:rsidRDefault="009B64B5" w:rsidP="009B64B5">
            <w:pPr>
              <w:pStyle w:val="Titolo1"/>
              <w:outlineLvl w:val="0"/>
              <w:rPr>
                <w:b w:val="0"/>
                <w:bCs/>
                <w:sz w:val="28"/>
                <w:szCs w:val="28"/>
              </w:rPr>
            </w:pPr>
            <w:bookmarkStart w:id="221" w:name="_Toc54948378"/>
            <w:bookmarkStart w:id="222" w:name="_Toc55393690"/>
            <w:r>
              <w:rPr>
                <w:b w:val="0"/>
                <w:bCs/>
                <w:sz w:val="28"/>
                <w:szCs w:val="28"/>
              </w:rPr>
              <w:t>DD/MM/YYYY</w:t>
            </w:r>
            <w:bookmarkEnd w:id="221"/>
            <w:bookmarkEnd w:id="222"/>
          </w:p>
        </w:tc>
        <w:tc>
          <w:tcPr>
            <w:tcW w:w="2506" w:type="dxa"/>
            <w:gridSpan w:val="2"/>
          </w:tcPr>
          <w:p w14:paraId="4738857F" w14:textId="77777777" w:rsidR="009B64B5" w:rsidRPr="008427E5" w:rsidRDefault="009B64B5" w:rsidP="009B64B5">
            <w:pPr>
              <w:pStyle w:val="Titolo1"/>
              <w:jc w:val="center"/>
              <w:outlineLvl w:val="0"/>
              <w:rPr>
                <w:b w:val="0"/>
                <w:bCs/>
                <w:sz w:val="28"/>
                <w:szCs w:val="28"/>
              </w:rPr>
            </w:pPr>
            <w:bookmarkStart w:id="223" w:name="_Toc54948379"/>
            <w:bookmarkStart w:id="224" w:name="_Toc55393691"/>
            <w:r>
              <w:rPr>
                <w:b w:val="0"/>
                <w:bCs/>
                <w:sz w:val="28"/>
                <w:szCs w:val="28"/>
              </w:rPr>
              <w:t>-</w:t>
            </w:r>
            <w:bookmarkEnd w:id="223"/>
            <w:bookmarkEnd w:id="224"/>
          </w:p>
        </w:tc>
        <w:tc>
          <w:tcPr>
            <w:tcW w:w="2506" w:type="dxa"/>
            <w:gridSpan w:val="3"/>
          </w:tcPr>
          <w:p w14:paraId="5E662197" w14:textId="77777777" w:rsidR="009B64B5" w:rsidRPr="008427E5" w:rsidRDefault="009B64B5" w:rsidP="009B64B5">
            <w:pPr>
              <w:pStyle w:val="Titolo1"/>
              <w:jc w:val="center"/>
              <w:outlineLvl w:val="0"/>
              <w:rPr>
                <w:b w:val="0"/>
                <w:bCs/>
                <w:sz w:val="28"/>
                <w:szCs w:val="28"/>
              </w:rPr>
            </w:pPr>
            <w:bookmarkStart w:id="225" w:name="_Toc54948380"/>
            <w:bookmarkStart w:id="226" w:name="_Toc55393692"/>
            <w:r>
              <w:rPr>
                <w:b w:val="0"/>
                <w:bCs/>
                <w:sz w:val="28"/>
                <w:szCs w:val="28"/>
              </w:rPr>
              <w:t>-</w:t>
            </w:r>
            <w:bookmarkEnd w:id="225"/>
            <w:bookmarkEnd w:id="226"/>
          </w:p>
        </w:tc>
      </w:tr>
      <w:tr w:rsidR="009B64B5" w:rsidRPr="008427E5" w14:paraId="164CFED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26B2E87" w14:textId="77777777" w:rsidR="009B64B5" w:rsidRPr="001A2B6C" w:rsidRDefault="009B64B5" w:rsidP="009B64B5">
            <w:pPr>
              <w:pStyle w:val="Titolo1"/>
              <w:outlineLvl w:val="0"/>
              <w:rPr>
                <w:b w:val="0"/>
                <w:bCs/>
                <w:sz w:val="28"/>
                <w:szCs w:val="28"/>
              </w:rPr>
            </w:pPr>
            <w:bookmarkStart w:id="227" w:name="_Toc54948381"/>
            <w:bookmarkStart w:id="228" w:name="_Toc55393693"/>
            <w:r w:rsidRPr="001A2B6C">
              <w:rPr>
                <w:b w:val="0"/>
                <w:bCs/>
                <w:sz w:val="28"/>
                <w:szCs w:val="28"/>
              </w:rPr>
              <w:t>Nome</w:t>
            </w:r>
            <w:bookmarkEnd w:id="227"/>
            <w:bookmarkEnd w:id="228"/>
          </w:p>
        </w:tc>
        <w:tc>
          <w:tcPr>
            <w:tcW w:w="2506" w:type="dxa"/>
            <w:gridSpan w:val="3"/>
          </w:tcPr>
          <w:p w14:paraId="44E4DB71" w14:textId="77777777" w:rsidR="009B64B5" w:rsidRPr="008427E5" w:rsidRDefault="009B64B5" w:rsidP="009B64B5">
            <w:pPr>
              <w:pStyle w:val="Titolo1"/>
              <w:outlineLvl w:val="0"/>
              <w:rPr>
                <w:b w:val="0"/>
                <w:bCs/>
                <w:sz w:val="28"/>
                <w:szCs w:val="28"/>
              </w:rPr>
            </w:pPr>
            <w:bookmarkStart w:id="229" w:name="_Toc54948382"/>
            <w:bookmarkStart w:id="230" w:name="_Toc55393694"/>
            <w:r w:rsidRPr="008427E5">
              <w:rPr>
                <w:b w:val="0"/>
                <w:bCs/>
                <w:sz w:val="28"/>
                <w:szCs w:val="28"/>
              </w:rPr>
              <w:t>Stringa di massimo 20 caratteri</w:t>
            </w:r>
            <w:bookmarkEnd w:id="229"/>
            <w:bookmarkEnd w:id="230"/>
          </w:p>
        </w:tc>
        <w:tc>
          <w:tcPr>
            <w:tcW w:w="2506" w:type="dxa"/>
            <w:gridSpan w:val="2"/>
          </w:tcPr>
          <w:p w14:paraId="1AC35532" w14:textId="77777777" w:rsidR="009B64B5" w:rsidRPr="008427E5" w:rsidRDefault="009B64B5" w:rsidP="009B64B5">
            <w:pPr>
              <w:pStyle w:val="Titolo1"/>
              <w:outlineLvl w:val="0"/>
              <w:rPr>
                <w:b w:val="0"/>
                <w:bCs/>
                <w:sz w:val="28"/>
                <w:szCs w:val="28"/>
              </w:rPr>
            </w:pPr>
            <w:bookmarkStart w:id="231" w:name="_Toc54948383"/>
            <w:bookmarkStart w:id="232" w:name="_Toc55393695"/>
            <w:r w:rsidRPr="008427E5">
              <w:rPr>
                <w:b w:val="0"/>
                <w:bCs/>
                <w:sz w:val="28"/>
                <w:szCs w:val="28"/>
              </w:rPr>
              <w:t>La stringa deve contenere solo caratteri alfabetici, non sono ammessi numeri e simboli</w:t>
            </w:r>
            <w:bookmarkEnd w:id="231"/>
            <w:bookmarkEnd w:id="232"/>
          </w:p>
        </w:tc>
        <w:tc>
          <w:tcPr>
            <w:tcW w:w="2506" w:type="dxa"/>
            <w:gridSpan w:val="3"/>
          </w:tcPr>
          <w:p w14:paraId="52A81C28" w14:textId="77777777" w:rsidR="009B64B5" w:rsidRPr="008427E5" w:rsidRDefault="009B64B5" w:rsidP="009B64B5">
            <w:pPr>
              <w:pStyle w:val="Titolo1"/>
              <w:outlineLvl w:val="0"/>
              <w:rPr>
                <w:b w:val="0"/>
                <w:bCs/>
                <w:sz w:val="28"/>
                <w:szCs w:val="28"/>
              </w:rPr>
            </w:pPr>
            <w:bookmarkStart w:id="233" w:name="_Toc54948384"/>
            <w:bookmarkStart w:id="234" w:name="_Toc55393696"/>
            <w:r w:rsidRPr="008427E5">
              <w:rPr>
                <w:b w:val="0"/>
                <w:bCs/>
                <w:sz w:val="28"/>
                <w:szCs w:val="28"/>
              </w:rPr>
              <w:t>“Il nome può contenere solo caratteri alfabetici”</w:t>
            </w:r>
            <w:bookmarkEnd w:id="233"/>
            <w:bookmarkEnd w:id="234"/>
          </w:p>
        </w:tc>
      </w:tr>
      <w:tr w:rsidR="009B64B5" w:rsidRPr="008427E5" w14:paraId="3BE72D9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2D8CBC1" w14:textId="77777777" w:rsidR="009B64B5" w:rsidRPr="001A2B6C" w:rsidRDefault="009B64B5" w:rsidP="009B64B5">
            <w:pPr>
              <w:pStyle w:val="Titolo1"/>
              <w:outlineLvl w:val="0"/>
              <w:rPr>
                <w:b w:val="0"/>
                <w:bCs/>
                <w:sz w:val="28"/>
                <w:szCs w:val="28"/>
              </w:rPr>
            </w:pPr>
            <w:bookmarkStart w:id="235" w:name="_Toc54948385"/>
            <w:bookmarkStart w:id="236" w:name="_Toc55393697"/>
            <w:r w:rsidRPr="001A2B6C">
              <w:rPr>
                <w:b w:val="0"/>
                <w:bCs/>
                <w:sz w:val="28"/>
                <w:szCs w:val="28"/>
              </w:rPr>
              <w:t>Cognome</w:t>
            </w:r>
            <w:bookmarkEnd w:id="235"/>
            <w:bookmarkEnd w:id="236"/>
          </w:p>
        </w:tc>
        <w:tc>
          <w:tcPr>
            <w:tcW w:w="2506" w:type="dxa"/>
            <w:gridSpan w:val="3"/>
          </w:tcPr>
          <w:p w14:paraId="720D828D" w14:textId="77777777" w:rsidR="009B64B5" w:rsidRPr="008427E5" w:rsidRDefault="009B64B5" w:rsidP="009B64B5">
            <w:pPr>
              <w:pStyle w:val="Titolo1"/>
              <w:outlineLvl w:val="0"/>
              <w:rPr>
                <w:b w:val="0"/>
                <w:bCs/>
                <w:sz w:val="28"/>
                <w:szCs w:val="28"/>
              </w:rPr>
            </w:pPr>
            <w:bookmarkStart w:id="237" w:name="_Toc54948386"/>
            <w:bookmarkStart w:id="238" w:name="_Toc55393698"/>
            <w:r w:rsidRPr="008427E5">
              <w:rPr>
                <w:b w:val="0"/>
                <w:bCs/>
                <w:sz w:val="28"/>
                <w:szCs w:val="28"/>
              </w:rPr>
              <w:t>Stringa di massimo 20 caratteri</w:t>
            </w:r>
            <w:bookmarkEnd w:id="237"/>
            <w:bookmarkEnd w:id="238"/>
          </w:p>
        </w:tc>
        <w:tc>
          <w:tcPr>
            <w:tcW w:w="2506" w:type="dxa"/>
            <w:gridSpan w:val="2"/>
          </w:tcPr>
          <w:p w14:paraId="0B565A74" w14:textId="77777777" w:rsidR="009B64B5" w:rsidRPr="008427E5" w:rsidRDefault="009B64B5" w:rsidP="009B64B5">
            <w:pPr>
              <w:pStyle w:val="Titolo1"/>
              <w:outlineLvl w:val="0"/>
              <w:rPr>
                <w:b w:val="0"/>
                <w:bCs/>
                <w:sz w:val="28"/>
                <w:szCs w:val="28"/>
              </w:rPr>
            </w:pPr>
            <w:bookmarkStart w:id="239" w:name="_Toc54948387"/>
            <w:bookmarkStart w:id="240" w:name="_Toc55393699"/>
            <w:r w:rsidRPr="008427E5">
              <w:rPr>
                <w:b w:val="0"/>
                <w:bCs/>
                <w:sz w:val="28"/>
                <w:szCs w:val="28"/>
              </w:rPr>
              <w:t>La stringa deve contenere solo caratteri alfabetici, non sono ammessi numeri e simboli</w:t>
            </w:r>
            <w:bookmarkEnd w:id="239"/>
            <w:bookmarkEnd w:id="240"/>
          </w:p>
        </w:tc>
        <w:tc>
          <w:tcPr>
            <w:tcW w:w="2506" w:type="dxa"/>
            <w:gridSpan w:val="3"/>
          </w:tcPr>
          <w:p w14:paraId="0AD8D81B" w14:textId="77777777" w:rsidR="009B64B5" w:rsidRPr="008427E5" w:rsidRDefault="009B64B5" w:rsidP="009B64B5">
            <w:pPr>
              <w:pStyle w:val="Titolo1"/>
              <w:outlineLvl w:val="0"/>
              <w:rPr>
                <w:b w:val="0"/>
                <w:bCs/>
                <w:sz w:val="28"/>
                <w:szCs w:val="28"/>
              </w:rPr>
            </w:pPr>
            <w:bookmarkStart w:id="241" w:name="_Toc54948388"/>
            <w:bookmarkStart w:id="242" w:name="_Toc55393700"/>
            <w:r w:rsidRPr="008427E5">
              <w:rPr>
                <w:b w:val="0"/>
                <w:bCs/>
                <w:sz w:val="28"/>
                <w:szCs w:val="28"/>
              </w:rPr>
              <w:t>“Il cognome può contenere solo caratteri alfabetici”</w:t>
            </w:r>
            <w:bookmarkEnd w:id="241"/>
            <w:bookmarkEnd w:id="242"/>
          </w:p>
        </w:tc>
      </w:tr>
      <w:tr w:rsidR="009B64B5" w:rsidRPr="008427E5" w14:paraId="401A08C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ECDEDE0" w14:textId="77777777" w:rsidR="009B64B5" w:rsidRPr="001A2B6C" w:rsidRDefault="009B64B5" w:rsidP="009B64B5">
            <w:pPr>
              <w:pStyle w:val="Titolo1"/>
              <w:outlineLvl w:val="0"/>
              <w:rPr>
                <w:b w:val="0"/>
                <w:bCs/>
                <w:sz w:val="28"/>
                <w:szCs w:val="28"/>
              </w:rPr>
            </w:pPr>
            <w:bookmarkStart w:id="243" w:name="_Toc54948389"/>
            <w:bookmarkStart w:id="244" w:name="_Toc55393701"/>
            <w:r w:rsidRPr="001A2B6C">
              <w:rPr>
                <w:b w:val="0"/>
                <w:bCs/>
                <w:sz w:val="28"/>
                <w:szCs w:val="28"/>
              </w:rPr>
              <w:t>Numero Cellulare</w:t>
            </w:r>
            <w:bookmarkEnd w:id="243"/>
            <w:bookmarkEnd w:id="244"/>
          </w:p>
        </w:tc>
        <w:tc>
          <w:tcPr>
            <w:tcW w:w="2506" w:type="dxa"/>
            <w:gridSpan w:val="3"/>
          </w:tcPr>
          <w:p w14:paraId="2D2B7E4C" w14:textId="77777777" w:rsidR="009B64B5" w:rsidRPr="008427E5" w:rsidRDefault="009B64B5" w:rsidP="009B64B5">
            <w:pPr>
              <w:pStyle w:val="Titolo1"/>
              <w:outlineLvl w:val="0"/>
              <w:rPr>
                <w:b w:val="0"/>
                <w:bCs/>
                <w:sz w:val="28"/>
                <w:szCs w:val="28"/>
              </w:rPr>
            </w:pPr>
            <w:bookmarkStart w:id="245" w:name="_Toc54948390"/>
            <w:bookmarkStart w:id="246" w:name="_Toc55393702"/>
            <w:r w:rsidRPr="008427E5">
              <w:rPr>
                <w:b w:val="0"/>
                <w:bCs/>
                <w:sz w:val="28"/>
                <w:szCs w:val="28"/>
              </w:rPr>
              <w:t>Stringa di 10 caratteri</w:t>
            </w:r>
            <w:bookmarkEnd w:id="245"/>
            <w:bookmarkEnd w:id="246"/>
          </w:p>
        </w:tc>
        <w:tc>
          <w:tcPr>
            <w:tcW w:w="2506" w:type="dxa"/>
            <w:gridSpan w:val="2"/>
          </w:tcPr>
          <w:p w14:paraId="7898EDDE" w14:textId="77777777" w:rsidR="009B64B5" w:rsidRPr="008427E5" w:rsidRDefault="009B64B5" w:rsidP="009B64B5">
            <w:pPr>
              <w:pStyle w:val="Titolo1"/>
              <w:outlineLvl w:val="0"/>
              <w:rPr>
                <w:b w:val="0"/>
                <w:bCs/>
                <w:sz w:val="28"/>
                <w:szCs w:val="28"/>
              </w:rPr>
            </w:pPr>
            <w:bookmarkStart w:id="247" w:name="_Toc54948391"/>
            <w:bookmarkStart w:id="248" w:name="_Toc55393703"/>
            <w:r w:rsidRPr="008427E5">
              <w:rPr>
                <w:b w:val="0"/>
                <w:bCs/>
                <w:sz w:val="28"/>
                <w:szCs w:val="28"/>
              </w:rPr>
              <w:t>La stringa deve contenere solo caratteri numerici, non sono ammessi caratteri e simboli</w:t>
            </w:r>
            <w:bookmarkEnd w:id="247"/>
            <w:bookmarkEnd w:id="248"/>
          </w:p>
        </w:tc>
        <w:tc>
          <w:tcPr>
            <w:tcW w:w="2506" w:type="dxa"/>
            <w:gridSpan w:val="3"/>
          </w:tcPr>
          <w:p w14:paraId="1DEA49B3" w14:textId="77777777" w:rsidR="009B64B5" w:rsidRPr="008427E5" w:rsidRDefault="009B64B5" w:rsidP="009B64B5">
            <w:pPr>
              <w:pStyle w:val="Titolo1"/>
              <w:outlineLvl w:val="0"/>
              <w:rPr>
                <w:b w:val="0"/>
                <w:bCs/>
                <w:sz w:val="28"/>
                <w:szCs w:val="28"/>
              </w:rPr>
            </w:pPr>
            <w:bookmarkStart w:id="249" w:name="_Toc54948392"/>
            <w:bookmarkStart w:id="250"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49"/>
            <w:bookmarkEnd w:id="250"/>
          </w:p>
        </w:tc>
      </w:tr>
      <w:tr w:rsidR="009B64B5" w14:paraId="3A37EECD"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D0AA31" w14:textId="77777777" w:rsidR="009B64B5" w:rsidRPr="001A2B6C" w:rsidRDefault="009B64B5" w:rsidP="009B64B5">
            <w:pPr>
              <w:pStyle w:val="Titolo1"/>
              <w:outlineLvl w:val="0"/>
              <w:rPr>
                <w:b w:val="0"/>
                <w:bCs/>
                <w:sz w:val="28"/>
                <w:szCs w:val="28"/>
              </w:rPr>
            </w:pPr>
            <w:bookmarkStart w:id="251" w:name="_Toc54948393"/>
            <w:bookmarkStart w:id="252" w:name="_Toc55393705"/>
            <w:r w:rsidRPr="001A2B6C">
              <w:rPr>
                <w:b w:val="0"/>
                <w:bCs/>
                <w:sz w:val="28"/>
                <w:szCs w:val="28"/>
              </w:rPr>
              <w:t>Documento d’identità</w:t>
            </w:r>
            <w:bookmarkEnd w:id="251"/>
            <w:bookmarkEnd w:id="252"/>
          </w:p>
        </w:tc>
        <w:tc>
          <w:tcPr>
            <w:tcW w:w="2506" w:type="dxa"/>
            <w:gridSpan w:val="3"/>
          </w:tcPr>
          <w:p w14:paraId="7D1DEE17" w14:textId="77777777" w:rsidR="009B64B5" w:rsidRPr="008427E5" w:rsidRDefault="009B64B5" w:rsidP="009B64B5">
            <w:pPr>
              <w:pStyle w:val="Titolo1"/>
              <w:outlineLvl w:val="0"/>
              <w:rPr>
                <w:b w:val="0"/>
                <w:bCs/>
                <w:sz w:val="28"/>
                <w:szCs w:val="28"/>
              </w:rPr>
            </w:pPr>
            <w:bookmarkStart w:id="253" w:name="_Toc54948394"/>
            <w:bookmarkStart w:id="254" w:name="_Toc55393706"/>
            <w:r w:rsidRPr="008427E5">
              <w:rPr>
                <w:b w:val="0"/>
                <w:bCs/>
                <w:sz w:val="28"/>
                <w:szCs w:val="28"/>
              </w:rPr>
              <w:t>Stringa</w:t>
            </w:r>
            <w:bookmarkEnd w:id="253"/>
            <w:bookmarkEnd w:id="254"/>
          </w:p>
        </w:tc>
        <w:tc>
          <w:tcPr>
            <w:tcW w:w="2506" w:type="dxa"/>
            <w:gridSpan w:val="2"/>
          </w:tcPr>
          <w:p w14:paraId="0043F5D3" w14:textId="77777777" w:rsidR="009B64B5" w:rsidRDefault="009B64B5" w:rsidP="009B64B5">
            <w:pPr>
              <w:pStyle w:val="Titolo1"/>
              <w:outlineLvl w:val="0"/>
              <w:rPr>
                <w:sz w:val="40"/>
              </w:rPr>
            </w:pPr>
            <w:bookmarkStart w:id="255" w:name="_Toc54948395"/>
            <w:bookmarkStart w:id="256"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55"/>
            <w:bookmarkEnd w:id="256"/>
          </w:p>
        </w:tc>
        <w:tc>
          <w:tcPr>
            <w:tcW w:w="2506" w:type="dxa"/>
            <w:gridSpan w:val="3"/>
          </w:tcPr>
          <w:p w14:paraId="4A3A50BB" w14:textId="77777777" w:rsidR="009B64B5" w:rsidRDefault="009B64B5" w:rsidP="009B64B5">
            <w:pPr>
              <w:pStyle w:val="Titolo1"/>
              <w:outlineLvl w:val="0"/>
              <w:rPr>
                <w:sz w:val="40"/>
              </w:rPr>
            </w:pPr>
            <w:bookmarkStart w:id="257" w:name="_Toc54948396"/>
            <w:bookmarkStart w:id="258"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57"/>
            <w:bookmarkEnd w:id="258"/>
          </w:p>
        </w:tc>
      </w:tr>
      <w:tr w:rsidR="009B64B5" w14:paraId="613E8F6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ED100AC" w14:textId="77777777" w:rsidR="009B64B5" w:rsidRPr="001A2B6C" w:rsidRDefault="009B64B5" w:rsidP="009B64B5">
            <w:pPr>
              <w:pStyle w:val="Titolo1"/>
              <w:outlineLvl w:val="0"/>
              <w:rPr>
                <w:b w:val="0"/>
                <w:bCs/>
                <w:sz w:val="28"/>
                <w:szCs w:val="28"/>
              </w:rPr>
            </w:pPr>
            <w:bookmarkStart w:id="259" w:name="_Toc54948397"/>
            <w:bookmarkStart w:id="260" w:name="_Toc55393709"/>
            <w:r w:rsidRPr="001A2B6C">
              <w:rPr>
                <w:b w:val="0"/>
                <w:bCs/>
                <w:sz w:val="28"/>
                <w:szCs w:val="28"/>
              </w:rPr>
              <w:t>Email</w:t>
            </w:r>
            <w:bookmarkEnd w:id="259"/>
            <w:bookmarkEnd w:id="260"/>
          </w:p>
        </w:tc>
        <w:tc>
          <w:tcPr>
            <w:tcW w:w="2506" w:type="dxa"/>
            <w:gridSpan w:val="3"/>
          </w:tcPr>
          <w:p w14:paraId="031383EE" w14:textId="77777777" w:rsidR="009B64B5" w:rsidRDefault="009B64B5" w:rsidP="009B64B5">
            <w:pPr>
              <w:pStyle w:val="Titolo1"/>
              <w:outlineLvl w:val="0"/>
              <w:rPr>
                <w:sz w:val="40"/>
              </w:rPr>
            </w:pPr>
            <w:bookmarkStart w:id="261" w:name="_Toc54948398"/>
            <w:bookmarkStart w:id="262" w:name="_Toc55393710"/>
            <w:r w:rsidRPr="008427E5">
              <w:rPr>
                <w:b w:val="0"/>
                <w:bCs/>
                <w:sz w:val="28"/>
                <w:szCs w:val="28"/>
              </w:rPr>
              <w:t>Stringa</w:t>
            </w:r>
            <w:bookmarkEnd w:id="261"/>
            <w:bookmarkEnd w:id="262"/>
          </w:p>
        </w:tc>
        <w:tc>
          <w:tcPr>
            <w:tcW w:w="2506" w:type="dxa"/>
            <w:gridSpan w:val="2"/>
          </w:tcPr>
          <w:p w14:paraId="1EB8F2D7" w14:textId="77777777" w:rsidR="009B64B5" w:rsidRPr="008427E5" w:rsidRDefault="009B64B5" w:rsidP="009B64B5">
            <w:pPr>
              <w:pStyle w:val="Titolo1"/>
              <w:outlineLvl w:val="0"/>
              <w:rPr>
                <w:b w:val="0"/>
                <w:bCs/>
                <w:sz w:val="40"/>
              </w:rPr>
            </w:pPr>
            <w:bookmarkStart w:id="263" w:name="_Toc54948399"/>
            <w:bookmarkStart w:id="264" w:name="_Toc55393711"/>
            <w:r w:rsidRPr="008427E5">
              <w:rPr>
                <w:b w:val="0"/>
                <w:bCs/>
                <w:sz w:val="28"/>
                <w:szCs w:val="28"/>
              </w:rPr>
              <w:t>La stringa</w:t>
            </w:r>
            <w:r>
              <w:rPr>
                <w:b w:val="0"/>
                <w:bCs/>
                <w:sz w:val="28"/>
                <w:szCs w:val="28"/>
              </w:rPr>
              <w:t xml:space="preserve"> deve essere nel corretto formato di una mail</w:t>
            </w:r>
            <w:bookmarkEnd w:id="263"/>
            <w:bookmarkEnd w:id="264"/>
          </w:p>
        </w:tc>
        <w:tc>
          <w:tcPr>
            <w:tcW w:w="2506" w:type="dxa"/>
            <w:gridSpan w:val="3"/>
          </w:tcPr>
          <w:p w14:paraId="3848F07C" w14:textId="77777777" w:rsidR="009B64B5" w:rsidRDefault="009B64B5" w:rsidP="009B64B5">
            <w:pPr>
              <w:pStyle w:val="Titolo1"/>
              <w:spacing w:line="480" w:lineRule="auto"/>
              <w:outlineLvl w:val="0"/>
              <w:rPr>
                <w:sz w:val="40"/>
              </w:rPr>
            </w:pPr>
            <w:bookmarkStart w:id="265" w:name="_Toc54948400"/>
            <w:bookmarkStart w:id="266" w:name="_Toc55393712"/>
            <w:r>
              <w:rPr>
                <w:b w:val="0"/>
                <w:bCs/>
                <w:sz w:val="28"/>
                <w:szCs w:val="28"/>
              </w:rPr>
              <w:t>“Formato di email non valido”</w:t>
            </w:r>
            <w:bookmarkEnd w:id="265"/>
            <w:bookmarkEnd w:id="266"/>
          </w:p>
        </w:tc>
      </w:tr>
      <w:tr w:rsidR="009B64B5" w:rsidRPr="001D4310" w14:paraId="779DA78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80F36E8" w14:textId="77777777" w:rsidR="009B64B5" w:rsidRPr="001A2B6C" w:rsidRDefault="009B64B5" w:rsidP="009B64B5">
            <w:pPr>
              <w:pStyle w:val="Titolo1"/>
              <w:outlineLvl w:val="0"/>
              <w:rPr>
                <w:b w:val="0"/>
                <w:bCs/>
                <w:sz w:val="28"/>
                <w:szCs w:val="28"/>
              </w:rPr>
            </w:pPr>
            <w:bookmarkStart w:id="267" w:name="_Toc54948401"/>
            <w:bookmarkStart w:id="268" w:name="_Toc55393713"/>
            <w:r w:rsidRPr="001A2B6C">
              <w:rPr>
                <w:b w:val="0"/>
                <w:bCs/>
                <w:sz w:val="28"/>
                <w:szCs w:val="28"/>
              </w:rPr>
              <w:lastRenderedPageBreak/>
              <w:t>Acconsento all’utilizzo dei miei dati personali</w:t>
            </w:r>
            <w:bookmarkEnd w:id="267"/>
            <w:bookmarkEnd w:id="268"/>
          </w:p>
        </w:tc>
        <w:tc>
          <w:tcPr>
            <w:tcW w:w="2506" w:type="dxa"/>
            <w:gridSpan w:val="3"/>
          </w:tcPr>
          <w:p w14:paraId="3ABA44BD" w14:textId="77777777" w:rsidR="009B64B5" w:rsidRPr="008427E5" w:rsidRDefault="009B64B5" w:rsidP="009B64B5">
            <w:pPr>
              <w:pStyle w:val="Titolo1"/>
              <w:outlineLvl w:val="0"/>
              <w:rPr>
                <w:b w:val="0"/>
                <w:bCs/>
                <w:sz w:val="28"/>
                <w:szCs w:val="28"/>
              </w:rPr>
            </w:pPr>
            <w:bookmarkStart w:id="269" w:name="_Toc54948402"/>
            <w:bookmarkStart w:id="270" w:name="_Toc55393714"/>
            <w:r w:rsidRPr="008427E5">
              <w:rPr>
                <w:b w:val="0"/>
                <w:bCs/>
                <w:sz w:val="28"/>
                <w:szCs w:val="28"/>
              </w:rPr>
              <w:t>Checkbox</w:t>
            </w:r>
            <w:bookmarkEnd w:id="269"/>
            <w:bookmarkEnd w:id="270"/>
          </w:p>
        </w:tc>
        <w:tc>
          <w:tcPr>
            <w:tcW w:w="2506" w:type="dxa"/>
            <w:gridSpan w:val="2"/>
          </w:tcPr>
          <w:p w14:paraId="16EBD410" w14:textId="77777777" w:rsidR="009B64B5" w:rsidRDefault="009B64B5" w:rsidP="009B64B5">
            <w:pPr>
              <w:pStyle w:val="Titolo1"/>
              <w:outlineLvl w:val="0"/>
              <w:rPr>
                <w:sz w:val="40"/>
              </w:rPr>
            </w:pPr>
            <w:bookmarkStart w:id="271" w:name="_Toc54948403"/>
            <w:bookmarkStart w:id="272" w:name="_Toc55393715"/>
            <w:r w:rsidRPr="008427E5">
              <w:rPr>
                <w:b w:val="0"/>
                <w:bCs/>
                <w:sz w:val="28"/>
                <w:szCs w:val="28"/>
              </w:rPr>
              <w:t>L</w:t>
            </w:r>
            <w:r>
              <w:rPr>
                <w:b w:val="0"/>
                <w:bCs/>
                <w:sz w:val="28"/>
                <w:szCs w:val="28"/>
              </w:rPr>
              <w:t>’opzione deve essere obbligatoriamente selezionata</w:t>
            </w:r>
            <w:bookmarkEnd w:id="271"/>
            <w:bookmarkEnd w:id="272"/>
            <w:r>
              <w:rPr>
                <w:b w:val="0"/>
                <w:bCs/>
                <w:sz w:val="28"/>
                <w:szCs w:val="28"/>
              </w:rPr>
              <w:t xml:space="preserve"> </w:t>
            </w:r>
          </w:p>
        </w:tc>
        <w:tc>
          <w:tcPr>
            <w:tcW w:w="2506" w:type="dxa"/>
            <w:gridSpan w:val="3"/>
          </w:tcPr>
          <w:p w14:paraId="703335A3" w14:textId="77777777" w:rsidR="009B64B5" w:rsidRPr="001D4310" w:rsidRDefault="009B64B5" w:rsidP="009B64B5">
            <w:pPr>
              <w:pStyle w:val="Titolo1"/>
              <w:outlineLvl w:val="0"/>
              <w:rPr>
                <w:b w:val="0"/>
                <w:bCs/>
                <w:sz w:val="28"/>
                <w:szCs w:val="28"/>
              </w:rPr>
            </w:pPr>
            <w:bookmarkStart w:id="273" w:name="_Toc54948404"/>
            <w:bookmarkStart w:id="274" w:name="_Toc55393716"/>
            <w:r>
              <w:rPr>
                <w:b w:val="0"/>
                <w:bCs/>
                <w:sz w:val="28"/>
                <w:szCs w:val="28"/>
              </w:rPr>
              <w:t>“È necessario acconsentire all’utilizzo dei dati personali per proseguire”</w:t>
            </w:r>
            <w:bookmarkEnd w:id="273"/>
            <w:bookmarkEnd w:id="274"/>
          </w:p>
        </w:tc>
      </w:tr>
    </w:tbl>
    <w:p w14:paraId="76309C83" w14:textId="77777777" w:rsidR="009B64B5" w:rsidRDefault="009B64B5" w:rsidP="009B64B5">
      <w:pPr>
        <w:pStyle w:val="Titolo1"/>
        <w:rPr>
          <w:sz w:val="40"/>
        </w:rPr>
      </w:pPr>
    </w:p>
    <w:p w14:paraId="4BF8D117" w14:textId="119A8823" w:rsidR="009B64B5" w:rsidRDefault="009B64B5" w:rsidP="00733771">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7B2E6BF" w14:textId="77777777" w:rsidTr="009B64B5">
        <w:trPr>
          <w:trHeight w:val="143"/>
        </w:trPr>
        <w:tc>
          <w:tcPr>
            <w:tcW w:w="2830" w:type="dxa"/>
            <w:vMerge w:val="restart"/>
            <w:shd w:val="clear" w:color="auto" w:fill="D2F1EF"/>
          </w:tcPr>
          <w:p w14:paraId="5603128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4EEA99B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1917BEB3" w14:textId="77777777" w:rsidR="009B64B5" w:rsidRPr="00F27668" w:rsidRDefault="009B64B5" w:rsidP="009B64B5">
            <w:pPr>
              <w:rPr>
                <w:b w:val="0"/>
                <w:color w:val="04143A" w:themeColor="text2" w:themeShade="80"/>
              </w:rPr>
            </w:pPr>
            <w:r>
              <w:rPr>
                <w:color w:val="04143A" w:themeColor="text2" w:themeShade="80"/>
              </w:rPr>
              <w:t>Aggiungi prodotto</w:t>
            </w:r>
          </w:p>
        </w:tc>
        <w:tc>
          <w:tcPr>
            <w:tcW w:w="1705" w:type="dxa"/>
            <w:shd w:val="clear" w:color="auto" w:fill="D2F1EF"/>
          </w:tcPr>
          <w:p w14:paraId="3EFB9BD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5974806"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9FEDC19" w14:textId="77777777" w:rsidTr="009B64B5">
        <w:trPr>
          <w:trHeight w:val="270"/>
        </w:trPr>
        <w:tc>
          <w:tcPr>
            <w:tcW w:w="2830" w:type="dxa"/>
            <w:vMerge/>
            <w:shd w:val="clear" w:color="auto" w:fill="D2F1EF"/>
          </w:tcPr>
          <w:p w14:paraId="154AFBB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78A661A8" w14:textId="77777777" w:rsidR="009B64B5" w:rsidRPr="00F27668" w:rsidRDefault="009B64B5" w:rsidP="009B64B5">
            <w:pPr>
              <w:rPr>
                <w:bCs/>
                <w:i/>
                <w:iCs/>
                <w:color w:val="04143A" w:themeColor="text2" w:themeShade="80"/>
              </w:rPr>
            </w:pPr>
          </w:p>
        </w:tc>
        <w:tc>
          <w:tcPr>
            <w:tcW w:w="1705" w:type="dxa"/>
            <w:shd w:val="clear" w:color="auto" w:fill="D2F1EF"/>
          </w:tcPr>
          <w:p w14:paraId="21FD5841"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F2F70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46E1719A" w14:textId="77777777" w:rsidTr="009B64B5">
        <w:trPr>
          <w:trHeight w:val="270"/>
        </w:trPr>
        <w:tc>
          <w:tcPr>
            <w:tcW w:w="2830" w:type="dxa"/>
            <w:vMerge/>
            <w:shd w:val="clear" w:color="auto" w:fill="D2F1EF"/>
          </w:tcPr>
          <w:p w14:paraId="314E6800"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27F89554" w14:textId="77777777" w:rsidR="009B64B5" w:rsidRPr="00F27668" w:rsidRDefault="009B64B5" w:rsidP="009B64B5">
            <w:pPr>
              <w:rPr>
                <w:bCs/>
                <w:i/>
                <w:iCs/>
                <w:color w:val="04143A" w:themeColor="text2" w:themeShade="80"/>
              </w:rPr>
            </w:pPr>
          </w:p>
        </w:tc>
        <w:tc>
          <w:tcPr>
            <w:tcW w:w="1705" w:type="dxa"/>
            <w:shd w:val="clear" w:color="auto" w:fill="D2F1EF"/>
          </w:tcPr>
          <w:p w14:paraId="06857C6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A0145F1" w14:textId="77777777" w:rsidR="009B64B5" w:rsidRDefault="009B64B5" w:rsidP="009B64B5">
            <w:pPr>
              <w:rPr>
                <w:bCs/>
                <w:i/>
                <w:iCs/>
                <w:color w:val="04143A" w:themeColor="text2" w:themeShade="80"/>
              </w:rPr>
            </w:pPr>
            <w:r>
              <w:rPr>
                <w:bCs/>
                <w:i/>
                <w:iCs/>
                <w:color w:val="04143A" w:themeColor="text2" w:themeShade="80"/>
              </w:rPr>
              <w:t>Costante</w:t>
            </w:r>
          </w:p>
          <w:p w14:paraId="2DE50AF0"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3E8CFEE2" w14:textId="77777777" w:rsidTr="009B64B5">
        <w:trPr>
          <w:trHeight w:val="283"/>
        </w:trPr>
        <w:tc>
          <w:tcPr>
            <w:tcW w:w="2830" w:type="dxa"/>
            <w:shd w:val="clear" w:color="auto" w:fill="D2F1EF"/>
          </w:tcPr>
          <w:p w14:paraId="51D007AC"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4C32C73"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7965B0FE" w14:textId="77777777" w:rsidTr="009B64B5">
        <w:trPr>
          <w:trHeight w:val="283"/>
        </w:trPr>
        <w:tc>
          <w:tcPr>
            <w:tcW w:w="2830" w:type="dxa"/>
            <w:shd w:val="clear" w:color="auto" w:fill="D2F1EF"/>
          </w:tcPr>
          <w:p w14:paraId="421B0C6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2B79F44"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2BF59EF" w14:textId="77777777" w:rsidTr="009B64B5">
        <w:trPr>
          <w:trHeight w:val="283"/>
        </w:trPr>
        <w:tc>
          <w:tcPr>
            <w:tcW w:w="2830" w:type="dxa"/>
            <w:shd w:val="clear" w:color="auto" w:fill="D2F1EF"/>
          </w:tcPr>
          <w:p w14:paraId="4D43F07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26BF5BE" w14:textId="77777777"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9B64B5" w:rsidRPr="00F27668" w14:paraId="5449D603" w14:textId="77777777" w:rsidTr="009B64B5">
        <w:trPr>
          <w:trHeight w:val="283"/>
        </w:trPr>
        <w:tc>
          <w:tcPr>
            <w:tcW w:w="2830" w:type="dxa"/>
            <w:shd w:val="clear" w:color="auto" w:fill="D2F1EF"/>
          </w:tcPr>
          <w:p w14:paraId="41E9EC7B"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46220F8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BAE758" w14:textId="77777777" w:rsidR="009B64B5" w:rsidRPr="007469C4"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9B64B5" w:rsidRPr="00F27668" w14:paraId="71F8F84E" w14:textId="77777777" w:rsidTr="009B64B5">
        <w:trPr>
          <w:trHeight w:val="283"/>
        </w:trPr>
        <w:tc>
          <w:tcPr>
            <w:tcW w:w="2830" w:type="dxa"/>
            <w:shd w:val="clear" w:color="auto" w:fill="D2F1EF"/>
          </w:tcPr>
          <w:p w14:paraId="2FA4100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079557"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D203217" w14:textId="77777777" w:rsidTr="009B64B5">
        <w:trPr>
          <w:trHeight w:val="154"/>
        </w:trPr>
        <w:tc>
          <w:tcPr>
            <w:tcW w:w="9854" w:type="dxa"/>
            <w:gridSpan w:val="5"/>
            <w:shd w:val="clear" w:color="auto" w:fill="D2F1EF"/>
            <w:vAlign w:val="center"/>
          </w:tcPr>
          <w:p w14:paraId="775AB009"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537BD76" w14:textId="77777777" w:rsidTr="009B64B5">
        <w:tc>
          <w:tcPr>
            <w:tcW w:w="4786" w:type="dxa"/>
            <w:gridSpan w:val="2"/>
            <w:shd w:val="clear" w:color="auto" w:fill="D2F1EF"/>
          </w:tcPr>
          <w:p w14:paraId="072EA10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2E563F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35A8549B" w14:textId="77777777" w:rsidTr="009B64B5">
        <w:tc>
          <w:tcPr>
            <w:tcW w:w="4786" w:type="dxa"/>
            <w:gridSpan w:val="2"/>
          </w:tcPr>
          <w:p w14:paraId="566C3873" w14:textId="77777777" w:rsidR="009B64B5" w:rsidRPr="002B46B2"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10BE72CA" w14:textId="77777777" w:rsidR="009B64B5" w:rsidRPr="0051057E" w:rsidRDefault="009B64B5" w:rsidP="009B64B5">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75466F25"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A22CE63"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14546DD4"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06062AE5" w14:textId="77777777" w:rsidR="009B64B5" w:rsidRPr="007469C4" w:rsidRDefault="009B64B5" w:rsidP="009B64B5">
            <w:pPr>
              <w:rPr>
                <w:b w:val="0"/>
                <w:bCs/>
                <w:i/>
                <w:iCs/>
                <w:color w:val="04143A" w:themeColor="text2" w:themeShade="80"/>
              </w:rPr>
            </w:pPr>
            <w:r w:rsidRPr="0051057E">
              <w:rPr>
                <w:b w:val="0"/>
                <w:bCs/>
                <w:i/>
                <w:iCs/>
                <w:color w:val="04143A" w:themeColor="text2" w:themeShade="80"/>
              </w:rPr>
              <w:t>e un bottone per aggiungere la portata all’ordine.</w:t>
            </w:r>
          </w:p>
        </w:tc>
      </w:tr>
      <w:tr w:rsidR="009B64B5" w:rsidRPr="00F27668" w14:paraId="020F7AA9" w14:textId="77777777" w:rsidTr="009B64B5">
        <w:tc>
          <w:tcPr>
            <w:tcW w:w="4786" w:type="dxa"/>
            <w:gridSpan w:val="2"/>
          </w:tcPr>
          <w:p w14:paraId="15C287BE" w14:textId="09BA3784" w:rsidR="009B64B5" w:rsidRPr="00D23F49" w:rsidRDefault="009B64B5" w:rsidP="009B64B5">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aggiunge il prodotto all’ordine</w:t>
            </w:r>
          </w:p>
        </w:tc>
        <w:tc>
          <w:tcPr>
            <w:tcW w:w="5068" w:type="dxa"/>
            <w:gridSpan w:val="3"/>
          </w:tcPr>
          <w:p w14:paraId="62DE37CC"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9B64B5" w:rsidRPr="00F27668" w14:paraId="73E2DA6D" w14:textId="77777777" w:rsidTr="009B64B5">
        <w:tc>
          <w:tcPr>
            <w:tcW w:w="2830" w:type="dxa"/>
            <w:shd w:val="clear" w:color="auto" w:fill="D2F1EF"/>
          </w:tcPr>
          <w:p w14:paraId="26E147F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2B9191E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A9792AE" w14:textId="77777777" w:rsidR="009B64B5" w:rsidRPr="00F27668" w:rsidRDefault="009B64B5" w:rsidP="009B64B5">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4A24DC5B" w14:textId="77777777" w:rsidTr="009B64B5">
        <w:tc>
          <w:tcPr>
            <w:tcW w:w="2830" w:type="dxa"/>
            <w:shd w:val="clear" w:color="auto" w:fill="D2F1EF"/>
          </w:tcPr>
          <w:p w14:paraId="60E270C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A0E1CD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3A758966" w14:textId="1616F4CE" w:rsidR="009B64B5" w:rsidRPr="007A3CCD" w:rsidRDefault="009B64B5" w:rsidP="009B64B5">
            <w:pPr>
              <w:rPr>
                <w:b w:val="0"/>
                <w:color w:val="04143A" w:themeColor="text2" w:themeShade="80"/>
              </w:rPr>
            </w:pPr>
            <w:r w:rsidRPr="009250E9">
              <w:rPr>
                <w:b w:val="0"/>
                <w:bCs/>
                <w:i/>
                <w:iCs/>
                <w:color w:val="04143A" w:themeColor="text2" w:themeShade="80"/>
              </w:rPr>
              <w:t>Non è stato possibile aggiun</w:t>
            </w:r>
            <w:r>
              <w:rPr>
                <w:b w:val="0"/>
                <w:bCs/>
                <w:i/>
                <w:iCs/>
                <w:color w:val="04143A" w:themeColor="text2" w:themeShade="80"/>
              </w:rPr>
              <w:t>g</w:t>
            </w:r>
            <w:r w:rsidRPr="009250E9">
              <w:rPr>
                <w:b w:val="0"/>
                <w:bCs/>
                <w:i/>
                <w:iCs/>
                <w:color w:val="04143A" w:themeColor="text2" w:themeShade="80"/>
              </w:rPr>
              <w:t>ere il prodotto all’ordine</w:t>
            </w:r>
            <w:r>
              <w:rPr>
                <w:b w:val="0"/>
                <w:bCs/>
                <w:i/>
                <w:iCs/>
                <w:color w:val="04143A" w:themeColor="text2" w:themeShade="80"/>
              </w:rPr>
              <w:t>.</w:t>
            </w:r>
          </w:p>
        </w:tc>
      </w:tr>
      <w:tr w:rsidR="009B64B5" w:rsidRPr="00F27668" w14:paraId="7281FD82" w14:textId="77777777" w:rsidTr="009B64B5">
        <w:tc>
          <w:tcPr>
            <w:tcW w:w="9854" w:type="dxa"/>
            <w:gridSpan w:val="5"/>
            <w:shd w:val="clear" w:color="auto" w:fill="D2F1EF"/>
          </w:tcPr>
          <w:p w14:paraId="032661C9"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PortataNonDisponibile</w:t>
            </w:r>
          </w:p>
        </w:tc>
      </w:tr>
      <w:tr w:rsidR="009B64B5" w:rsidRPr="00F27668" w14:paraId="5469E8A9" w14:textId="77777777" w:rsidTr="009B64B5">
        <w:tc>
          <w:tcPr>
            <w:tcW w:w="2830" w:type="dxa"/>
            <w:shd w:val="clear" w:color="auto" w:fill="D2F1EF"/>
          </w:tcPr>
          <w:p w14:paraId="7FE76BD8"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6C214BE8"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9B64B5" w:rsidRPr="00F27668" w14:paraId="3E272D09" w14:textId="77777777" w:rsidTr="009B64B5">
        <w:tc>
          <w:tcPr>
            <w:tcW w:w="2830" w:type="dxa"/>
            <w:shd w:val="clear" w:color="auto" w:fill="D2F1EF"/>
            <w:vAlign w:val="center"/>
          </w:tcPr>
          <w:p w14:paraId="7E0F6C1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0B2A03F" w14:textId="77777777" w:rsidR="009B64B5" w:rsidRDefault="009B64B5" w:rsidP="009B64B5">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4FBA6E52" w14:textId="77777777" w:rsidR="009B64B5" w:rsidRPr="0051057E" w:rsidRDefault="009B64B5" w:rsidP="009B64B5">
            <w:pPr>
              <w:rPr>
                <w:b w:val="0"/>
                <w:bCs/>
                <w:i/>
                <w:iCs/>
                <w:color w:val="04143A" w:themeColor="text2" w:themeShade="80"/>
              </w:rPr>
            </w:pPr>
            <w:r>
              <w:rPr>
                <w:b w:val="0"/>
                <w:bCs/>
                <w:i/>
                <w:iCs/>
                <w:color w:val="04143A" w:themeColor="text2" w:themeShade="80"/>
              </w:rPr>
              <w:t>Il sistema reindirizza alla lista portate.</w:t>
            </w:r>
          </w:p>
        </w:tc>
      </w:tr>
      <w:tr w:rsidR="009B64B5" w:rsidRPr="00F27668" w14:paraId="1ADEA844" w14:textId="77777777" w:rsidTr="009B64B5">
        <w:tc>
          <w:tcPr>
            <w:tcW w:w="2830" w:type="dxa"/>
            <w:shd w:val="clear" w:color="auto" w:fill="D2F1EF"/>
            <w:vAlign w:val="center"/>
          </w:tcPr>
          <w:p w14:paraId="7FF785A9"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55CFAAF7" w14:textId="77777777" w:rsidR="009B64B5" w:rsidRDefault="009B64B5" w:rsidP="009B64B5">
            <w:pPr>
              <w:rPr>
                <w:b w:val="0"/>
                <w:bCs/>
                <w:i/>
                <w:iCs/>
                <w:color w:val="04143A" w:themeColor="text2" w:themeShade="80"/>
              </w:rPr>
            </w:pPr>
            <w:r>
              <w:rPr>
                <w:b w:val="0"/>
                <w:bCs/>
                <w:i/>
                <w:iCs/>
                <w:color w:val="04143A" w:themeColor="text2" w:themeShade="80"/>
              </w:rPr>
              <w:t>La portata non è aggiunta all’ordine</w:t>
            </w:r>
          </w:p>
        </w:tc>
      </w:tr>
    </w:tbl>
    <w:p w14:paraId="6AE9E6B5" w14:textId="77777777" w:rsidR="009B64B5" w:rsidRDefault="009B64B5" w:rsidP="009B64B5">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762C84FA" w14:textId="77777777" w:rsidTr="009B64B5">
        <w:trPr>
          <w:trHeight w:val="143"/>
        </w:trPr>
        <w:tc>
          <w:tcPr>
            <w:tcW w:w="2830" w:type="dxa"/>
            <w:vMerge w:val="restart"/>
            <w:shd w:val="clear" w:color="auto" w:fill="D2F1EF"/>
          </w:tcPr>
          <w:p w14:paraId="2A449BD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51AC10D"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0E6CC992" w14:textId="77777777" w:rsidR="009B64B5" w:rsidRPr="00F27668" w:rsidRDefault="009B64B5" w:rsidP="009B64B5">
            <w:pPr>
              <w:rPr>
                <w:b w:val="0"/>
                <w:color w:val="04143A" w:themeColor="text2" w:themeShade="80"/>
              </w:rPr>
            </w:pPr>
            <w:r>
              <w:rPr>
                <w:color w:val="04143A" w:themeColor="text2" w:themeShade="80"/>
              </w:rPr>
              <w:t>Rimuovi prodotto</w:t>
            </w:r>
          </w:p>
        </w:tc>
        <w:tc>
          <w:tcPr>
            <w:tcW w:w="1705" w:type="dxa"/>
            <w:shd w:val="clear" w:color="auto" w:fill="D2F1EF"/>
          </w:tcPr>
          <w:p w14:paraId="7E7DA234"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4C49FA0"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7D1D0287" w14:textId="77777777" w:rsidTr="009B64B5">
        <w:trPr>
          <w:trHeight w:val="270"/>
        </w:trPr>
        <w:tc>
          <w:tcPr>
            <w:tcW w:w="2830" w:type="dxa"/>
            <w:vMerge/>
            <w:shd w:val="clear" w:color="auto" w:fill="D2F1EF"/>
          </w:tcPr>
          <w:p w14:paraId="24F6727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1D912A33" w14:textId="77777777" w:rsidR="009B64B5" w:rsidRPr="00F27668" w:rsidRDefault="009B64B5" w:rsidP="009B64B5">
            <w:pPr>
              <w:rPr>
                <w:bCs/>
                <w:i/>
                <w:iCs/>
                <w:color w:val="04143A" w:themeColor="text2" w:themeShade="80"/>
              </w:rPr>
            </w:pPr>
          </w:p>
        </w:tc>
        <w:tc>
          <w:tcPr>
            <w:tcW w:w="1705" w:type="dxa"/>
            <w:shd w:val="clear" w:color="auto" w:fill="D2F1EF"/>
          </w:tcPr>
          <w:p w14:paraId="650CB580"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39BDA9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3A0FBE3A" w14:textId="77777777" w:rsidTr="009B64B5">
        <w:trPr>
          <w:trHeight w:val="270"/>
        </w:trPr>
        <w:tc>
          <w:tcPr>
            <w:tcW w:w="2830" w:type="dxa"/>
            <w:vMerge/>
            <w:shd w:val="clear" w:color="auto" w:fill="D2F1EF"/>
          </w:tcPr>
          <w:p w14:paraId="5CF7000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AC93104" w14:textId="77777777" w:rsidR="009B64B5" w:rsidRPr="00F27668" w:rsidRDefault="009B64B5" w:rsidP="009B64B5">
            <w:pPr>
              <w:rPr>
                <w:bCs/>
                <w:i/>
                <w:iCs/>
                <w:color w:val="04143A" w:themeColor="text2" w:themeShade="80"/>
              </w:rPr>
            </w:pPr>
          </w:p>
        </w:tc>
        <w:tc>
          <w:tcPr>
            <w:tcW w:w="1705" w:type="dxa"/>
            <w:shd w:val="clear" w:color="auto" w:fill="D2F1EF"/>
          </w:tcPr>
          <w:p w14:paraId="636A0E7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6B9C4EB" w14:textId="77777777" w:rsidR="009B64B5" w:rsidRDefault="009B64B5" w:rsidP="009B64B5">
            <w:pPr>
              <w:rPr>
                <w:bCs/>
                <w:i/>
                <w:iCs/>
                <w:color w:val="04143A" w:themeColor="text2" w:themeShade="80"/>
              </w:rPr>
            </w:pPr>
            <w:r>
              <w:rPr>
                <w:bCs/>
                <w:i/>
                <w:iCs/>
                <w:color w:val="04143A" w:themeColor="text2" w:themeShade="80"/>
              </w:rPr>
              <w:t>Costante</w:t>
            </w:r>
          </w:p>
          <w:p w14:paraId="4FC45578"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78018DC" w14:textId="77777777" w:rsidTr="009B64B5">
        <w:trPr>
          <w:trHeight w:val="283"/>
        </w:trPr>
        <w:tc>
          <w:tcPr>
            <w:tcW w:w="2830" w:type="dxa"/>
            <w:shd w:val="clear" w:color="auto" w:fill="D2F1EF"/>
          </w:tcPr>
          <w:p w14:paraId="0901848D"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A46C1A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 aggiungere una portata o una bevanda al proprio ordine.</w:t>
            </w:r>
          </w:p>
        </w:tc>
      </w:tr>
      <w:tr w:rsidR="009B64B5" w:rsidRPr="00F27668" w14:paraId="57AF194C" w14:textId="77777777" w:rsidTr="009B64B5">
        <w:trPr>
          <w:trHeight w:val="283"/>
        </w:trPr>
        <w:tc>
          <w:tcPr>
            <w:tcW w:w="2830" w:type="dxa"/>
            <w:shd w:val="clear" w:color="auto" w:fill="D2F1EF"/>
          </w:tcPr>
          <w:p w14:paraId="784666B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DE8C09"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550502CC" w14:textId="77777777" w:rsidTr="009B64B5">
        <w:trPr>
          <w:trHeight w:val="283"/>
        </w:trPr>
        <w:tc>
          <w:tcPr>
            <w:tcW w:w="2830" w:type="dxa"/>
            <w:shd w:val="clear" w:color="auto" w:fill="D2F1EF"/>
          </w:tcPr>
          <w:p w14:paraId="736A654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53BB56FD" w14:textId="19A2D01F"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richiesto dal cliente.</w:t>
            </w:r>
          </w:p>
        </w:tc>
      </w:tr>
      <w:tr w:rsidR="009B64B5" w:rsidRPr="00F27668" w14:paraId="265F3C72" w14:textId="77777777" w:rsidTr="009B64B5">
        <w:trPr>
          <w:trHeight w:val="283"/>
        </w:trPr>
        <w:tc>
          <w:tcPr>
            <w:tcW w:w="2830" w:type="dxa"/>
            <w:shd w:val="clear" w:color="auto" w:fill="D2F1EF"/>
          </w:tcPr>
          <w:p w14:paraId="3C49329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F277717"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810A731"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1EAC39E" w14:textId="77777777" w:rsidR="009B64B5" w:rsidRPr="007469C4"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9B64B5" w:rsidRPr="00F27668" w14:paraId="53F1E7A4" w14:textId="77777777" w:rsidTr="009B64B5">
        <w:trPr>
          <w:trHeight w:val="283"/>
        </w:trPr>
        <w:tc>
          <w:tcPr>
            <w:tcW w:w="2830" w:type="dxa"/>
            <w:shd w:val="clear" w:color="auto" w:fill="D2F1EF"/>
          </w:tcPr>
          <w:p w14:paraId="2E9EB62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9BF1E16"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FAD4EEC" w14:textId="77777777" w:rsidTr="009B64B5">
        <w:trPr>
          <w:trHeight w:val="154"/>
        </w:trPr>
        <w:tc>
          <w:tcPr>
            <w:tcW w:w="9854" w:type="dxa"/>
            <w:gridSpan w:val="5"/>
            <w:shd w:val="clear" w:color="auto" w:fill="D2F1EF"/>
            <w:vAlign w:val="center"/>
          </w:tcPr>
          <w:p w14:paraId="02505A8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F6991AE" w14:textId="77777777" w:rsidTr="009B64B5">
        <w:tc>
          <w:tcPr>
            <w:tcW w:w="4786" w:type="dxa"/>
            <w:gridSpan w:val="2"/>
            <w:shd w:val="clear" w:color="auto" w:fill="D2F1EF"/>
          </w:tcPr>
          <w:p w14:paraId="16B98CD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5C6A5E"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C2B0655" w14:textId="77777777" w:rsidTr="009B64B5">
        <w:tc>
          <w:tcPr>
            <w:tcW w:w="4786" w:type="dxa"/>
            <w:gridSpan w:val="2"/>
          </w:tcPr>
          <w:p w14:paraId="7006B1E0" w14:textId="2AC31900" w:rsidR="009B64B5" w:rsidRPr="00D23F49" w:rsidRDefault="009B64B5" w:rsidP="009B64B5">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L’utente si dirige nell’area  della visualizzazione ordine</w:t>
            </w:r>
            <w:r>
              <w:rPr>
                <w:b w:val="0"/>
                <w:bCs/>
                <w:i/>
                <w:iCs/>
                <w:color w:val="04143A" w:themeColor="text2" w:themeShade="80"/>
              </w:rPr>
              <w:t xml:space="preserve">, </w:t>
            </w:r>
            <w:r w:rsidRPr="00D23F49">
              <w:rPr>
                <w:b w:val="0"/>
                <w:bCs/>
                <w:i/>
                <w:iCs/>
                <w:color w:val="04143A" w:themeColor="text2" w:themeShade="80"/>
              </w:rPr>
              <w:t>consulta la lista delle portate e bibite presenti in esso, individua l’elemento des</w:t>
            </w:r>
            <w:r>
              <w:rPr>
                <w:b w:val="0"/>
                <w:bCs/>
                <w:i/>
                <w:iCs/>
                <w:color w:val="04143A" w:themeColor="text2" w:themeShade="80"/>
              </w:rPr>
              <w:t>i</w:t>
            </w:r>
            <w:r w:rsidRPr="00D23F49">
              <w:rPr>
                <w:b w:val="0"/>
                <w:bCs/>
                <w:i/>
                <w:iCs/>
                <w:color w:val="04143A" w:themeColor="text2" w:themeShade="80"/>
              </w:rPr>
              <w:t>derato e clicca sull’icona del cestino.</w:t>
            </w:r>
          </w:p>
        </w:tc>
        <w:tc>
          <w:tcPr>
            <w:tcW w:w="5068" w:type="dxa"/>
            <w:gridSpan w:val="3"/>
          </w:tcPr>
          <w:p w14:paraId="4BE2CD45" w14:textId="77777777" w:rsidR="009B64B5"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56E9A350" w14:textId="77777777" w:rsidR="009B64B5" w:rsidRPr="007469C4" w:rsidRDefault="009B64B5" w:rsidP="009B64B5">
            <w:pPr>
              <w:rPr>
                <w:b w:val="0"/>
                <w:bCs/>
                <w:i/>
                <w:iCs/>
                <w:color w:val="04143A" w:themeColor="text2" w:themeShade="80"/>
              </w:rPr>
            </w:pPr>
          </w:p>
        </w:tc>
      </w:tr>
      <w:tr w:rsidR="009B64B5" w:rsidRPr="00F27668" w14:paraId="422A54A2" w14:textId="77777777" w:rsidTr="009B64B5">
        <w:tc>
          <w:tcPr>
            <w:tcW w:w="4786" w:type="dxa"/>
            <w:gridSpan w:val="2"/>
          </w:tcPr>
          <w:p w14:paraId="799ED5A6"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D773B49"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Il  sistema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9B64B5" w:rsidRPr="00F27668" w14:paraId="081640FF" w14:textId="77777777" w:rsidTr="009B64B5">
        <w:tc>
          <w:tcPr>
            <w:tcW w:w="2830" w:type="dxa"/>
            <w:shd w:val="clear" w:color="auto" w:fill="D2F1EF"/>
          </w:tcPr>
          <w:p w14:paraId="6CFDA10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917124F"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65264447" w14:textId="77777777" w:rsidR="009B64B5" w:rsidRPr="00F27668" w:rsidRDefault="009B64B5" w:rsidP="009B64B5">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2C77789A" w14:textId="77777777" w:rsidTr="009B64B5">
        <w:tc>
          <w:tcPr>
            <w:tcW w:w="2830" w:type="dxa"/>
            <w:shd w:val="clear" w:color="auto" w:fill="D2F1EF"/>
          </w:tcPr>
          <w:p w14:paraId="58C82B03"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226EAA9"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7A04FD54" w14:textId="77777777" w:rsidR="009B64B5" w:rsidRPr="007A3CCD" w:rsidRDefault="009B64B5" w:rsidP="009B64B5">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9B64B5" w:rsidRPr="00F27668" w14:paraId="6F1960BA" w14:textId="77777777" w:rsidTr="009B64B5">
        <w:tc>
          <w:tcPr>
            <w:tcW w:w="9854" w:type="dxa"/>
            <w:gridSpan w:val="5"/>
            <w:shd w:val="clear" w:color="auto" w:fill="D2F1EF"/>
          </w:tcPr>
          <w:p w14:paraId="7E5A73C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AnnulaRimozionePortata</w:t>
            </w:r>
          </w:p>
        </w:tc>
      </w:tr>
      <w:tr w:rsidR="009B64B5" w:rsidRPr="00F27668" w14:paraId="4F7531E3" w14:textId="77777777" w:rsidTr="009B64B5">
        <w:tc>
          <w:tcPr>
            <w:tcW w:w="2830" w:type="dxa"/>
            <w:shd w:val="clear" w:color="auto" w:fill="D2F1EF"/>
            <w:vAlign w:val="center"/>
          </w:tcPr>
          <w:p w14:paraId="3BA0B715"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1F9C6FAE"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9B64B5" w:rsidRPr="00F27668" w14:paraId="74E16D87" w14:textId="77777777" w:rsidTr="009B64B5">
        <w:tc>
          <w:tcPr>
            <w:tcW w:w="2830" w:type="dxa"/>
            <w:shd w:val="clear" w:color="auto" w:fill="D2F1EF"/>
            <w:vAlign w:val="center"/>
          </w:tcPr>
          <w:p w14:paraId="5E07BCD6"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69E442BE" w14:textId="0797281D" w:rsidR="009B64B5" w:rsidRPr="0051057E" w:rsidRDefault="009B64B5" w:rsidP="009B64B5">
            <w:pPr>
              <w:rPr>
                <w:b w:val="0"/>
                <w:bCs/>
                <w:i/>
                <w:iCs/>
                <w:color w:val="04143A" w:themeColor="text2" w:themeShade="80"/>
              </w:rPr>
            </w:pPr>
            <w:r>
              <w:rPr>
                <w:b w:val="0"/>
                <w:bCs/>
                <w:i/>
                <w:iCs/>
                <w:color w:val="04143A" w:themeColor="text2" w:themeShade="80"/>
              </w:rPr>
              <w:t>Il sistema annulla</w:t>
            </w:r>
            <w:r w:rsidRPr="00531195">
              <w:rPr>
                <w:b w:val="0"/>
                <w:bCs/>
                <w:i/>
                <w:iCs/>
                <w:color w:val="04143A" w:themeColor="text2" w:themeShade="80"/>
              </w:rPr>
              <w:t xml:space="preserve"> l’operazione riportando alla pagina di visualizzazione ordine.</w:t>
            </w:r>
          </w:p>
        </w:tc>
      </w:tr>
      <w:tr w:rsidR="009B64B5" w:rsidRPr="00F27668" w14:paraId="76C5BC10" w14:textId="77777777" w:rsidTr="009B64B5">
        <w:tc>
          <w:tcPr>
            <w:tcW w:w="2830" w:type="dxa"/>
            <w:shd w:val="clear" w:color="auto" w:fill="D2F1EF"/>
            <w:vAlign w:val="center"/>
          </w:tcPr>
          <w:p w14:paraId="0733D393"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6A4867DF" w14:textId="77777777" w:rsidR="009B64B5" w:rsidRDefault="009B64B5" w:rsidP="009B64B5">
            <w:pPr>
              <w:rPr>
                <w:b w:val="0"/>
                <w:bCs/>
                <w:i/>
                <w:iCs/>
                <w:color w:val="04143A" w:themeColor="text2" w:themeShade="80"/>
              </w:rPr>
            </w:pPr>
            <w:r>
              <w:rPr>
                <w:b w:val="0"/>
                <w:bCs/>
                <w:i/>
                <w:iCs/>
                <w:color w:val="04143A" w:themeColor="text2" w:themeShade="80"/>
              </w:rPr>
              <w:t>La portata non è rimossa dall’ordine.</w:t>
            </w:r>
          </w:p>
        </w:tc>
      </w:tr>
    </w:tbl>
    <w:p w14:paraId="1ACC9ACA" w14:textId="77777777" w:rsidR="009B64B5" w:rsidRDefault="009B64B5" w:rsidP="009B64B5"/>
    <w:p w14:paraId="365AFD4B" w14:textId="77777777" w:rsidR="009B64B5" w:rsidRDefault="009B64B5" w:rsidP="009B64B5">
      <w:r>
        <w:br w:type="page"/>
      </w:r>
    </w:p>
    <w:p w14:paraId="5BB3EBC7"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735EA6E" w14:textId="77777777" w:rsidTr="009B64B5">
        <w:trPr>
          <w:trHeight w:val="143"/>
        </w:trPr>
        <w:tc>
          <w:tcPr>
            <w:tcW w:w="2830" w:type="dxa"/>
            <w:vMerge w:val="restart"/>
            <w:shd w:val="clear" w:color="auto" w:fill="D2F1EF"/>
          </w:tcPr>
          <w:p w14:paraId="206920B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7C18C3C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5D1B8514" w14:textId="77777777" w:rsidR="009B64B5" w:rsidRPr="00F27668" w:rsidRDefault="009B64B5" w:rsidP="009B64B5">
            <w:pPr>
              <w:rPr>
                <w:b w:val="0"/>
                <w:color w:val="04143A" w:themeColor="text2" w:themeShade="80"/>
              </w:rPr>
            </w:pPr>
            <w:r>
              <w:rPr>
                <w:color w:val="04143A" w:themeColor="text2" w:themeShade="80"/>
              </w:rPr>
              <w:t>Visualizza ordine</w:t>
            </w:r>
          </w:p>
        </w:tc>
        <w:tc>
          <w:tcPr>
            <w:tcW w:w="1705" w:type="dxa"/>
            <w:shd w:val="clear" w:color="auto" w:fill="D2F1EF"/>
          </w:tcPr>
          <w:p w14:paraId="03CD3DB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3C63D98"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32EEC7D8" w14:textId="77777777" w:rsidTr="009B64B5">
        <w:trPr>
          <w:trHeight w:val="270"/>
        </w:trPr>
        <w:tc>
          <w:tcPr>
            <w:tcW w:w="2830" w:type="dxa"/>
            <w:vMerge/>
            <w:shd w:val="clear" w:color="auto" w:fill="D2F1EF"/>
          </w:tcPr>
          <w:p w14:paraId="0A6F3B55"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843D649" w14:textId="77777777" w:rsidR="009B64B5" w:rsidRPr="00F27668" w:rsidRDefault="009B64B5" w:rsidP="009B64B5">
            <w:pPr>
              <w:rPr>
                <w:bCs/>
                <w:i/>
                <w:iCs/>
                <w:color w:val="04143A" w:themeColor="text2" w:themeShade="80"/>
              </w:rPr>
            </w:pPr>
          </w:p>
        </w:tc>
        <w:tc>
          <w:tcPr>
            <w:tcW w:w="1705" w:type="dxa"/>
            <w:shd w:val="clear" w:color="auto" w:fill="D2F1EF"/>
          </w:tcPr>
          <w:p w14:paraId="0D80A762"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1BA20D8E"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5125C696" w14:textId="77777777" w:rsidTr="009B64B5">
        <w:trPr>
          <w:trHeight w:val="270"/>
        </w:trPr>
        <w:tc>
          <w:tcPr>
            <w:tcW w:w="2830" w:type="dxa"/>
            <w:vMerge/>
            <w:shd w:val="clear" w:color="auto" w:fill="D2F1EF"/>
          </w:tcPr>
          <w:p w14:paraId="0D75795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EBCF092" w14:textId="77777777" w:rsidR="009B64B5" w:rsidRPr="00F27668" w:rsidRDefault="009B64B5" w:rsidP="009B64B5">
            <w:pPr>
              <w:rPr>
                <w:bCs/>
                <w:i/>
                <w:iCs/>
                <w:color w:val="04143A" w:themeColor="text2" w:themeShade="80"/>
              </w:rPr>
            </w:pPr>
          </w:p>
        </w:tc>
        <w:tc>
          <w:tcPr>
            <w:tcW w:w="1705" w:type="dxa"/>
            <w:shd w:val="clear" w:color="auto" w:fill="D2F1EF"/>
          </w:tcPr>
          <w:p w14:paraId="6165F57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F85D92D" w14:textId="77777777" w:rsidR="009B64B5" w:rsidRDefault="009B64B5" w:rsidP="009B64B5">
            <w:pPr>
              <w:rPr>
                <w:bCs/>
                <w:i/>
                <w:iCs/>
                <w:color w:val="04143A" w:themeColor="text2" w:themeShade="80"/>
              </w:rPr>
            </w:pPr>
            <w:r>
              <w:rPr>
                <w:bCs/>
                <w:i/>
                <w:iCs/>
                <w:color w:val="04143A" w:themeColor="text2" w:themeShade="80"/>
              </w:rPr>
              <w:t>Costante</w:t>
            </w:r>
          </w:p>
          <w:p w14:paraId="6CE9671D"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093707E4" w14:textId="77777777" w:rsidTr="009B64B5">
        <w:trPr>
          <w:trHeight w:val="283"/>
        </w:trPr>
        <w:tc>
          <w:tcPr>
            <w:tcW w:w="2830" w:type="dxa"/>
            <w:shd w:val="clear" w:color="auto" w:fill="D2F1EF"/>
          </w:tcPr>
          <w:p w14:paraId="3140367E"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7775CFD"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visualizzare l’ordine nella sua interezza.</w:t>
            </w:r>
          </w:p>
        </w:tc>
      </w:tr>
      <w:tr w:rsidR="009B64B5" w:rsidRPr="00F27668" w14:paraId="22387E7B" w14:textId="77777777" w:rsidTr="009B64B5">
        <w:trPr>
          <w:trHeight w:val="283"/>
        </w:trPr>
        <w:tc>
          <w:tcPr>
            <w:tcW w:w="2830" w:type="dxa"/>
            <w:shd w:val="clear" w:color="auto" w:fill="D2F1EF"/>
          </w:tcPr>
          <w:p w14:paraId="1F366F3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655BCCB"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70A35FF9" w14:textId="77777777" w:rsidTr="009B64B5">
        <w:trPr>
          <w:trHeight w:val="283"/>
        </w:trPr>
        <w:tc>
          <w:tcPr>
            <w:tcW w:w="2830" w:type="dxa"/>
            <w:shd w:val="clear" w:color="auto" w:fill="D2F1EF"/>
          </w:tcPr>
          <w:p w14:paraId="6C58FA24"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2C811F88" w14:textId="47F06AAA"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richiesto dal cliente.</w:t>
            </w:r>
          </w:p>
        </w:tc>
      </w:tr>
      <w:tr w:rsidR="009B64B5" w:rsidRPr="00F27668" w14:paraId="13B2ABD7" w14:textId="77777777" w:rsidTr="009B64B5">
        <w:trPr>
          <w:trHeight w:val="283"/>
        </w:trPr>
        <w:tc>
          <w:tcPr>
            <w:tcW w:w="2830" w:type="dxa"/>
            <w:shd w:val="clear" w:color="auto" w:fill="D2F1EF"/>
          </w:tcPr>
          <w:p w14:paraId="46A5BCC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F4913A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18418A8" w14:textId="77777777" w:rsidR="009B64B5" w:rsidRPr="00E2441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9B64B5" w:rsidRPr="00F27668" w14:paraId="5DDE9A74" w14:textId="77777777" w:rsidTr="009B64B5">
        <w:trPr>
          <w:trHeight w:val="283"/>
        </w:trPr>
        <w:tc>
          <w:tcPr>
            <w:tcW w:w="2830" w:type="dxa"/>
            <w:shd w:val="clear" w:color="auto" w:fill="D2F1EF"/>
          </w:tcPr>
          <w:p w14:paraId="4877238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D9AFCBD"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31E0B37" w14:textId="77777777" w:rsidTr="009B64B5">
        <w:trPr>
          <w:trHeight w:val="154"/>
        </w:trPr>
        <w:tc>
          <w:tcPr>
            <w:tcW w:w="9854" w:type="dxa"/>
            <w:gridSpan w:val="5"/>
            <w:shd w:val="clear" w:color="auto" w:fill="D2F1EF"/>
            <w:vAlign w:val="center"/>
          </w:tcPr>
          <w:p w14:paraId="3FD82C0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2DBF605" w14:textId="77777777" w:rsidTr="009B64B5">
        <w:tc>
          <w:tcPr>
            <w:tcW w:w="4786" w:type="dxa"/>
            <w:gridSpan w:val="2"/>
            <w:shd w:val="clear" w:color="auto" w:fill="D2F1EF"/>
          </w:tcPr>
          <w:p w14:paraId="12A134C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4D7314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DC4D7FE" w14:textId="77777777" w:rsidTr="009B64B5">
        <w:tc>
          <w:tcPr>
            <w:tcW w:w="4786" w:type="dxa"/>
            <w:gridSpan w:val="2"/>
          </w:tcPr>
          <w:p w14:paraId="5B7A0ECF" w14:textId="77777777"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7496F1BD"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9B64B5" w:rsidRPr="00F27668" w14:paraId="5B513168" w14:textId="77777777" w:rsidTr="009B64B5">
        <w:tc>
          <w:tcPr>
            <w:tcW w:w="4786" w:type="dxa"/>
            <w:gridSpan w:val="2"/>
          </w:tcPr>
          <w:p w14:paraId="639F20AF" w14:textId="39F3CE68"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ul</w:t>
            </w:r>
            <w:r>
              <w:rPr>
                <w:b w:val="0"/>
                <w:bCs/>
                <w:i/>
                <w:iCs/>
                <w:color w:val="04143A" w:themeColor="text2" w:themeShade="80"/>
              </w:rPr>
              <w:t>t</w:t>
            </w:r>
            <w:r w:rsidRPr="00113800">
              <w:rPr>
                <w:b w:val="0"/>
                <w:bCs/>
                <w:i/>
                <w:iCs/>
                <w:color w:val="04143A" w:themeColor="text2" w:themeShade="80"/>
              </w:rPr>
              <w:t>eriore controllo.</w:t>
            </w:r>
          </w:p>
        </w:tc>
        <w:tc>
          <w:tcPr>
            <w:tcW w:w="5068" w:type="dxa"/>
            <w:gridSpan w:val="3"/>
          </w:tcPr>
          <w:p w14:paraId="6AB5CB9D"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9B64B5" w:rsidRPr="00F27668" w14:paraId="4C6750EB" w14:textId="77777777" w:rsidTr="009B64B5">
        <w:tc>
          <w:tcPr>
            <w:tcW w:w="2830" w:type="dxa"/>
            <w:shd w:val="clear" w:color="auto" w:fill="D2F1EF"/>
          </w:tcPr>
          <w:p w14:paraId="54E147C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18BBE2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90B2A6C" w14:textId="77777777" w:rsidR="009B64B5" w:rsidRPr="00F27668" w:rsidRDefault="009B64B5" w:rsidP="009B64B5">
            <w:pPr>
              <w:rPr>
                <w:bCs/>
                <w:color w:val="04143A" w:themeColor="text2" w:themeShade="80"/>
              </w:rPr>
            </w:pPr>
            <w:r w:rsidRPr="0030184D">
              <w:rPr>
                <w:b w:val="0"/>
                <w:bCs/>
                <w:i/>
                <w:iCs/>
                <w:color w:val="04143A" w:themeColor="text2" w:themeShade="80"/>
              </w:rPr>
              <w:t>La pagina riepilogo ordine viene visualizzata correttamente.</w:t>
            </w:r>
          </w:p>
        </w:tc>
      </w:tr>
      <w:tr w:rsidR="009B64B5" w:rsidRPr="00F27668" w14:paraId="48BEDCFE" w14:textId="77777777" w:rsidTr="009B64B5">
        <w:tc>
          <w:tcPr>
            <w:tcW w:w="2830" w:type="dxa"/>
            <w:shd w:val="clear" w:color="auto" w:fill="D2F1EF"/>
          </w:tcPr>
          <w:p w14:paraId="32981F7D"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0FCC94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4CC1FAC9" w14:textId="77777777" w:rsidR="009B64B5" w:rsidRPr="007A3CCD" w:rsidRDefault="009B64B5" w:rsidP="009B64B5">
            <w:pPr>
              <w:rPr>
                <w:b w:val="0"/>
                <w:color w:val="04143A" w:themeColor="text2" w:themeShade="80"/>
              </w:rPr>
            </w:pPr>
            <w:r w:rsidRPr="0030184D">
              <w:rPr>
                <w:b w:val="0"/>
                <w:bCs/>
                <w:i/>
                <w:iCs/>
                <w:color w:val="04143A" w:themeColor="text2" w:themeShade="80"/>
              </w:rPr>
              <w:t>Non è possibile visualizzare la pagina di riepilogo ordine.</w:t>
            </w:r>
          </w:p>
        </w:tc>
      </w:tr>
      <w:tr w:rsidR="009B64B5" w:rsidRPr="00F27668" w14:paraId="341A5926" w14:textId="77777777" w:rsidTr="009B64B5">
        <w:tc>
          <w:tcPr>
            <w:tcW w:w="9854" w:type="dxa"/>
            <w:gridSpan w:val="5"/>
            <w:shd w:val="clear" w:color="auto" w:fill="D2F1EF"/>
          </w:tcPr>
          <w:p w14:paraId="5D30CC4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IncrementaQuantitaProdotto</w:t>
            </w:r>
          </w:p>
        </w:tc>
      </w:tr>
      <w:tr w:rsidR="009B64B5" w:rsidRPr="00F27668" w14:paraId="012A921D" w14:textId="77777777" w:rsidTr="009B64B5">
        <w:tc>
          <w:tcPr>
            <w:tcW w:w="2830" w:type="dxa"/>
            <w:shd w:val="clear" w:color="auto" w:fill="D2F1EF"/>
            <w:vAlign w:val="center"/>
          </w:tcPr>
          <w:p w14:paraId="71DAE2F7"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7542079A" w14:textId="77777777" w:rsidR="009B64B5" w:rsidRPr="00D23F49" w:rsidRDefault="009B64B5" w:rsidP="009B64B5">
            <w:pPr>
              <w:rPr>
                <w:b w:val="0"/>
                <w:bCs/>
                <w:i/>
                <w:iCs/>
                <w:color w:val="04143A" w:themeColor="text2" w:themeShade="80"/>
              </w:rPr>
            </w:pPr>
            <w:r>
              <w:rPr>
                <w:b w:val="0"/>
                <w:bCs/>
                <w:i/>
                <w:iCs/>
                <w:color w:val="04143A" w:themeColor="text2" w:themeShade="80"/>
              </w:rPr>
              <w:t>Il cliente ha inserito almeno un elemento all’ordine</w:t>
            </w:r>
          </w:p>
        </w:tc>
      </w:tr>
      <w:tr w:rsidR="009B64B5" w:rsidRPr="00F27668" w14:paraId="4D11F96A" w14:textId="77777777" w:rsidTr="009B64B5">
        <w:tc>
          <w:tcPr>
            <w:tcW w:w="2830" w:type="dxa"/>
            <w:shd w:val="clear" w:color="auto" w:fill="D2F1EF"/>
            <w:vAlign w:val="center"/>
          </w:tcPr>
          <w:p w14:paraId="59341D0E"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F4B769B" w14:textId="77777777" w:rsidR="009B64B5" w:rsidRPr="00D23F49" w:rsidRDefault="009B64B5" w:rsidP="009B64B5">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9B64B5" w:rsidRPr="00F27668" w14:paraId="79F10A02" w14:textId="77777777" w:rsidTr="009B64B5">
        <w:tc>
          <w:tcPr>
            <w:tcW w:w="2830" w:type="dxa"/>
            <w:shd w:val="clear" w:color="auto" w:fill="D2F1EF"/>
            <w:vAlign w:val="center"/>
          </w:tcPr>
          <w:p w14:paraId="459A40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9B9DA1B" w14:textId="77777777" w:rsidR="009B64B5" w:rsidRPr="0051057E" w:rsidRDefault="009B64B5" w:rsidP="009B64B5">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9B64B5" w:rsidRPr="00F27668" w14:paraId="7FED5CEF" w14:textId="77777777" w:rsidTr="009B64B5">
        <w:tc>
          <w:tcPr>
            <w:tcW w:w="2830" w:type="dxa"/>
            <w:shd w:val="clear" w:color="auto" w:fill="D2F1EF"/>
            <w:vAlign w:val="center"/>
          </w:tcPr>
          <w:p w14:paraId="2F19E484"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0F60641D" w14:textId="77777777" w:rsidR="009B64B5" w:rsidRDefault="009B64B5" w:rsidP="009B64B5">
            <w:pPr>
              <w:rPr>
                <w:b w:val="0"/>
                <w:bCs/>
                <w:i/>
                <w:iCs/>
                <w:color w:val="04143A" w:themeColor="text2" w:themeShade="80"/>
              </w:rPr>
            </w:pPr>
            <w:r>
              <w:rPr>
                <w:b w:val="0"/>
                <w:bCs/>
                <w:i/>
                <w:iCs/>
                <w:color w:val="04143A" w:themeColor="text2" w:themeShade="80"/>
              </w:rPr>
              <w:t>La quantità e il totale sono aggiornati.</w:t>
            </w:r>
          </w:p>
        </w:tc>
      </w:tr>
      <w:tr w:rsidR="009B64B5" w:rsidRPr="00F27668" w14:paraId="0F0D30CA" w14:textId="77777777" w:rsidTr="009B64B5">
        <w:tc>
          <w:tcPr>
            <w:tcW w:w="9854" w:type="dxa"/>
            <w:gridSpan w:val="5"/>
            <w:shd w:val="clear" w:color="auto" w:fill="D2F1EF"/>
          </w:tcPr>
          <w:p w14:paraId="50134A10"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RiepilogoVuoto</w:t>
            </w:r>
          </w:p>
        </w:tc>
      </w:tr>
      <w:tr w:rsidR="009B64B5" w:rsidRPr="00F27668" w14:paraId="0E95A4D3" w14:textId="77777777" w:rsidTr="009B64B5">
        <w:tc>
          <w:tcPr>
            <w:tcW w:w="2830" w:type="dxa"/>
            <w:shd w:val="clear" w:color="auto" w:fill="D2F1EF"/>
            <w:vAlign w:val="center"/>
          </w:tcPr>
          <w:p w14:paraId="08157B38"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auto"/>
          </w:tcPr>
          <w:p w14:paraId="3B24D1E9" w14:textId="77777777" w:rsidR="009B64B5" w:rsidRPr="001B7D22" w:rsidRDefault="009B64B5" w:rsidP="009B64B5">
            <w:pPr>
              <w:rPr>
                <w:b w:val="0"/>
                <w:i/>
                <w:iCs/>
                <w:color w:val="04143A" w:themeColor="text2" w:themeShade="80"/>
              </w:rPr>
            </w:pPr>
            <w:r w:rsidRPr="001B7D22">
              <w:rPr>
                <w:b w:val="0"/>
                <w:i/>
                <w:iCs/>
                <w:color w:val="04143A" w:themeColor="text2" w:themeShade="80"/>
              </w:rPr>
              <w:t>Il cliente accede alla pagina di riepilogo.</w:t>
            </w:r>
          </w:p>
        </w:tc>
      </w:tr>
      <w:tr w:rsidR="009B64B5" w:rsidRPr="00F27668" w14:paraId="7D95A0C0" w14:textId="77777777" w:rsidTr="009B64B5">
        <w:tc>
          <w:tcPr>
            <w:tcW w:w="2830" w:type="dxa"/>
            <w:shd w:val="clear" w:color="auto" w:fill="D2F1EF"/>
            <w:vAlign w:val="center"/>
          </w:tcPr>
          <w:p w14:paraId="1DE0E994" w14:textId="77777777" w:rsidR="009B64B5" w:rsidRPr="00F27668" w:rsidRDefault="009B64B5" w:rsidP="009B64B5">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586D8BB6" w14:textId="77777777" w:rsidR="009B64B5" w:rsidRPr="00F27668" w:rsidRDefault="009B64B5" w:rsidP="009B64B5">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9B64B5" w:rsidRPr="00F27668" w14:paraId="7D650311" w14:textId="77777777" w:rsidTr="009B64B5">
        <w:tc>
          <w:tcPr>
            <w:tcW w:w="2830" w:type="dxa"/>
            <w:shd w:val="clear" w:color="auto" w:fill="D2F1EF"/>
            <w:vAlign w:val="center"/>
          </w:tcPr>
          <w:p w14:paraId="7044EB92"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1F0E29C4" w14:textId="77777777" w:rsidR="009B64B5" w:rsidRPr="001B7D22" w:rsidRDefault="009B64B5" w:rsidP="009B64B5">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9B64B5" w:rsidRPr="00F27668" w14:paraId="7F975A05" w14:textId="77777777" w:rsidTr="009B64B5">
        <w:tc>
          <w:tcPr>
            <w:tcW w:w="9854" w:type="dxa"/>
            <w:gridSpan w:val="5"/>
            <w:shd w:val="clear" w:color="auto" w:fill="D2F1EF"/>
            <w:vAlign w:val="center"/>
          </w:tcPr>
          <w:p w14:paraId="27338C3A" w14:textId="77777777" w:rsidR="009B64B5" w:rsidRPr="004E4EC1"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r>
              <w:rPr>
                <w:bCs/>
                <w:color w:val="04143A" w:themeColor="text2" w:themeShade="80"/>
              </w:rPr>
              <w:t>ALTERNATIVO</w:t>
            </w:r>
            <w:r w:rsidRPr="00F27668">
              <w:rPr>
                <w:bCs/>
                <w:color w:val="04143A" w:themeColor="text2" w:themeShade="80"/>
              </w:rPr>
              <w:t xml:space="preserve">:  </w:t>
            </w:r>
            <w:r>
              <w:rPr>
                <w:color w:val="04143A" w:themeColor="text2" w:themeShade="80"/>
              </w:rPr>
              <w:t>AggiungiRichiesteSpecifiche</w:t>
            </w:r>
          </w:p>
        </w:tc>
      </w:tr>
      <w:tr w:rsidR="009B64B5" w:rsidRPr="00F27668" w14:paraId="23532318" w14:textId="77777777" w:rsidTr="009B64B5">
        <w:tc>
          <w:tcPr>
            <w:tcW w:w="2830" w:type="dxa"/>
            <w:shd w:val="clear" w:color="auto" w:fill="D2F1EF"/>
            <w:vAlign w:val="center"/>
          </w:tcPr>
          <w:p w14:paraId="6C65608F" w14:textId="77777777" w:rsidR="009B64B5"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auto"/>
            <w:vAlign w:val="center"/>
          </w:tcPr>
          <w:p w14:paraId="083639C6" w14:textId="77777777" w:rsidR="009B64B5" w:rsidRPr="004E4EC1" w:rsidRDefault="009B64B5" w:rsidP="009B64B5">
            <w:pPr>
              <w:rPr>
                <w:b w:val="0"/>
                <w:bCs/>
                <w:i/>
                <w:iCs/>
                <w:color w:val="04143A" w:themeColor="text2" w:themeShade="80"/>
              </w:rPr>
            </w:pPr>
            <w:r>
              <w:rPr>
                <w:b w:val="0"/>
                <w:bCs/>
                <w:i/>
                <w:iCs/>
                <w:color w:val="04143A" w:themeColor="text2" w:themeShade="80"/>
              </w:rPr>
              <w:t>L’utente ha visualizzato il riepilogo dell’ordine.</w:t>
            </w:r>
          </w:p>
        </w:tc>
      </w:tr>
      <w:tr w:rsidR="009B64B5" w:rsidRPr="00F27668" w14:paraId="26E34960" w14:textId="77777777" w:rsidTr="009B64B5">
        <w:tc>
          <w:tcPr>
            <w:tcW w:w="2830" w:type="dxa"/>
            <w:shd w:val="clear" w:color="auto" w:fill="D2F1EF"/>
            <w:vAlign w:val="center"/>
          </w:tcPr>
          <w:p w14:paraId="4776121B" w14:textId="77777777" w:rsidR="009B64B5" w:rsidRDefault="009B64B5" w:rsidP="009B64B5">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17A16D1A" w14:textId="59424BEA" w:rsidR="009B64B5" w:rsidRPr="004E4EC1" w:rsidRDefault="009B64B5" w:rsidP="009B64B5">
            <w:pPr>
              <w:rPr>
                <w:b w:val="0"/>
                <w:bCs/>
                <w:i/>
                <w:iCs/>
                <w:color w:val="04143A" w:themeColor="text2" w:themeShade="80"/>
              </w:rPr>
            </w:pPr>
            <w:r>
              <w:rPr>
                <w:b w:val="0"/>
                <w:bCs/>
                <w:i/>
                <w:iCs/>
                <w:color w:val="04143A" w:themeColor="text2" w:themeShade="80"/>
              </w:rPr>
              <w:t>L’utente inserisce richieste specifiche all’ordine, attraverso l’apposita area di testo.</w:t>
            </w:r>
          </w:p>
        </w:tc>
      </w:tr>
      <w:tr w:rsidR="009B64B5" w:rsidRPr="00F27668" w14:paraId="556FA4D3" w14:textId="77777777" w:rsidTr="009B64B5">
        <w:tc>
          <w:tcPr>
            <w:tcW w:w="2830" w:type="dxa"/>
            <w:shd w:val="clear" w:color="auto" w:fill="D2F1EF"/>
            <w:vAlign w:val="center"/>
          </w:tcPr>
          <w:p w14:paraId="7882B3ED" w14:textId="77777777" w:rsidR="009B64B5" w:rsidRDefault="009B64B5" w:rsidP="009B64B5">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493D72F3" w14:textId="5F672B92" w:rsidR="009B64B5" w:rsidRPr="004E4EC1" w:rsidRDefault="009B64B5" w:rsidP="009B64B5">
            <w:pPr>
              <w:rPr>
                <w:b w:val="0"/>
                <w:bCs/>
                <w:i/>
                <w:iCs/>
                <w:color w:val="04143A" w:themeColor="text2" w:themeShade="80"/>
              </w:rPr>
            </w:pPr>
            <w:r>
              <w:rPr>
                <w:b w:val="0"/>
                <w:bCs/>
                <w:i/>
                <w:iCs/>
                <w:color w:val="04143A" w:themeColor="text2" w:themeShade="80"/>
              </w:rPr>
              <w:t>Il sistema aggiunge le richieste specificate dall’utente all’ordine.</w:t>
            </w:r>
          </w:p>
        </w:tc>
      </w:tr>
      <w:tr w:rsidR="009B64B5" w:rsidRPr="00F27668" w14:paraId="1326390C" w14:textId="77777777" w:rsidTr="009B64B5">
        <w:tc>
          <w:tcPr>
            <w:tcW w:w="2830" w:type="dxa"/>
            <w:shd w:val="clear" w:color="auto" w:fill="D2F1EF"/>
            <w:vAlign w:val="center"/>
          </w:tcPr>
          <w:p w14:paraId="3713169C" w14:textId="77777777" w:rsidR="009B64B5" w:rsidRDefault="009B64B5" w:rsidP="009B64B5">
            <w:pPr>
              <w:jc w:val="center"/>
              <w:rPr>
                <w:bCs/>
                <w:color w:val="04143A" w:themeColor="text2" w:themeShade="80"/>
              </w:rPr>
            </w:pPr>
            <w:r>
              <w:rPr>
                <w:bCs/>
                <w:color w:val="04143A" w:themeColor="text2" w:themeShade="80"/>
              </w:rPr>
              <w:t>Exit Condition</w:t>
            </w:r>
          </w:p>
        </w:tc>
        <w:tc>
          <w:tcPr>
            <w:tcW w:w="7024" w:type="dxa"/>
            <w:gridSpan w:val="4"/>
            <w:shd w:val="clear" w:color="auto" w:fill="auto"/>
            <w:vAlign w:val="center"/>
          </w:tcPr>
          <w:p w14:paraId="72571DFC" w14:textId="77777777" w:rsidR="009B64B5" w:rsidRPr="004E4EC1" w:rsidRDefault="009B64B5" w:rsidP="009B64B5">
            <w:pPr>
              <w:rPr>
                <w:b w:val="0"/>
                <w:bCs/>
                <w:i/>
                <w:iCs/>
                <w:color w:val="04143A" w:themeColor="text2" w:themeShade="80"/>
              </w:rPr>
            </w:pPr>
            <w:r>
              <w:rPr>
                <w:b w:val="0"/>
                <w:bCs/>
                <w:i/>
                <w:iCs/>
                <w:color w:val="04143A" w:themeColor="text2" w:themeShade="80"/>
              </w:rPr>
              <w:t>L’ordine viene aggiornato con le nuove informazioni.</w:t>
            </w:r>
          </w:p>
        </w:tc>
      </w:tr>
    </w:tbl>
    <w:p w14:paraId="3C67356F" w14:textId="77777777" w:rsidR="009B64B5" w:rsidRDefault="009B64B5" w:rsidP="009B64B5"/>
    <w:p w14:paraId="5E79C661" w14:textId="77777777" w:rsidR="009B64B5" w:rsidRDefault="009B64B5" w:rsidP="009B64B5"/>
    <w:p w14:paraId="00BC5607" w14:textId="77777777" w:rsidR="009B64B5" w:rsidRDefault="009B64B5" w:rsidP="009B64B5"/>
    <w:p w14:paraId="543CF567" w14:textId="77777777" w:rsidR="009B64B5" w:rsidRDefault="009B64B5" w:rsidP="009B64B5"/>
    <w:p w14:paraId="419F465D" w14:textId="77777777" w:rsidR="009B64B5" w:rsidRDefault="009B64B5" w:rsidP="009B64B5"/>
    <w:p w14:paraId="165B29D7" w14:textId="77777777" w:rsidR="009B64B5" w:rsidRDefault="009B64B5" w:rsidP="009B64B5"/>
    <w:p w14:paraId="4260DE98" w14:textId="77777777" w:rsidR="009B64B5" w:rsidRDefault="009B64B5" w:rsidP="009B64B5"/>
    <w:p w14:paraId="19483D9F" w14:textId="77777777" w:rsidR="009B64B5" w:rsidRDefault="009B64B5" w:rsidP="009B64B5"/>
    <w:p w14:paraId="0370AC6C" w14:textId="77777777" w:rsidR="009B64B5" w:rsidRDefault="009B64B5" w:rsidP="009B64B5"/>
    <w:p w14:paraId="14934C6E" w14:textId="77777777" w:rsidR="009B64B5" w:rsidRDefault="009B64B5" w:rsidP="009B64B5"/>
    <w:p w14:paraId="71E7DD58" w14:textId="77777777" w:rsidR="009B64B5" w:rsidRDefault="009B64B5" w:rsidP="009B64B5"/>
    <w:p w14:paraId="67235A73" w14:textId="77777777" w:rsidR="009B64B5" w:rsidRDefault="009B64B5" w:rsidP="009B64B5"/>
    <w:p w14:paraId="5251D3C1" w14:textId="77777777" w:rsidR="009B64B5" w:rsidRDefault="009B64B5" w:rsidP="009B64B5"/>
    <w:p w14:paraId="2835751F" w14:textId="77777777" w:rsidR="009B64B5" w:rsidRDefault="009B64B5" w:rsidP="009B64B5"/>
    <w:p w14:paraId="25DAF038" w14:textId="77777777" w:rsidR="009B64B5" w:rsidRDefault="009B64B5" w:rsidP="009B64B5"/>
    <w:p w14:paraId="5B3E5288" w14:textId="77777777" w:rsidR="009B64B5" w:rsidRDefault="009B64B5" w:rsidP="009B64B5"/>
    <w:p w14:paraId="00F12279" w14:textId="77777777" w:rsidR="009B64B5" w:rsidRDefault="009B64B5" w:rsidP="009B64B5"/>
    <w:p w14:paraId="3DC4211F" w14:textId="77777777" w:rsidR="009B64B5" w:rsidRDefault="009B64B5" w:rsidP="009B64B5"/>
    <w:p w14:paraId="28377FB3" w14:textId="77777777" w:rsidR="009B64B5" w:rsidRDefault="009B64B5" w:rsidP="009B64B5"/>
    <w:p w14:paraId="742AC85F" w14:textId="77777777" w:rsidR="009B64B5" w:rsidRDefault="009B64B5" w:rsidP="009B64B5"/>
    <w:p w14:paraId="2855D641" w14:textId="77777777" w:rsidR="009B64B5" w:rsidRDefault="009B64B5" w:rsidP="009B64B5"/>
    <w:p w14:paraId="00094B44" w14:textId="77777777" w:rsidR="009B64B5" w:rsidRDefault="009B64B5" w:rsidP="009B64B5"/>
    <w:p w14:paraId="7F992666" w14:textId="77777777" w:rsidR="009B64B5" w:rsidRDefault="009B64B5" w:rsidP="009B64B5"/>
    <w:p w14:paraId="316307D3" w14:textId="77777777" w:rsidR="009B64B5" w:rsidRDefault="009B64B5" w:rsidP="009B64B5"/>
    <w:p w14:paraId="3F2FF900" w14:textId="77777777" w:rsidR="009B64B5" w:rsidRDefault="009B64B5" w:rsidP="009B64B5"/>
    <w:p w14:paraId="2E705C8D" w14:textId="77777777" w:rsidR="009B64B5" w:rsidRDefault="009B64B5" w:rsidP="009B64B5">
      <w:r>
        <w:br w:type="page"/>
      </w:r>
    </w:p>
    <w:p w14:paraId="279B681D"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42F9AF8" w14:textId="77777777" w:rsidTr="009B64B5">
        <w:trPr>
          <w:trHeight w:val="143"/>
        </w:trPr>
        <w:tc>
          <w:tcPr>
            <w:tcW w:w="2830" w:type="dxa"/>
            <w:vMerge w:val="restart"/>
            <w:shd w:val="clear" w:color="auto" w:fill="D2F1EF"/>
          </w:tcPr>
          <w:p w14:paraId="0FF5E0A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66B912E7"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651721C0" w14:textId="77777777" w:rsidR="009B64B5" w:rsidRPr="00F27668" w:rsidRDefault="009B64B5" w:rsidP="009B64B5">
            <w:pPr>
              <w:rPr>
                <w:b w:val="0"/>
                <w:color w:val="04143A" w:themeColor="text2" w:themeShade="80"/>
              </w:rPr>
            </w:pPr>
            <w:r>
              <w:rPr>
                <w:color w:val="04143A" w:themeColor="text2" w:themeShade="80"/>
              </w:rPr>
              <w:t>Conferma ordine</w:t>
            </w:r>
          </w:p>
        </w:tc>
        <w:tc>
          <w:tcPr>
            <w:tcW w:w="1705" w:type="dxa"/>
            <w:shd w:val="clear" w:color="auto" w:fill="D2F1EF"/>
          </w:tcPr>
          <w:p w14:paraId="4376A9E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A61C782"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863DB1B" w14:textId="77777777" w:rsidTr="009B64B5">
        <w:trPr>
          <w:trHeight w:val="270"/>
        </w:trPr>
        <w:tc>
          <w:tcPr>
            <w:tcW w:w="2830" w:type="dxa"/>
            <w:vMerge/>
            <w:shd w:val="clear" w:color="auto" w:fill="D2F1EF"/>
          </w:tcPr>
          <w:p w14:paraId="415906A4"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F60A6A9" w14:textId="77777777" w:rsidR="009B64B5" w:rsidRPr="00F27668" w:rsidRDefault="009B64B5" w:rsidP="009B64B5">
            <w:pPr>
              <w:rPr>
                <w:bCs/>
                <w:i/>
                <w:iCs/>
                <w:color w:val="04143A" w:themeColor="text2" w:themeShade="80"/>
              </w:rPr>
            </w:pPr>
          </w:p>
        </w:tc>
        <w:tc>
          <w:tcPr>
            <w:tcW w:w="1705" w:type="dxa"/>
            <w:shd w:val="clear" w:color="auto" w:fill="D2F1EF"/>
          </w:tcPr>
          <w:p w14:paraId="09E65626"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4839E7C"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20348F3C" w14:textId="77777777" w:rsidTr="009B64B5">
        <w:trPr>
          <w:trHeight w:val="270"/>
        </w:trPr>
        <w:tc>
          <w:tcPr>
            <w:tcW w:w="2830" w:type="dxa"/>
            <w:vMerge/>
            <w:shd w:val="clear" w:color="auto" w:fill="D2F1EF"/>
          </w:tcPr>
          <w:p w14:paraId="19D96F68"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45939F08" w14:textId="77777777" w:rsidR="009B64B5" w:rsidRPr="00F27668" w:rsidRDefault="009B64B5" w:rsidP="009B64B5">
            <w:pPr>
              <w:rPr>
                <w:bCs/>
                <w:i/>
                <w:iCs/>
                <w:color w:val="04143A" w:themeColor="text2" w:themeShade="80"/>
              </w:rPr>
            </w:pPr>
          </w:p>
        </w:tc>
        <w:tc>
          <w:tcPr>
            <w:tcW w:w="1705" w:type="dxa"/>
            <w:shd w:val="clear" w:color="auto" w:fill="D2F1EF"/>
          </w:tcPr>
          <w:p w14:paraId="4B48BCD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08244A6" w14:textId="77777777" w:rsidR="009B64B5" w:rsidRDefault="009B64B5" w:rsidP="009B64B5">
            <w:pPr>
              <w:rPr>
                <w:bCs/>
                <w:i/>
                <w:iCs/>
                <w:color w:val="04143A" w:themeColor="text2" w:themeShade="80"/>
              </w:rPr>
            </w:pPr>
            <w:r>
              <w:rPr>
                <w:bCs/>
                <w:i/>
                <w:iCs/>
                <w:color w:val="04143A" w:themeColor="text2" w:themeShade="80"/>
              </w:rPr>
              <w:t>Costante</w:t>
            </w:r>
          </w:p>
          <w:p w14:paraId="60907064"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8885AFA" w14:textId="77777777" w:rsidTr="009B64B5">
        <w:trPr>
          <w:trHeight w:val="283"/>
        </w:trPr>
        <w:tc>
          <w:tcPr>
            <w:tcW w:w="2830" w:type="dxa"/>
            <w:shd w:val="clear" w:color="auto" w:fill="D2F1EF"/>
          </w:tcPr>
          <w:p w14:paraId="1B67C1A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67CB067"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all’utente la possibilità di confermare e inviare l’ordine in cucina.</w:t>
            </w:r>
          </w:p>
        </w:tc>
      </w:tr>
      <w:tr w:rsidR="009B64B5" w:rsidRPr="00F27668" w14:paraId="11634F07" w14:textId="77777777" w:rsidTr="009B64B5">
        <w:trPr>
          <w:trHeight w:val="283"/>
        </w:trPr>
        <w:tc>
          <w:tcPr>
            <w:tcW w:w="2830" w:type="dxa"/>
            <w:shd w:val="clear" w:color="auto" w:fill="D2F1EF"/>
          </w:tcPr>
          <w:p w14:paraId="1216F088"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5163E5E"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9D0481A" w14:textId="77777777" w:rsidTr="009B64B5">
        <w:trPr>
          <w:trHeight w:val="283"/>
        </w:trPr>
        <w:tc>
          <w:tcPr>
            <w:tcW w:w="2830" w:type="dxa"/>
            <w:shd w:val="clear" w:color="auto" w:fill="D2F1EF"/>
          </w:tcPr>
          <w:p w14:paraId="29DB7FD5"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4C3E25F" w14:textId="13FF5888"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richiesto dal cliente.</w:t>
            </w:r>
          </w:p>
        </w:tc>
      </w:tr>
      <w:tr w:rsidR="009B64B5" w:rsidRPr="00F27668" w14:paraId="7467A9AA" w14:textId="77777777" w:rsidTr="009B64B5">
        <w:trPr>
          <w:trHeight w:val="283"/>
        </w:trPr>
        <w:tc>
          <w:tcPr>
            <w:tcW w:w="2830" w:type="dxa"/>
            <w:shd w:val="clear" w:color="auto" w:fill="D2F1EF"/>
          </w:tcPr>
          <w:p w14:paraId="566AF55F"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605414E0"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4B1CDA3"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42AAE26" w14:textId="77777777" w:rsidR="009B64B5" w:rsidRPr="00E24415" w:rsidRDefault="009B64B5" w:rsidP="009B64B5">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9B64B5" w:rsidRPr="00F27668" w14:paraId="631D6AAD" w14:textId="77777777" w:rsidTr="009B64B5">
        <w:trPr>
          <w:trHeight w:val="283"/>
        </w:trPr>
        <w:tc>
          <w:tcPr>
            <w:tcW w:w="2830" w:type="dxa"/>
            <w:shd w:val="clear" w:color="auto" w:fill="D2F1EF"/>
          </w:tcPr>
          <w:p w14:paraId="47E4D1F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0590B90"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D8A651A" w14:textId="77777777" w:rsidTr="009B64B5">
        <w:trPr>
          <w:trHeight w:val="154"/>
        </w:trPr>
        <w:tc>
          <w:tcPr>
            <w:tcW w:w="9854" w:type="dxa"/>
            <w:gridSpan w:val="5"/>
            <w:shd w:val="clear" w:color="auto" w:fill="D2F1EF"/>
            <w:vAlign w:val="center"/>
          </w:tcPr>
          <w:p w14:paraId="7A92671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7E160632" w14:textId="77777777" w:rsidTr="009B64B5">
        <w:tc>
          <w:tcPr>
            <w:tcW w:w="4786" w:type="dxa"/>
            <w:gridSpan w:val="2"/>
            <w:shd w:val="clear" w:color="auto" w:fill="D2F1EF"/>
          </w:tcPr>
          <w:p w14:paraId="21557EA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E9595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1F3AB2A0" w14:textId="77777777" w:rsidTr="009B64B5">
        <w:tc>
          <w:tcPr>
            <w:tcW w:w="4786" w:type="dxa"/>
            <w:gridSpan w:val="2"/>
          </w:tcPr>
          <w:p w14:paraId="2DF89BF5" w14:textId="7E4711BE"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 xml:space="preserve">L’utente si reca nella pagina di visualizzazione ordine e </w:t>
            </w:r>
            <w:r>
              <w:rPr>
                <w:b w:val="0"/>
                <w:bCs/>
                <w:i/>
                <w:iCs/>
                <w:color w:val="04143A" w:themeColor="text2" w:themeShade="80"/>
              </w:rPr>
              <w:t>lo invia in cucina.</w:t>
            </w:r>
          </w:p>
        </w:tc>
        <w:tc>
          <w:tcPr>
            <w:tcW w:w="5068" w:type="dxa"/>
            <w:gridSpan w:val="3"/>
          </w:tcPr>
          <w:p w14:paraId="3583E025"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D26B12">
              <w:rPr>
                <w:b w:val="0"/>
                <w:bCs/>
                <w:i/>
                <w:iCs/>
                <w:color w:val="04143A" w:themeColor="text2" w:themeShade="80"/>
              </w:rPr>
              <w:t>Il  sistema mostra una finestra che chiede di confermare l’invio dell’ordine.</w:t>
            </w:r>
          </w:p>
        </w:tc>
      </w:tr>
      <w:tr w:rsidR="009B64B5" w:rsidRPr="00F27668" w14:paraId="21915385" w14:textId="77777777" w:rsidTr="009B64B5">
        <w:tc>
          <w:tcPr>
            <w:tcW w:w="4786" w:type="dxa"/>
            <w:gridSpan w:val="2"/>
          </w:tcPr>
          <w:p w14:paraId="29E36D08"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14DA9BA2" w14:textId="0780B1FE" w:rsidR="009B64B5" w:rsidRPr="00D23F49" w:rsidRDefault="009B64B5" w:rsidP="009B64B5">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w:t>
            </w:r>
            <w:r>
              <w:rPr>
                <w:b w:val="0"/>
                <w:bCs/>
                <w:i/>
                <w:iCs/>
                <w:color w:val="04143A" w:themeColor="text2" w:themeShade="80"/>
              </w:rPr>
              <w:t>s</w:t>
            </w:r>
            <w:r w:rsidRPr="00D26B12">
              <w:rPr>
                <w:b w:val="0"/>
                <w:bCs/>
                <w:i/>
                <w:iCs/>
                <w:color w:val="04143A" w:themeColor="text2" w:themeShade="80"/>
              </w:rPr>
              <w:t>tema invia l’ordine in cucina.</w:t>
            </w:r>
          </w:p>
        </w:tc>
      </w:tr>
      <w:tr w:rsidR="009B64B5" w:rsidRPr="00F27668" w14:paraId="36646276" w14:textId="77777777" w:rsidTr="009B64B5">
        <w:tc>
          <w:tcPr>
            <w:tcW w:w="2830" w:type="dxa"/>
            <w:shd w:val="clear" w:color="auto" w:fill="D2F1EF"/>
          </w:tcPr>
          <w:p w14:paraId="5F3DDB9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31E64F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013E5D2" w14:textId="77777777" w:rsidR="009B64B5" w:rsidRPr="00F27668" w:rsidRDefault="009B64B5" w:rsidP="009B64B5">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9B64B5" w:rsidRPr="00F27668" w14:paraId="3BD6D6C2" w14:textId="77777777" w:rsidTr="009B64B5">
        <w:tc>
          <w:tcPr>
            <w:tcW w:w="2830" w:type="dxa"/>
            <w:shd w:val="clear" w:color="auto" w:fill="D2F1EF"/>
          </w:tcPr>
          <w:p w14:paraId="4422130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A4186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6ECFFAD6" w14:textId="77777777" w:rsidR="009B64B5" w:rsidRPr="007A3CCD" w:rsidRDefault="009B64B5" w:rsidP="009B64B5">
            <w:pPr>
              <w:rPr>
                <w:b w:val="0"/>
                <w:color w:val="04143A" w:themeColor="text2" w:themeShade="80"/>
              </w:rPr>
            </w:pPr>
            <w:r w:rsidRPr="00FB16C7">
              <w:rPr>
                <w:b w:val="0"/>
                <w:bCs/>
                <w:i/>
                <w:iCs/>
                <w:color w:val="04143A" w:themeColor="text2" w:themeShade="80"/>
              </w:rPr>
              <w:t>Non è stato possibile inviare l’ordine in cucina.</w:t>
            </w:r>
          </w:p>
        </w:tc>
      </w:tr>
      <w:tr w:rsidR="009B64B5" w:rsidRPr="00F27668" w14:paraId="72FF42FE" w14:textId="77777777" w:rsidTr="009B64B5">
        <w:tc>
          <w:tcPr>
            <w:tcW w:w="9854" w:type="dxa"/>
            <w:gridSpan w:val="5"/>
            <w:shd w:val="clear" w:color="auto" w:fill="D2F1EF"/>
          </w:tcPr>
          <w:p w14:paraId="3BF9A36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AnnullaInvioOrdine</w:t>
            </w:r>
          </w:p>
        </w:tc>
      </w:tr>
      <w:tr w:rsidR="009B64B5" w:rsidRPr="00F27668" w14:paraId="33846BC0" w14:textId="77777777" w:rsidTr="009B64B5">
        <w:tc>
          <w:tcPr>
            <w:tcW w:w="2830" w:type="dxa"/>
            <w:shd w:val="clear" w:color="auto" w:fill="D2F1EF"/>
            <w:vAlign w:val="center"/>
          </w:tcPr>
          <w:p w14:paraId="45BA0588" w14:textId="77777777" w:rsidR="009B64B5" w:rsidRPr="00F27668" w:rsidRDefault="009B64B5" w:rsidP="009B64B5">
            <w:pPr>
              <w:jc w:val="center"/>
              <w:rPr>
                <w:bCs/>
                <w:color w:val="04143A" w:themeColor="text2" w:themeShade="80"/>
              </w:rPr>
            </w:pPr>
            <w:r>
              <w:rPr>
                <w:bCs/>
                <w:color w:val="04143A" w:themeColor="text2" w:themeShade="80"/>
              </w:rPr>
              <w:t>Entry Condition</w:t>
            </w:r>
          </w:p>
        </w:tc>
        <w:tc>
          <w:tcPr>
            <w:tcW w:w="7024" w:type="dxa"/>
            <w:gridSpan w:val="4"/>
            <w:shd w:val="clear" w:color="auto" w:fill="FFFFFF" w:themeFill="background1"/>
            <w:vAlign w:val="center"/>
          </w:tcPr>
          <w:p w14:paraId="0C73049B" w14:textId="77777777" w:rsidR="009B64B5" w:rsidRPr="00D23F49" w:rsidRDefault="009B64B5" w:rsidP="009B64B5">
            <w:pPr>
              <w:rPr>
                <w:b w:val="0"/>
                <w:bCs/>
                <w:i/>
                <w:iCs/>
                <w:color w:val="04143A" w:themeColor="text2" w:themeShade="80"/>
              </w:rPr>
            </w:pPr>
            <w:r>
              <w:rPr>
                <w:b w:val="0"/>
                <w:bCs/>
                <w:i/>
                <w:iCs/>
                <w:color w:val="04143A" w:themeColor="text2" w:themeShade="80"/>
              </w:rPr>
              <w:t>Il cliente ha annullato l’invio dell’ordine.</w:t>
            </w:r>
          </w:p>
        </w:tc>
      </w:tr>
      <w:tr w:rsidR="009B64B5" w:rsidRPr="00F27668" w14:paraId="7F78D7A4" w14:textId="77777777" w:rsidTr="009B64B5">
        <w:tc>
          <w:tcPr>
            <w:tcW w:w="2830" w:type="dxa"/>
            <w:shd w:val="clear" w:color="auto" w:fill="D2F1EF"/>
            <w:vAlign w:val="center"/>
          </w:tcPr>
          <w:p w14:paraId="7A267C7D"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182BC26" w14:textId="77777777" w:rsidR="009B64B5" w:rsidRPr="00D23F49" w:rsidRDefault="009B64B5" w:rsidP="009B64B5">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9B64B5" w:rsidRPr="00F27668" w14:paraId="35071991" w14:textId="77777777" w:rsidTr="009B64B5">
        <w:tc>
          <w:tcPr>
            <w:tcW w:w="2830" w:type="dxa"/>
            <w:shd w:val="clear" w:color="auto" w:fill="D2F1EF"/>
            <w:vAlign w:val="center"/>
          </w:tcPr>
          <w:p w14:paraId="59F5A69D"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005AE93" w14:textId="77777777" w:rsidR="009B64B5" w:rsidRPr="0051057E" w:rsidRDefault="009B64B5" w:rsidP="009B64B5">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9B64B5" w:rsidRPr="00F27668" w14:paraId="5FD0D618" w14:textId="77777777" w:rsidTr="009B64B5">
        <w:tc>
          <w:tcPr>
            <w:tcW w:w="2830" w:type="dxa"/>
            <w:shd w:val="clear" w:color="auto" w:fill="D2F1EF"/>
            <w:vAlign w:val="center"/>
          </w:tcPr>
          <w:p w14:paraId="6C6C932F" w14:textId="77777777" w:rsidR="009B64B5" w:rsidRPr="00F27668" w:rsidRDefault="009B64B5" w:rsidP="009B64B5">
            <w:pPr>
              <w:jc w:val="center"/>
              <w:rPr>
                <w:bCs/>
                <w:color w:val="04143A" w:themeColor="text2" w:themeShade="80"/>
              </w:rPr>
            </w:pPr>
            <w:r>
              <w:rPr>
                <w:bCs/>
                <w:color w:val="04143A" w:themeColor="text2" w:themeShade="80"/>
              </w:rPr>
              <w:t>Exit Condition</w:t>
            </w:r>
          </w:p>
        </w:tc>
        <w:tc>
          <w:tcPr>
            <w:tcW w:w="7024" w:type="dxa"/>
            <w:gridSpan w:val="4"/>
          </w:tcPr>
          <w:p w14:paraId="1C57652B" w14:textId="77777777" w:rsidR="009B64B5" w:rsidRDefault="009B64B5" w:rsidP="009B64B5">
            <w:pPr>
              <w:rPr>
                <w:b w:val="0"/>
                <w:bCs/>
                <w:i/>
                <w:iCs/>
                <w:color w:val="04143A" w:themeColor="text2" w:themeShade="80"/>
              </w:rPr>
            </w:pPr>
            <w:r>
              <w:rPr>
                <w:b w:val="0"/>
                <w:bCs/>
                <w:i/>
                <w:iCs/>
                <w:color w:val="04143A" w:themeColor="text2" w:themeShade="80"/>
              </w:rPr>
              <w:t>L’utente torna nella pagina di riepilogo ordine.</w:t>
            </w:r>
          </w:p>
        </w:tc>
      </w:tr>
    </w:tbl>
    <w:p w14:paraId="69B24EC0" w14:textId="77777777" w:rsidR="009B64B5" w:rsidRDefault="009B64B5" w:rsidP="009B64B5"/>
    <w:p w14:paraId="70655CF6" w14:textId="6F391C6F" w:rsidR="00733771" w:rsidRDefault="00733771" w:rsidP="00733771"/>
    <w:p w14:paraId="7D04D33E" w14:textId="3D28FAB8" w:rsidR="009B64B5" w:rsidRDefault="009B64B5" w:rsidP="00733771"/>
    <w:p w14:paraId="68272ECC" w14:textId="2AF4C209" w:rsidR="009B64B5" w:rsidRDefault="009B64B5" w:rsidP="00733771"/>
    <w:p w14:paraId="0AC48A58" w14:textId="37051F10" w:rsidR="009B64B5" w:rsidRDefault="009B64B5" w:rsidP="00733771"/>
    <w:p w14:paraId="5A858B58" w14:textId="6B149861" w:rsidR="009B64B5" w:rsidRDefault="009B64B5" w:rsidP="00733771"/>
    <w:p w14:paraId="1026C0D8" w14:textId="7E163312" w:rsidR="009B64B5" w:rsidRDefault="009B64B5" w:rsidP="00733771"/>
    <w:p w14:paraId="34B24834" w14:textId="16E74373" w:rsidR="009B64B5" w:rsidRDefault="009B64B5" w:rsidP="00733771"/>
    <w:p w14:paraId="41134308" w14:textId="1031EA27" w:rsidR="009B64B5" w:rsidRDefault="009B64B5" w:rsidP="00733771"/>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6ADEEEE5" w14:textId="77777777" w:rsidTr="009B64B5">
        <w:trPr>
          <w:trHeight w:val="143"/>
        </w:trPr>
        <w:tc>
          <w:tcPr>
            <w:tcW w:w="2738" w:type="dxa"/>
            <w:vMerge w:val="restart"/>
            <w:shd w:val="clear" w:color="auto" w:fill="D2F1EF" w:themeFill="accent3" w:themeFillTint="33"/>
          </w:tcPr>
          <w:p w14:paraId="66E64F9B"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C88DDE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19B6A72A" w14:textId="77777777" w:rsidR="009B64B5" w:rsidRPr="00F27668" w:rsidRDefault="009B64B5" w:rsidP="009B64B5">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0F37B67A"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7600CFB"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E3932A" w14:textId="77777777" w:rsidTr="009B64B5">
        <w:trPr>
          <w:trHeight w:val="270"/>
        </w:trPr>
        <w:tc>
          <w:tcPr>
            <w:tcW w:w="2738" w:type="dxa"/>
            <w:vMerge/>
            <w:shd w:val="clear" w:color="auto" w:fill="D2F1EF" w:themeFill="accent3" w:themeFillTint="33"/>
          </w:tcPr>
          <w:p w14:paraId="057FAEBF"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E5F8A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24055E4"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92BC9A4"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474DA913" w14:textId="77777777" w:rsidTr="009B64B5">
        <w:trPr>
          <w:trHeight w:val="270"/>
        </w:trPr>
        <w:tc>
          <w:tcPr>
            <w:tcW w:w="2738" w:type="dxa"/>
            <w:vMerge/>
            <w:shd w:val="clear" w:color="auto" w:fill="D2F1EF" w:themeFill="accent3" w:themeFillTint="33"/>
          </w:tcPr>
          <w:p w14:paraId="7891831A"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15F7C4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2F5EC6"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F53A77F"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6C389C4D" w14:textId="77777777" w:rsidTr="009B64B5">
        <w:trPr>
          <w:trHeight w:val="283"/>
        </w:trPr>
        <w:tc>
          <w:tcPr>
            <w:tcW w:w="2738" w:type="dxa"/>
            <w:shd w:val="clear" w:color="auto" w:fill="D2F1EF" w:themeFill="accent3" w:themeFillTint="33"/>
          </w:tcPr>
          <w:p w14:paraId="095C142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2C7DABE8"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visualizzare tutti gli ordini.</w:t>
            </w:r>
          </w:p>
        </w:tc>
      </w:tr>
      <w:tr w:rsidR="009B64B5" w:rsidRPr="00F27668" w14:paraId="7704EC64" w14:textId="77777777" w:rsidTr="009B64B5">
        <w:trPr>
          <w:trHeight w:val="283"/>
        </w:trPr>
        <w:tc>
          <w:tcPr>
            <w:tcW w:w="2738" w:type="dxa"/>
            <w:shd w:val="clear" w:color="auto" w:fill="D2F1EF" w:themeFill="accent3" w:themeFillTint="33"/>
          </w:tcPr>
          <w:p w14:paraId="52D11894"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AA8C11B"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A3CC7E" w14:textId="77777777" w:rsidTr="009B64B5">
        <w:trPr>
          <w:trHeight w:val="283"/>
        </w:trPr>
        <w:tc>
          <w:tcPr>
            <w:tcW w:w="2738" w:type="dxa"/>
            <w:shd w:val="clear" w:color="auto" w:fill="D2F1EF" w:themeFill="accent3" w:themeFillTint="33"/>
          </w:tcPr>
          <w:p w14:paraId="12EDB264"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3E155C2"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9B64B5" w:rsidRPr="00FB16C7" w14:paraId="414313F4" w14:textId="77777777" w:rsidTr="009B64B5">
        <w:trPr>
          <w:trHeight w:val="283"/>
        </w:trPr>
        <w:tc>
          <w:tcPr>
            <w:tcW w:w="2738" w:type="dxa"/>
            <w:shd w:val="clear" w:color="auto" w:fill="D2F1EF" w:themeFill="accent3" w:themeFillTint="33"/>
          </w:tcPr>
          <w:p w14:paraId="44E8CF85"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26E01AD"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3F71A506" w14:textId="77777777" w:rsidTr="009B64B5">
        <w:tc>
          <w:tcPr>
            <w:tcW w:w="9854" w:type="dxa"/>
            <w:gridSpan w:val="5"/>
            <w:shd w:val="clear" w:color="auto" w:fill="D2F1EF" w:themeFill="accent3" w:themeFillTint="33"/>
            <w:vAlign w:val="center"/>
          </w:tcPr>
          <w:p w14:paraId="456143C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24765C97" w14:textId="77777777" w:rsidTr="009B64B5">
        <w:tc>
          <w:tcPr>
            <w:tcW w:w="4786" w:type="dxa"/>
            <w:gridSpan w:val="2"/>
            <w:shd w:val="clear" w:color="auto" w:fill="D2F1EF" w:themeFill="accent3" w:themeFillTint="33"/>
          </w:tcPr>
          <w:p w14:paraId="05D4A37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8F95E5"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B5C34B7" w14:textId="77777777" w:rsidTr="009B64B5">
        <w:tc>
          <w:tcPr>
            <w:tcW w:w="4786" w:type="dxa"/>
            <w:gridSpan w:val="2"/>
          </w:tcPr>
          <w:p w14:paraId="6BCAE3FF"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619990FD"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9B64B5" w:rsidRPr="00FB16C7" w14:paraId="7EE7B8AC" w14:textId="77777777" w:rsidTr="009B64B5">
        <w:trPr>
          <w:trHeight w:val="283"/>
        </w:trPr>
        <w:tc>
          <w:tcPr>
            <w:tcW w:w="2738" w:type="dxa"/>
            <w:shd w:val="clear" w:color="auto" w:fill="D2F1EF" w:themeFill="accent3" w:themeFillTint="33"/>
          </w:tcPr>
          <w:p w14:paraId="7B5F458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0FACE85"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0D177A5"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sono visualizzati correttamente.</w:t>
            </w:r>
          </w:p>
        </w:tc>
      </w:tr>
      <w:tr w:rsidR="009B64B5" w:rsidRPr="00FB16C7" w14:paraId="1E10872E" w14:textId="77777777" w:rsidTr="009B64B5">
        <w:trPr>
          <w:trHeight w:val="283"/>
        </w:trPr>
        <w:tc>
          <w:tcPr>
            <w:tcW w:w="2738" w:type="dxa"/>
            <w:shd w:val="clear" w:color="auto" w:fill="D2F1EF" w:themeFill="accent3" w:themeFillTint="33"/>
          </w:tcPr>
          <w:p w14:paraId="1AA4A67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99395C6"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6DE5A5A4"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non vengono visualizzati.</w:t>
            </w:r>
          </w:p>
        </w:tc>
      </w:tr>
    </w:tbl>
    <w:p w14:paraId="7B1EBA43"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1DAA07" w14:textId="77777777" w:rsidTr="009B64B5">
        <w:trPr>
          <w:trHeight w:val="143"/>
        </w:trPr>
        <w:tc>
          <w:tcPr>
            <w:tcW w:w="2738" w:type="dxa"/>
            <w:vMerge w:val="restart"/>
            <w:shd w:val="clear" w:color="auto" w:fill="D2F1EF" w:themeFill="accent3" w:themeFillTint="33"/>
          </w:tcPr>
          <w:p w14:paraId="64DC9246"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CE48408"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65AA29BB" w14:textId="77777777" w:rsidR="009B64B5" w:rsidRPr="00F27668" w:rsidRDefault="009B64B5" w:rsidP="009B64B5">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C0FCA77"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4D727C7"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569BC1CE" w14:textId="77777777" w:rsidTr="009B64B5">
        <w:trPr>
          <w:trHeight w:val="270"/>
        </w:trPr>
        <w:tc>
          <w:tcPr>
            <w:tcW w:w="2738" w:type="dxa"/>
            <w:vMerge/>
            <w:shd w:val="clear" w:color="auto" w:fill="D2F1EF" w:themeFill="accent3" w:themeFillTint="33"/>
          </w:tcPr>
          <w:p w14:paraId="161092E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4DF8E65"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F666532"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76452B51"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C895FF4" w14:textId="77777777" w:rsidTr="009B64B5">
        <w:trPr>
          <w:trHeight w:val="270"/>
        </w:trPr>
        <w:tc>
          <w:tcPr>
            <w:tcW w:w="2738" w:type="dxa"/>
            <w:vMerge/>
            <w:shd w:val="clear" w:color="auto" w:fill="D2F1EF" w:themeFill="accent3" w:themeFillTint="33"/>
          </w:tcPr>
          <w:p w14:paraId="3066CD9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72E9AD7C"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9B15E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83BA2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75D6DB24" w14:textId="77777777" w:rsidTr="009B64B5">
        <w:trPr>
          <w:trHeight w:val="283"/>
        </w:trPr>
        <w:tc>
          <w:tcPr>
            <w:tcW w:w="2738" w:type="dxa"/>
            <w:shd w:val="clear" w:color="auto" w:fill="D2F1EF" w:themeFill="accent3" w:themeFillTint="33"/>
          </w:tcPr>
          <w:p w14:paraId="3D330229"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8E6B5BC"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accettare un ordine.</w:t>
            </w:r>
          </w:p>
        </w:tc>
      </w:tr>
      <w:tr w:rsidR="009B64B5" w:rsidRPr="00F27668" w14:paraId="2565FD4C" w14:textId="77777777" w:rsidTr="009B64B5">
        <w:trPr>
          <w:trHeight w:val="283"/>
        </w:trPr>
        <w:tc>
          <w:tcPr>
            <w:tcW w:w="2738" w:type="dxa"/>
            <w:shd w:val="clear" w:color="auto" w:fill="D2F1EF" w:themeFill="accent3" w:themeFillTint="33"/>
          </w:tcPr>
          <w:p w14:paraId="4EA1D8DB"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2092F3D"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0A41EDBB" w14:textId="77777777" w:rsidTr="009B64B5">
        <w:trPr>
          <w:trHeight w:val="283"/>
        </w:trPr>
        <w:tc>
          <w:tcPr>
            <w:tcW w:w="2738" w:type="dxa"/>
            <w:shd w:val="clear" w:color="auto" w:fill="D2F1EF" w:themeFill="accent3" w:themeFillTint="33"/>
          </w:tcPr>
          <w:p w14:paraId="54B300AF" w14:textId="77777777" w:rsidR="009B64B5" w:rsidRPr="00F27668" w:rsidRDefault="009B64B5" w:rsidP="009B64B5">
            <w:pPr>
              <w:rPr>
                <w:color w:val="04143A" w:themeColor="text2" w:themeShade="80"/>
              </w:rPr>
            </w:pPr>
            <w:bookmarkStart w:id="275" w:name="_Hlk56434549"/>
            <w:r w:rsidRPr="00F27668">
              <w:rPr>
                <w:bCs/>
                <w:color w:val="04143A" w:themeColor="text2" w:themeShade="80"/>
              </w:rPr>
              <w:t>Entry Condition</w:t>
            </w:r>
          </w:p>
        </w:tc>
        <w:tc>
          <w:tcPr>
            <w:tcW w:w="7116" w:type="dxa"/>
            <w:gridSpan w:val="4"/>
            <w:shd w:val="clear" w:color="auto" w:fill="FFFFFF" w:themeFill="background1"/>
          </w:tcPr>
          <w:p w14:paraId="722E1CA0"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6E0D2B45"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75"/>
      <w:tr w:rsidR="009B64B5" w:rsidRPr="00FB16C7" w14:paraId="3F06A5B9" w14:textId="77777777" w:rsidTr="009B64B5">
        <w:trPr>
          <w:trHeight w:val="283"/>
        </w:trPr>
        <w:tc>
          <w:tcPr>
            <w:tcW w:w="2738" w:type="dxa"/>
            <w:shd w:val="clear" w:color="auto" w:fill="D2F1EF" w:themeFill="accent3" w:themeFillTint="33"/>
          </w:tcPr>
          <w:p w14:paraId="1E49D58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1929263"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7E44AAEA" w14:textId="77777777" w:rsidTr="009B64B5">
        <w:tc>
          <w:tcPr>
            <w:tcW w:w="9854" w:type="dxa"/>
            <w:gridSpan w:val="5"/>
            <w:shd w:val="clear" w:color="auto" w:fill="D2F1EF" w:themeFill="accent3" w:themeFillTint="33"/>
            <w:vAlign w:val="center"/>
          </w:tcPr>
          <w:p w14:paraId="7D10882A"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2487F8D" w14:textId="77777777" w:rsidTr="009B64B5">
        <w:tc>
          <w:tcPr>
            <w:tcW w:w="4786" w:type="dxa"/>
            <w:gridSpan w:val="2"/>
            <w:shd w:val="clear" w:color="auto" w:fill="D2F1EF" w:themeFill="accent3" w:themeFillTint="33"/>
          </w:tcPr>
          <w:p w14:paraId="2B5DD65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F54A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69036F64" w14:textId="77777777" w:rsidTr="009B64B5">
        <w:tc>
          <w:tcPr>
            <w:tcW w:w="4786" w:type="dxa"/>
            <w:gridSpan w:val="2"/>
          </w:tcPr>
          <w:p w14:paraId="12521E11"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73581D7B"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166FF770"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607451FC"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697A29A1"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Portate;</w:t>
            </w:r>
          </w:p>
          <w:p w14:paraId="0E9BF3B6"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0FE14804"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50946C16" w14:textId="77777777" w:rsidR="009B64B5" w:rsidRPr="006A48BB"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9B64B5" w:rsidRPr="005212F9" w14:paraId="7B304175" w14:textId="77777777" w:rsidTr="009B64B5">
        <w:trPr>
          <w:trHeight w:val="801"/>
        </w:trPr>
        <w:tc>
          <w:tcPr>
            <w:tcW w:w="4786" w:type="dxa"/>
            <w:gridSpan w:val="2"/>
          </w:tcPr>
          <w:p w14:paraId="43D542A5"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676A7C52"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9B64B5" w:rsidRPr="00FB16C7" w14:paraId="1BFD31F6" w14:textId="77777777" w:rsidTr="009B64B5">
        <w:trPr>
          <w:trHeight w:val="283"/>
        </w:trPr>
        <w:tc>
          <w:tcPr>
            <w:tcW w:w="2738" w:type="dxa"/>
            <w:shd w:val="clear" w:color="auto" w:fill="D2F1EF" w:themeFill="accent3" w:themeFillTint="33"/>
          </w:tcPr>
          <w:p w14:paraId="054C2662" w14:textId="77777777" w:rsidR="009B64B5" w:rsidRPr="00F27668" w:rsidRDefault="009B64B5" w:rsidP="009B64B5">
            <w:pPr>
              <w:rPr>
                <w:b w:val="0"/>
                <w:bCs/>
                <w:color w:val="04143A" w:themeColor="text2" w:themeShade="80"/>
              </w:rPr>
            </w:pPr>
            <w:bookmarkStart w:id="276" w:name="_Hlk56434605"/>
            <w:r w:rsidRPr="00F27668">
              <w:rPr>
                <w:bCs/>
                <w:color w:val="04143A" w:themeColor="text2" w:themeShade="80"/>
              </w:rPr>
              <w:t>Exit condition</w:t>
            </w:r>
          </w:p>
          <w:p w14:paraId="55694143"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1F98201"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accettato correttamente.</w:t>
            </w:r>
          </w:p>
        </w:tc>
      </w:tr>
      <w:bookmarkEnd w:id="276"/>
      <w:tr w:rsidR="009B64B5" w:rsidRPr="00FB16C7" w14:paraId="43DF3490" w14:textId="77777777" w:rsidTr="009B64B5">
        <w:trPr>
          <w:trHeight w:val="283"/>
        </w:trPr>
        <w:tc>
          <w:tcPr>
            <w:tcW w:w="2738" w:type="dxa"/>
            <w:shd w:val="clear" w:color="auto" w:fill="D2F1EF" w:themeFill="accent3" w:themeFillTint="33"/>
          </w:tcPr>
          <w:p w14:paraId="5B727CC9"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22A23BA"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35A9885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accettato.</w:t>
            </w:r>
          </w:p>
        </w:tc>
      </w:tr>
      <w:tr w:rsidR="009B64B5" w:rsidRPr="00F27668" w14:paraId="70F16655" w14:textId="77777777" w:rsidTr="009B64B5">
        <w:tc>
          <w:tcPr>
            <w:tcW w:w="9854" w:type="dxa"/>
            <w:gridSpan w:val="5"/>
            <w:shd w:val="clear" w:color="auto" w:fill="D2F1EF" w:themeFill="accent3" w:themeFillTint="33"/>
          </w:tcPr>
          <w:p w14:paraId="64F0476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r>
              <w:rPr>
                <w:bCs/>
                <w:color w:val="04143A" w:themeColor="text2" w:themeShade="80"/>
              </w:rPr>
              <w:t>Non_Accettato</w:t>
            </w:r>
          </w:p>
        </w:tc>
      </w:tr>
      <w:tr w:rsidR="009B64B5" w:rsidRPr="0056135E" w14:paraId="06228397" w14:textId="77777777" w:rsidTr="009B64B5">
        <w:trPr>
          <w:trHeight w:val="283"/>
        </w:trPr>
        <w:tc>
          <w:tcPr>
            <w:tcW w:w="2738" w:type="dxa"/>
            <w:shd w:val="clear" w:color="auto" w:fill="D2F1EF" w:themeFill="accent3" w:themeFillTint="33"/>
          </w:tcPr>
          <w:p w14:paraId="77EFB221"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1918184"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accetta l’ordine</w:t>
            </w:r>
          </w:p>
        </w:tc>
      </w:tr>
      <w:tr w:rsidR="009B64B5" w:rsidRPr="00D26B12" w14:paraId="404D5A9E" w14:textId="77777777" w:rsidTr="009B64B5">
        <w:trPr>
          <w:trHeight w:val="749"/>
        </w:trPr>
        <w:tc>
          <w:tcPr>
            <w:tcW w:w="2738" w:type="dxa"/>
            <w:shd w:val="clear" w:color="auto" w:fill="D2F1EF" w:themeFill="accent3" w:themeFillTint="33"/>
            <w:vAlign w:val="center"/>
          </w:tcPr>
          <w:p w14:paraId="751EFB23"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40957243" w14:textId="77777777" w:rsidR="009B64B5" w:rsidRPr="002E5EDB"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9B64B5" w:rsidRPr="00D26B12" w14:paraId="3829B43C" w14:textId="77777777" w:rsidTr="009B64B5">
        <w:trPr>
          <w:trHeight w:val="749"/>
        </w:trPr>
        <w:tc>
          <w:tcPr>
            <w:tcW w:w="2738" w:type="dxa"/>
            <w:shd w:val="clear" w:color="auto" w:fill="D2F1EF" w:themeFill="accent3" w:themeFillTint="33"/>
            <w:vAlign w:val="center"/>
          </w:tcPr>
          <w:p w14:paraId="729A36E9"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116" w:type="dxa"/>
            <w:gridSpan w:val="4"/>
          </w:tcPr>
          <w:p w14:paraId="21398ED8" w14:textId="77777777" w:rsidR="009B64B5" w:rsidRPr="0003060C"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9B64B5" w:rsidRPr="00FB16C7" w14:paraId="5B8BF494" w14:textId="77777777" w:rsidTr="009B64B5">
        <w:trPr>
          <w:trHeight w:val="283"/>
        </w:trPr>
        <w:tc>
          <w:tcPr>
            <w:tcW w:w="2738" w:type="dxa"/>
            <w:shd w:val="clear" w:color="auto" w:fill="D2F1EF" w:themeFill="accent3" w:themeFillTint="33"/>
          </w:tcPr>
          <w:p w14:paraId="32F42B61"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5C30E9F3" w14:textId="77777777" w:rsidR="009B64B5" w:rsidRPr="00FB16C7" w:rsidRDefault="009B64B5" w:rsidP="009B64B5">
            <w:pPr>
              <w:rPr>
                <w:b w:val="0"/>
                <w:bCs/>
                <w:i/>
                <w:iCs/>
                <w:color w:val="04143A" w:themeColor="text2" w:themeShade="80"/>
              </w:rPr>
            </w:pPr>
            <w:r>
              <w:rPr>
                <w:b w:val="0"/>
                <w:bCs/>
                <w:i/>
                <w:iCs/>
                <w:color w:val="04143A" w:themeColor="text2" w:themeShade="80"/>
              </w:rPr>
              <w:t>L’ordine non viene accettato.</w:t>
            </w:r>
          </w:p>
        </w:tc>
      </w:tr>
    </w:tbl>
    <w:p w14:paraId="2332C1C9"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344BA232" w14:textId="77777777" w:rsidTr="009B64B5">
        <w:trPr>
          <w:trHeight w:val="143"/>
        </w:trPr>
        <w:tc>
          <w:tcPr>
            <w:tcW w:w="2738" w:type="dxa"/>
            <w:vMerge w:val="restart"/>
            <w:shd w:val="clear" w:color="auto" w:fill="D2F1EF" w:themeFill="accent3" w:themeFillTint="33"/>
          </w:tcPr>
          <w:p w14:paraId="6D4104B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25E2835"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13969B9" w14:textId="77777777" w:rsidR="009B64B5" w:rsidRPr="00F27668" w:rsidRDefault="009B64B5" w:rsidP="009B64B5">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3299AA69"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C2B4D91"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05330A64" w14:textId="77777777" w:rsidTr="009B64B5">
        <w:trPr>
          <w:trHeight w:val="270"/>
        </w:trPr>
        <w:tc>
          <w:tcPr>
            <w:tcW w:w="2738" w:type="dxa"/>
            <w:vMerge/>
            <w:shd w:val="clear" w:color="auto" w:fill="D2F1EF" w:themeFill="accent3" w:themeFillTint="33"/>
          </w:tcPr>
          <w:p w14:paraId="549A2EEE"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3A07475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4489724"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2FDB254F"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2CB097AC" w14:textId="77777777" w:rsidTr="009B64B5">
        <w:trPr>
          <w:trHeight w:val="270"/>
        </w:trPr>
        <w:tc>
          <w:tcPr>
            <w:tcW w:w="2738" w:type="dxa"/>
            <w:vMerge/>
            <w:shd w:val="clear" w:color="auto" w:fill="D2F1EF" w:themeFill="accent3" w:themeFillTint="33"/>
          </w:tcPr>
          <w:p w14:paraId="122244C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47B4F40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401E4A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7AD415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4E57ECAF" w14:textId="77777777" w:rsidTr="009B64B5">
        <w:trPr>
          <w:trHeight w:val="283"/>
        </w:trPr>
        <w:tc>
          <w:tcPr>
            <w:tcW w:w="2738" w:type="dxa"/>
            <w:shd w:val="clear" w:color="auto" w:fill="D2F1EF" w:themeFill="accent3" w:themeFillTint="33"/>
          </w:tcPr>
          <w:p w14:paraId="0DB77F00"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538FCA7D"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cucina la possibilità di concludere un ordine.</w:t>
            </w:r>
          </w:p>
        </w:tc>
      </w:tr>
      <w:tr w:rsidR="009B64B5" w:rsidRPr="00F27668" w14:paraId="0FC6E343" w14:textId="77777777" w:rsidTr="009B64B5">
        <w:trPr>
          <w:trHeight w:val="283"/>
        </w:trPr>
        <w:tc>
          <w:tcPr>
            <w:tcW w:w="2738" w:type="dxa"/>
            <w:shd w:val="clear" w:color="auto" w:fill="D2F1EF" w:themeFill="accent3" w:themeFillTint="33"/>
          </w:tcPr>
          <w:p w14:paraId="1E1FD629"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6679B8A"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10B242" w14:textId="77777777" w:rsidTr="009B64B5">
        <w:trPr>
          <w:trHeight w:val="283"/>
        </w:trPr>
        <w:tc>
          <w:tcPr>
            <w:tcW w:w="2738" w:type="dxa"/>
            <w:shd w:val="clear" w:color="auto" w:fill="D2F1EF" w:themeFill="accent3" w:themeFillTint="33"/>
          </w:tcPr>
          <w:p w14:paraId="5C094AEB" w14:textId="77777777" w:rsidR="009B64B5" w:rsidRPr="00F27668" w:rsidRDefault="009B64B5" w:rsidP="009B64B5">
            <w:pPr>
              <w:rPr>
                <w:color w:val="04143A" w:themeColor="text2" w:themeShade="80"/>
              </w:rPr>
            </w:pPr>
            <w:bookmarkStart w:id="277" w:name="_Hlk56434907"/>
            <w:r w:rsidRPr="00F27668">
              <w:rPr>
                <w:bCs/>
                <w:color w:val="04143A" w:themeColor="text2" w:themeShade="80"/>
              </w:rPr>
              <w:t>Entry Condition</w:t>
            </w:r>
          </w:p>
        </w:tc>
        <w:tc>
          <w:tcPr>
            <w:tcW w:w="7116" w:type="dxa"/>
            <w:gridSpan w:val="4"/>
            <w:shd w:val="clear" w:color="auto" w:fill="FFFFFF" w:themeFill="background1"/>
          </w:tcPr>
          <w:p w14:paraId="6B8C0172"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752057B7"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74D1F77F"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77"/>
      <w:tr w:rsidR="009B64B5" w:rsidRPr="00FB16C7" w14:paraId="1020FFF6" w14:textId="77777777" w:rsidTr="009B64B5">
        <w:trPr>
          <w:trHeight w:val="283"/>
        </w:trPr>
        <w:tc>
          <w:tcPr>
            <w:tcW w:w="2738" w:type="dxa"/>
            <w:shd w:val="clear" w:color="auto" w:fill="D2F1EF" w:themeFill="accent3" w:themeFillTint="33"/>
          </w:tcPr>
          <w:p w14:paraId="39934FD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36AB7FB"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2203F140" w14:textId="77777777" w:rsidTr="009B64B5">
        <w:tc>
          <w:tcPr>
            <w:tcW w:w="9854" w:type="dxa"/>
            <w:gridSpan w:val="5"/>
            <w:shd w:val="clear" w:color="auto" w:fill="D2F1EF" w:themeFill="accent3" w:themeFillTint="33"/>
            <w:vAlign w:val="center"/>
          </w:tcPr>
          <w:p w14:paraId="5D0849CC"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DF90929" w14:textId="77777777" w:rsidTr="009B64B5">
        <w:tc>
          <w:tcPr>
            <w:tcW w:w="4786" w:type="dxa"/>
            <w:gridSpan w:val="2"/>
            <w:shd w:val="clear" w:color="auto" w:fill="D2F1EF" w:themeFill="accent3" w:themeFillTint="33"/>
          </w:tcPr>
          <w:p w14:paraId="0C4AEB6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136CA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708D00BE" w14:textId="77777777" w:rsidTr="009B64B5">
        <w:tc>
          <w:tcPr>
            <w:tcW w:w="4786" w:type="dxa"/>
            <w:gridSpan w:val="2"/>
          </w:tcPr>
          <w:p w14:paraId="75E1278F"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59B78598"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9B64B5" w:rsidRPr="00FB16C7" w14:paraId="59DE8DEB" w14:textId="77777777" w:rsidTr="009B64B5">
        <w:trPr>
          <w:trHeight w:val="283"/>
        </w:trPr>
        <w:tc>
          <w:tcPr>
            <w:tcW w:w="2738" w:type="dxa"/>
            <w:shd w:val="clear" w:color="auto" w:fill="D2F1EF" w:themeFill="accent3" w:themeFillTint="33"/>
          </w:tcPr>
          <w:p w14:paraId="6C6261C5"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54DC060"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2D9D573"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concluso correttamente.</w:t>
            </w:r>
          </w:p>
        </w:tc>
      </w:tr>
      <w:tr w:rsidR="009B64B5" w:rsidRPr="00FB16C7" w14:paraId="00D25B74" w14:textId="77777777" w:rsidTr="009B64B5">
        <w:trPr>
          <w:trHeight w:val="283"/>
        </w:trPr>
        <w:tc>
          <w:tcPr>
            <w:tcW w:w="2738" w:type="dxa"/>
            <w:shd w:val="clear" w:color="auto" w:fill="D2F1EF" w:themeFill="accent3" w:themeFillTint="33"/>
          </w:tcPr>
          <w:p w14:paraId="49F754DA" w14:textId="77777777" w:rsidR="009B64B5" w:rsidRPr="00F27668" w:rsidRDefault="009B64B5" w:rsidP="009B64B5">
            <w:pPr>
              <w:rPr>
                <w:b w:val="0"/>
                <w:bCs/>
                <w:color w:val="04143A" w:themeColor="text2" w:themeShade="80"/>
              </w:rPr>
            </w:pPr>
            <w:bookmarkStart w:id="278" w:name="_Hlk56434973"/>
            <w:r w:rsidRPr="00F27668">
              <w:rPr>
                <w:bCs/>
                <w:color w:val="04143A" w:themeColor="text2" w:themeShade="80"/>
              </w:rPr>
              <w:t>Exit condition</w:t>
            </w:r>
          </w:p>
          <w:p w14:paraId="307EF8ED"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12206BC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concluso.</w:t>
            </w:r>
          </w:p>
        </w:tc>
      </w:tr>
      <w:bookmarkEnd w:id="278"/>
      <w:tr w:rsidR="009B64B5" w:rsidRPr="00F27668" w14:paraId="41386DB6" w14:textId="77777777" w:rsidTr="009B64B5">
        <w:tc>
          <w:tcPr>
            <w:tcW w:w="9854" w:type="dxa"/>
            <w:gridSpan w:val="5"/>
            <w:shd w:val="clear" w:color="auto" w:fill="D2F1EF" w:themeFill="accent3" w:themeFillTint="33"/>
          </w:tcPr>
          <w:p w14:paraId="210B152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r>
              <w:rPr>
                <w:bCs/>
                <w:color w:val="04143A" w:themeColor="text2" w:themeShade="80"/>
              </w:rPr>
              <w:t>Non_Concluso</w:t>
            </w:r>
          </w:p>
        </w:tc>
      </w:tr>
      <w:tr w:rsidR="009B64B5" w:rsidRPr="0056135E" w14:paraId="12B565D5" w14:textId="77777777" w:rsidTr="009B64B5">
        <w:trPr>
          <w:trHeight w:val="283"/>
        </w:trPr>
        <w:tc>
          <w:tcPr>
            <w:tcW w:w="2738" w:type="dxa"/>
            <w:shd w:val="clear" w:color="auto" w:fill="D2F1EF" w:themeFill="accent3" w:themeFillTint="33"/>
          </w:tcPr>
          <w:p w14:paraId="2CD5C8F4"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208B151B"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conclude l’ordine</w:t>
            </w:r>
          </w:p>
        </w:tc>
      </w:tr>
      <w:tr w:rsidR="009B64B5" w14:paraId="232B5408" w14:textId="77777777" w:rsidTr="009B64B5">
        <w:trPr>
          <w:trHeight w:val="749"/>
        </w:trPr>
        <w:tc>
          <w:tcPr>
            <w:tcW w:w="2738" w:type="dxa"/>
            <w:shd w:val="clear" w:color="auto" w:fill="D2F1EF" w:themeFill="accent3" w:themeFillTint="33"/>
            <w:vAlign w:val="center"/>
          </w:tcPr>
          <w:p w14:paraId="5410589F"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1224A71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9B64B5" w14:paraId="23B14ACE" w14:textId="77777777" w:rsidTr="009B64B5">
        <w:trPr>
          <w:trHeight w:val="749"/>
        </w:trPr>
        <w:tc>
          <w:tcPr>
            <w:tcW w:w="2738" w:type="dxa"/>
            <w:shd w:val="clear" w:color="auto" w:fill="D2F1EF" w:themeFill="accent3" w:themeFillTint="33"/>
            <w:vAlign w:val="center"/>
          </w:tcPr>
          <w:p w14:paraId="50438A9A"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4A290BA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9B64B5" w:rsidRPr="00FB16C7" w14:paraId="7A45CB7F" w14:textId="77777777" w:rsidTr="009B64B5">
        <w:trPr>
          <w:trHeight w:val="283"/>
        </w:trPr>
        <w:tc>
          <w:tcPr>
            <w:tcW w:w="2738" w:type="dxa"/>
            <w:shd w:val="clear" w:color="auto" w:fill="D2F1EF" w:themeFill="accent3" w:themeFillTint="33"/>
          </w:tcPr>
          <w:p w14:paraId="638F96B4"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16955760"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L’ordine non viene concluso.</w:t>
            </w:r>
          </w:p>
        </w:tc>
      </w:tr>
    </w:tbl>
    <w:p w14:paraId="629CCE3B" w14:textId="77777777" w:rsidR="009B64B5" w:rsidRDefault="009B64B5" w:rsidP="009B64B5">
      <w:pPr>
        <w:rPr>
          <w:color w:val="04143A" w:themeColor="text2" w:themeShade="80"/>
        </w:rPr>
      </w:pPr>
    </w:p>
    <w:p w14:paraId="34A09A75" w14:textId="77777777" w:rsidR="009B64B5" w:rsidRDefault="009B64B5" w:rsidP="009B64B5">
      <w:pPr>
        <w:spacing w:after="200"/>
        <w:rPr>
          <w:color w:val="04143A" w:themeColor="text2" w:themeShade="80"/>
        </w:rPr>
      </w:pPr>
      <w:r>
        <w:rPr>
          <w:color w:val="04143A" w:themeColor="text2" w:themeShade="80"/>
        </w:rPr>
        <w:br w:type="page"/>
      </w:r>
    </w:p>
    <w:p w14:paraId="105238FF" w14:textId="77777777" w:rsidR="009B64B5" w:rsidRDefault="009B64B5" w:rsidP="009B64B5">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86CC77" w14:textId="77777777" w:rsidTr="009B64B5">
        <w:trPr>
          <w:trHeight w:val="143"/>
        </w:trPr>
        <w:tc>
          <w:tcPr>
            <w:tcW w:w="2738" w:type="dxa"/>
            <w:vMerge w:val="restart"/>
            <w:shd w:val="clear" w:color="auto" w:fill="D2F1EF" w:themeFill="accent3" w:themeFillTint="33"/>
          </w:tcPr>
          <w:p w14:paraId="3D6154D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5A00C3E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6A67474F" w14:textId="77777777" w:rsidR="009B64B5" w:rsidRPr="00F27668" w:rsidRDefault="009B64B5" w:rsidP="009B64B5">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172780DC"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187459F"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A5DB45" w14:textId="77777777" w:rsidTr="009B64B5">
        <w:trPr>
          <w:trHeight w:val="270"/>
        </w:trPr>
        <w:tc>
          <w:tcPr>
            <w:tcW w:w="2738" w:type="dxa"/>
            <w:vMerge/>
            <w:shd w:val="clear" w:color="auto" w:fill="D2F1EF" w:themeFill="accent3" w:themeFillTint="33"/>
          </w:tcPr>
          <w:p w14:paraId="575EB3B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67206B8F"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1CB3A1E"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4C8183B0"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55EF822" w14:textId="77777777" w:rsidTr="009B64B5">
        <w:trPr>
          <w:trHeight w:val="270"/>
        </w:trPr>
        <w:tc>
          <w:tcPr>
            <w:tcW w:w="2738" w:type="dxa"/>
            <w:vMerge/>
            <w:shd w:val="clear" w:color="auto" w:fill="D2F1EF" w:themeFill="accent3" w:themeFillTint="33"/>
          </w:tcPr>
          <w:p w14:paraId="38D9A1DC"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0234C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546A3E0"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20999D2"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1B0758ED" w14:textId="77777777" w:rsidTr="009B64B5">
        <w:trPr>
          <w:trHeight w:val="283"/>
        </w:trPr>
        <w:tc>
          <w:tcPr>
            <w:tcW w:w="2738" w:type="dxa"/>
            <w:shd w:val="clear" w:color="auto" w:fill="D2F1EF" w:themeFill="accent3" w:themeFillTint="33"/>
          </w:tcPr>
          <w:p w14:paraId="57623174"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1007C7" w14:textId="77777777" w:rsidR="009B64B5" w:rsidRPr="00FB16C7"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personale di sala di generare il codice relativo al tavolo o alla prenotazione.</w:t>
            </w:r>
          </w:p>
        </w:tc>
      </w:tr>
      <w:tr w:rsidR="009B64B5" w:rsidRPr="00F27668" w14:paraId="719B0B5A" w14:textId="77777777" w:rsidTr="009B64B5">
        <w:trPr>
          <w:trHeight w:val="283"/>
        </w:trPr>
        <w:tc>
          <w:tcPr>
            <w:tcW w:w="2738" w:type="dxa"/>
            <w:shd w:val="clear" w:color="auto" w:fill="D2F1EF" w:themeFill="accent3" w:themeFillTint="33"/>
          </w:tcPr>
          <w:p w14:paraId="03EB4AD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74A33CFF" w14:textId="77777777" w:rsidR="009B64B5" w:rsidRPr="009250E9" w:rsidRDefault="009B64B5" w:rsidP="009B64B5">
            <w:pPr>
              <w:rPr>
                <w:i/>
                <w:iCs/>
                <w:color w:val="04143A" w:themeColor="text2" w:themeShade="80"/>
              </w:rPr>
            </w:pPr>
            <w:r>
              <w:rPr>
                <w:i/>
                <w:iCs/>
                <w:color w:val="04143A" w:themeColor="text2" w:themeShade="80"/>
              </w:rPr>
              <w:t>Personale di sala</w:t>
            </w:r>
          </w:p>
          <w:p w14:paraId="3567FE7F" w14:textId="77777777" w:rsidR="009B64B5" w:rsidRPr="00F27668" w:rsidRDefault="009B64B5" w:rsidP="009B64B5">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9B64B5" w:rsidRPr="0056135E" w14:paraId="049EA608" w14:textId="77777777" w:rsidTr="009B64B5">
        <w:trPr>
          <w:trHeight w:val="283"/>
        </w:trPr>
        <w:tc>
          <w:tcPr>
            <w:tcW w:w="2738" w:type="dxa"/>
            <w:shd w:val="clear" w:color="auto" w:fill="D2F1EF" w:themeFill="accent3" w:themeFillTint="33"/>
          </w:tcPr>
          <w:p w14:paraId="640F64E5"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3D9E7FEE" w14:textId="77777777" w:rsidR="009B64B5" w:rsidRPr="00177ED0"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9B64B5" w:rsidRPr="00FB16C7" w14:paraId="286054A9" w14:textId="77777777" w:rsidTr="009B64B5">
        <w:trPr>
          <w:trHeight w:val="283"/>
        </w:trPr>
        <w:tc>
          <w:tcPr>
            <w:tcW w:w="2738" w:type="dxa"/>
            <w:shd w:val="clear" w:color="auto" w:fill="D2F1EF" w:themeFill="accent3" w:themeFillTint="33"/>
          </w:tcPr>
          <w:p w14:paraId="555428D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8AFB931" w14:textId="77777777" w:rsidR="009B64B5" w:rsidRPr="00FB16C7" w:rsidRDefault="009B64B5" w:rsidP="009B64B5">
            <w:pPr>
              <w:rPr>
                <w:b w:val="0"/>
                <w:bCs/>
                <w:i/>
                <w:iCs/>
                <w:color w:val="04143A" w:themeColor="text2" w:themeShade="80"/>
              </w:rPr>
            </w:pPr>
            <w:r>
              <w:rPr>
                <w:b w:val="0"/>
                <w:bCs/>
                <w:i/>
                <w:iCs/>
                <w:color w:val="04143A" w:themeColor="text2" w:themeShade="80"/>
              </w:rPr>
              <w:t>100</w:t>
            </w:r>
            <w:r w:rsidRPr="00FB16C7">
              <w:rPr>
                <w:b w:val="0"/>
                <w:bCs/>
                <w:i/>
                <w:iCs/>
                <w:color w:val="04143A" w:themeColor="text2" w:themeShade="80"/>
              </w:rPr>
              <w:t xml:space="preserve"> usi/giorno</w:t>
            </w:r>
          </w:p>
        </w:tc>
      </w:tr>
      <w:tr w:rsidR="009B64B5" w:rsidRPr="00F27668" w14:paraId="1BA4F1E2" w14:textId="77777777" w:rsidTr="009B64B5">
        <w:tc>
          <w:tcPr>
            <w:tcW w:w="9854" w:type="dxa"/>
            <w:gridSpan w:val="5"/>
            <w:shd w:val="clear" w:color="auto" w:fill="D2F1EF" w:themeFill="accent3" w:themeFillTint="33"/>
            <w:vAlign w:val="center"/>
          </w:tcPr>
          <w:p w14:paraId="129C924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194B14A" w14:textId="77777777" w:rsidTr="009B64B5">
        <w:tc>
          <w:tcPr>
            <w:tcW w:w="4786" w:type="dxa"/>
            <w:gridSpan w:val="2"/>
            <w:shd w:val="clear" w:color="auto" w:fill="D2F1EF" w:themeFill="accent3" w:themeFillTint="33"/>
          </w:tcPr>
          <w:p w14:paraId="21E02C2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00A2E08"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D324216" w14:textId="77777777" w:rsidTr="009B64B5">
        <w:tc>
          <w:tcPr>
            <w:tcW w:w="4786" w:type="dxa"/>
            <w:gridSpan w:val="2"/>
          </w:tcPr>
          <w:p w14:paraId="10622932"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20D31751"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9B64B5" w:rsidRPr="005212F9" w14:paraId="1CED58FD" w14:textId="77777777" w:rsidTr="009B64B5">
        <w:tc>
          <w:tcPr>
            <w:tcW w:w="4786" w:type="dxa"/>
            <w:gridSpan w:val="2"/>
          </w:tcPr>
          <w:p w14:paraId="6C1E20A7"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5AD79EA0"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9B64B5" w:rsidRPr="00FB16C7" w14:paraId="4ACF4D1D" w14:textId="77777777" w:rsidTr="009B64B5">
        <w:trPr>
          <w:trHeight w:val="283"/>
        </w:trPr>
        <w:tc>
          <w:tcPr>
            <w:tcW w:w="2738" w:type="dxa"/>
            <w:shd w:val="clear" w:color="auto" w:fill="D2F1EF" w:themeFill="accent3" w:themeFillTint="33"/>
          </w:tcPr>
          <w:p w14:paraId="587B94D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80AA98B"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C17095E"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viene generato correttamente.</w:t>
            </w:r>
          </w:p>
        </w:tc>
      </w:tr>
      <w:tr w:rsidR="009B64B5" w:rsidRPr="00FB16C7" w14:paraId="418B9145" w14:textId="77777777" w:rsidTr="009B64B5">
        <w:trPr>
          <w:trHeight w:val="283"/>
        </w:trPr>
        <w:tc>
          <w:tcPr>
            <w:tcW w:w="2738" w:type="dxa"/>
            <w:shd w:val="clear" w:color="auto" w:fill="D2F1EF" w:themeFill="accent3" w:themeFillTint="33"/>
          </w:tcPr>
          <w:p w14:paraId="0DCE3604"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AFB012F" w14:textId="77777777" w:rsidR="009B64B5" w:rsidRPr="00F27668" w:rsidRDefault="009B64B5" w:rsidP="009B64B5">
            <w:pPr>
              <w:rPr>
                <w:color w:val="04143A" w:themeColor="text2" w:themeShade="80"/>
              </w:rPr>
            </w:pPr>
            <w:r w:rsidRPr="00F27668">
              <w:rPr>
                <w:color w:val="04143A" w:themeColor="text2" w:themeShade="80"/>
              </w:rPr>
              <w:t xml:space="preserve">                     On failure</w:t>
            </w:r>
          </w:p>
        </w:tc>
        <w:tc>
          <w:tcPr>
            <w:tcW w:w="7116" w:type="dxa"/>
            <w:gridSpan w:val="4"/>
            <w:shd w:val="clear" w:color="auto" w:fill="FFFFFF" w:themeFill="background1"/>
            <w:vAlign w:val="center"/>
          </w:tcPr>
          <w:p w14:paraId="4A6937B9"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non viene generato.</w:t>
            </w:r>
          </w:p>
        </w:tc>
      </w:tr>
      <w:tr w:rsidR="009B64B5" w:rsidRPr="00F27668" w14:paraId="110DB999" w14:textId="77777777" w:rsidTr="009B64B5">
        <w:tc>
          <w:tcPr>
            <w:tcW w:w="9854" w:type="dxa"/>
            <w:gridSpan w:val="5"/>
            <w:shd w:val="clear" w:color="auto" w:fill="D2F1EF" w:themeFill="accent3" w:themeFillTint="33"/>
          </w:tcPr>
          <w:p w14:paraId="2250CE79" w14:textId="77777777" w:rsidR="009B64B5" w:rsidRPr="00F27668" w:rsidRDefault="009B64B5" w:rsidP="009B64B5">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r>
              <w:rPr>
                <w:bCs/>
                <w:color w:val="04143A" w:themeColor="text2" w:themeShade="80"/>
              </w:rPr>
              <w:t>Tavolo_Non_Disponibile</w:t>
            </w:r>
          </w:p>
        </w:tc>
      </w:tr>
      <w:tr w:rsidR="009B64B5" w:rsidRPr="00177ED0" w14:paraId="49348317" w14:textId="77777777" w:rsidTr="009B64B5">
        <w:trPr>
          <w:trHeight w:val="283"/>
        </w:trPr>
        <w:tc>
          <w:tcPr>
            <w:tcW w:w="2738" w:type="dxa"/>
            <w:shd w:val="clear" w:color="auto" w:fill="D2F1EF" w:themeFill="accent3" w:themeFillTint="33"/>
          </w:tcPr>
          <w:p w14:paraId="5695DA8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116" w:type="dxa"/>
            <w:gridSpan w:val="4"/>
            <w:shd w:val="clear" w:color="auto" w:fill="FFFFFF" w:themeFill="background1"/>
          </w:tcPr>
          <w:p w14:paraId="4DEE475C"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9B64B5" w14:paraId="546FD35A" w14:textId="77777777" w:rsidTr="009B64B5">
        <w:trPr>
          <w:trHeight w:val="749"/>
        </w:trPr>
        <w:tc>
          <w:tcPr>
            <w:tcW w:w="2738" w:type="dxa"/>
            <w:shd w:val="clear" w:color="auto" w:fill="D2F1EF" w:themeFill="accent3" w:themeFillTint="33"/>
            <w:vAlign w:val="center"/>
          </w:tcPr>
          <w:p w14:paraId="7E95EE0E"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58DA9415" w14:textId="77777777" w:rsidR="009B64B5" w:rsidRDefault="009B64B5" w:rsidP="009B64B5">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9B64B5" w:rsidRPr="00FB16C7" w14:paraId="442C37EE" w14:textId="77777777" w:rsidTr="009B64B5">
        <w:trPr>
          <w:trHeight w:val="283"/>
        </w:trPr>
        <w:tc>
          <w:tcPr>
            <w:tcW w:w="2738" w:type="dxa"/>
            <w:shd w:val="clear" w:color="auto" w:fill="D2F1EF" w:themeFill="accent3" w:themeFillTint="33"/>
          </w:tcPr>
          <w:p w14:paraId="610C08D9" w14:textId="77777777" w:rsidR="009B64B5" w:rsidRPr="00F27668" w:rsidRDefault="009B64B5" w:rsidP="009B64B5">
            <w:pPr>
              <w:rPr>
                <w:color w:val="04143A" w:themeColor="text2" w:themeShade="80"/>
              </w:rPr>
            </w:pPr>
            <w:r w:rsidRPr="00F27668">
              <w:rPr>
                <w:bCs/>
                <w:color w:val="04143A" w:themeColor="text2" w:themeShade="80"/>
              </w:rPr>
              <w:t>Exit condition</w:t>
            </w:r>
          </w:p>
        </w:tc>
        <w:tc>
          <w:tcPr>
            <w:tcW w:w="7116" w:type="dxa"/>
            <w:gridSpan w:val="4"/>
            <w:shd w:val="clear" w:color="auto" w:fill="FFFFFF" w:themeFill="background1"/>
            <w:vAlign w:val="center"/>
          </w:tcPr>
          <w:p w14:paraId="25BC4EEA" w14:textId="77777777" w:rsidR="009B64B5" w:rsidRPr="00FB16C7" w:rsidRDefault="009B64B5" w:rsidP="009B64B5">
            <w:pPr>
              <w:rPr>
                <w:b w:val="0"/>
                <w:bCs/>
                <w:i/>
                <w:iCs/>
                <w:color w:val="04143A" w:themeColor="text2" w:themeShade="80"/>
              </w:rPr>
            </w:pPr>
            <w:r>
              <w:rPr>
                <w:b w:val="0"/>
                <w:bCs/>
                <w:i/>
                <w:iCs/>
                <w:color w:val="04143A" w:themeColor="text2" w:themeShade="80"/>
              </w:rPr>
              <w:t>Il codice non viene generato.</w:t>
            </w:r>
          </w:p>
        </w:tc>
      </w:tr>
    </w:tbl>
    <w:p w14:paraId="6F6A85E4" w14:textId="77777777" w:rsidR="009B64B5" w:rsidRDefault="009B64B5" w:rsidP="009B64B5">
      <w:pPr>
        <w:spacing w:after="200"/>
        <w:rPr>
          <w:color w:val="04143A" w:themeColor="text2" w:themeShade="80"/>
        </w:rPr>
      </w:pPr>
    </w:p>
    <w:p w14:paraId="649F7343" w14:textId="77777777" w:rsidR="009B64B5" w:rsidRDefault="009B64B5" w:rsidP="009B64B5">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E0D23DC" w14:textId="77777777" w:rsidTr="009B64B5">
        <w:trPr>
          <w:trHeight w:val="143"/>
        </w:trPr>
        <w:tc>
          <w:tcPr>
            <w:tcW w:w="2830" w:type="dxa"/>
            <w:vMerge w:val="restart"/>
            <w:shd w:val="clear" w:color="auto" w:fill="D2F1EF" w:themeFill="accent3" w:themeFillTint="33"/>
          </w:tcPr>
          <w:p w14:paraId="2417BF3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3E0F8F8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600F844" w14:textId="77777777" w:rsidR="009B64B5" w:rsidRPr="00F27668" w:rsidRDefault="009B64B5" w:rsidP="009B64B5">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1E412F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5CB29BD" w14:textId="77777777" w:rsidR="009B64B5" w:rsidRPr="00F27668" w:rsidRDefault="009B64B5" w:rsidP="009B64B5">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9B64B5" w:rsidRPr="00F27668" w14:paraId="53BA045D" w14:textId="77777777" w:rsidTr="009B64B5">
        <w:trPr>
          <w:trHeight w:val="270"/>
        </w:trPr>
        <w:tc>
          <w:tcPr>
            <w:tcW w:w="2830" w:type="dxa"/>
            <w:vMerge/>
            <w:shd w:val="clear" w:color="auto" w:fill="D2F1EF" w:themeFill="accent3" w:themeFillTint="33"/>
          </w:tcPr>
          <w:p w14:paraId="79256D7C"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BE62196"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6A354EE"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32FDF558"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15E5406F" w14:textId="77777777" w:rsidTr="009B64B5">
        <w:trPr>
          <w:trHeight w:val="270"/>
        </w:trPr>
        <w:tc>
          <w:tcPr>
            <w:tcW w:w="2830" w:type="dxa"/>
            <w:vMerge/>
            <w:shd w:val="clear" w:color="auto" w:fill="D2F1EF" w:themeFill="accent3" w:themeFillTint="33"/>
          </w:tcPr>
          <w:p w14:paraId="224643FF"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7CAB49C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23B3834"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4E8111C"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402DB4BC" w14:textId="77777777" w:rsidTr="009B64B5">
        <w:trPr>
          <w:trHeight w:val="801"/>
        </w:trPr>
        <w:tc>
          <w:tcPr>
            <w:tcW w:w="2830" w:type="dxa"/>
            <w:shd w:val="clear" w:color="auto" w:fill="D2F1EF" w:themeFill="accent3" w:themeFillTint="33"/>
          </w:tcPr>
          <w:p w14:paraId="16E58CF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F5D7A67"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9B64B5" w:rsidRPr="007A3CCD" w14:paraId="1763C2B9" w14:textId="77777777" w:rsidTr="009B64B5">
        <w:trPr>
          <w:trHeight w:val="283"/>
        </w:trPr>
        <w:tc>
          <w:tcPr>
            <w:tcW w:w="2830" w:type="dxa"/>
            <w:shd w:val="clear" w:color="auto" w:fill="D2F1EF" w:themeFill="accent3" w:themeFillTint="33"/>
          </w:tcPr>
          <w:p w14:paraId="347B58C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B08B063"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6DF2B300" w14:textId="77777777" w:rsidTr="009B64B5">
        <w:trPr>
          <w:trHeight w:val="283"/>
        </w:trPr>
        <w:tc>
          <w:tcPr>
            <w:tcW w:w="2830" w:type="dxa"/>
            <w:shd w:val="clear" w:color="auto" w:fill="D2F1EF" w:themeFill="accent3" w:themeFillTint="33"/>
          </w:tcPr>
          <w:p w14:paraId="6931F751"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CE9BC89"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89CCDFC" w14:textId="77777777" w:rsidTr="009B64B5">
        <w:trPr>
          <w:trHeight w:val="283"/>
        </w:trPr>
        <w:tc>
          <w:tcPr>
            <w:tcW w:w="2830" w:type="dxa"/>
            <w:shd w:val="clear" w:color="auto" w:fill="D2F1EF" w:themeFill="accent3" w:themeFillTint="33"/>
          </w:tcPr>
          <w:p w14:paraId="12CA020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ABCD0A2"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5DE8B018" w14:textId="77777777" w:rsidTr="009B64B5">
        <w:trPr>
          <w:trHeight w:val="154"/>
        </w:trPr>
        <w:tc>
          <w:tcPr>
            <w:tcW w:w="9854" w:type="dxa"/>
            <w:gridSpan w:val="5"/>
            <w:shd w:val="clear" w:color="auto" w:fill="D2F1EF" w:themeFill="accent3" w:themeFillTint="33"/>
            <w:vAlign w:val="center"/>
          </w:tcPr>
          <w:p w14:paraId="6297356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5ABB549" w14:textId="77777777" w:rsidTr="009B64B5">
        <w:tc>
          <w:tcPr>
            <w:tcW w:w="4786" w:type="dxa"/>
            <w:gridSpan w:val="2"/>
            <w:shd w:val="clear" w:color="auto" w:fill="D2F1EF" w:themeFill="accent3" w:themeFillTint="33"/>
          </w:tcPr>
          <w:p w14:paraId="42B8765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9A0B77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001736B2" w14:textId="77777777" w:rsidTr="009B64B5">
        <w:tc>
          <w:tcPr>
            <w:tcW w:w="4786" w:type="dxa"/>
            <w:gridSpan w:val="2"/>
          </w:tcPr>
          <w:p w14:paraId="075695E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1FC267DC" w14:textId="77777777" w:rsidR="009B64B5" w:rsidRPr="001779CD" w:rsidRDefault="009B64B5" w:rsidP="009B64B5">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9B64B5" w:rsidRPr="001E2518" w14:paraId="2BAD70A4" w14:textId="77777777" w:rsidTr="009B64B5">
        <w:tc>
          <w:tcPr>
            <w:tcW w:w="4786" w:type="dxa"/>
            <w:gridSpan w:val="2"/>
          </w:tcPr>
          <w:p w14:paraId="159A00F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5024B7D6"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9B64B5" w:rsidRPr="00F27668" w14:paraId="3B50DEA8" w14:textId="77777777" w:rsidTr="009B64B5">
        <w:tc>
          <w:tcPr>
            <w:tcW w:w="2830" w:type="dxa"/>
            <w:shd w:val="clear" w:color="auto" w:fill="D2F1EF" w:themeFill="accent3" w:themeFillTint="33"/>
          </w:tcPr>
          <w:p w14:paraId="37C71A6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C4D68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70B71942" w14:textId="77777777" w:rsidR="009B64B5" w:rsidRPr="00F27668" w:rsidRDefault="009B64B5" w:rsidP="009B64B5">
            <w:pPr>
              <w:rPr>
                <w:bCs/>
                <w:color w:val="04143A" w:themeColor="text2" w:themeShade="80"/>
              </w:rPr>
            </w:pPr>
            <w:r>
              <w:rPr>
                <w:b w:val="0"/>
                <w:color w:val="04143A" w:themeColor="text2" w:themeShade="80"/>
              </w:rPr>
              <w:t>Il cliente/gestore visualizza correttamente il menù.</w:t>
            </w:r>
          </w:p>
        </w:tc>
      </w:tr>
    </w:tbl>
    <w:p w14:paraId="287A993E" w14:textId="77777777" w:rsidR="009B64B5" w:rsidRDefault="009B64B5" w:rsidP="009B64B5"/>
    <w:p w14:paraId="02559A92"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052613F" w14:textId="77777777" w:rsidTr="009B64B5">
        <w:trPr>
          <w:trHeight w:val="143"/>
        </w:trPr>
        <w:tc>
          <w:tcPr>
            <w:tcW w:w="2830" w:type="dxa"/>
            <w:vMerge w:val="restart"/>
            <w:shd w:val="clear" w:color="auto" w:fill="D2F1EF" w:themeFill="accent3" w:themeFillTint="33"/>
          </w:tcPr>
          <w:p w14:paraId="29178B9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0753BED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32CCD615" w14:textId="77777777" w:rsidR="009B64B5" w:rsidRPr="00F27668" w:rsidRDefault="009B64B5" w:rsidP="009B64B5">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73DC243"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7526DFE"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8308CC0" w14:textId="77777777" w:rsidTr="009B64B5">
        <w:trPr>
          <w:trHeight w:val="270"/>
        </w:trPr>
        <w:tc>
          <w:tcPr>
            <w:tcW w:w="2830" w:type="dxa"/>
            <w:vMerge/>
            <w:shd w:val="clear" w:color="auto" w:fill="D2F1EF" w:themeFill="accent3" w:themeFillTint="33"/>
          </w:tcPr>
          <w:p w14:paraId="03697BA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0B9F1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7861D783"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5C95C1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42AF5E58" w14:textId="77777777" w:rsidTr="009B64B5">
        <w:trPr>
          <w:trHeight w:val="270"/>
        </w:trPr>
        <w:tc>
          <w:tcPr>
            <w:tcW w:w="2830" w:type="dxa"/>
            <w:vMerge/>
            <w:shd w:val="clear" w:color="auto" w:fill="D2F1EF" w:themeFill="accent3" w:themeFillTint="33"/>
          </w:tcPr>
          <w:p w14:paraId="7994AC37"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79FAD9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23D3848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490D10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2E58FCB" w14:textId="77777777" w:rsidTr="009B64B5">
        <w:trPr>
          <w:trHeight w:val="283"/>
        </w:trPr>
        <w:tc>
          <w:tcPr>
            <w:tcW w:w="2830" w:type="dxa"/>
            <w:shd w:val="clear" w:color="auto" w:fill="D2F1EF" w:themeFill="accent3" w:themeFillTint="33"/>
          </w:tcPr>
          <w:p w14:paraId="5CC33247"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76CC59A"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w:t>
            </w:r>
            <w:r>
              <w:rPr>
                <w:b w:val="0"/>
                <w:i/>
                <w:iCs/>
                <w:color w:val="04143A" w:themeColor="text2" w:themeShade="80"/>
              </w:rPr>
              <w:t>te/gestore di poter utilizzare i filtri di ricerca</w:t>
            </w:r>
          </w:p>
        </w:tc>
      </w:tr>
      <w:tr w:rsidR="009B64B5" w:rsidRPr="007A3CCD" w14:paraId="780BDB8D" w14:textId="77777777" w:rsidTr="009B64B5">
        <w:trPr>
          <w:trHeight w:val="283"/>
        </w:trPr>
        <w:tc>
          <w:tcPr>
            <w:tcW w:w="2830" w:type="dxa"/>
            <w:shd w:val="clear" w:color="auto" w:fill="D2F1EF" w:themeFill="accent3" w:themeFillTint="33"/>
          </w:tcPr>
          <w:p w14:paraId="2BCA395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80662E0"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4918DCC1" w14:textId="77777777" w:rsidTr="009B64B5">
        <w:trPr>
          <w:trHeight w:val="283"/>
        </w:trPr>
        <w:tc>
          <w:tcPr>
            <w:tcW w:w="2830" w:type="dxa"/>
            <w:shd w:val="clear" w:color="auto" w:fill="D2F1EF" w:themeFill="accent3" w:themeFillTint="33"/>
          </w:tcPr>
          <w:p w14:paraId="79F2A88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6D3944FF"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0924D91" w14:textId="77777777" w:rsidTr="009B64B5">
        <w:trPr>
          <w:trHeight w:val="283"/>
        </w:trPr>
        <w:tc>
          <w:tcPr>
            <w:tcW w:w="2830" w:type="dxa"/>
            <w:shd w:val="clear" w:color="auto" w:fill="D2F1EF" w:themeFill="accent3" w:themeFillTint="33"/>
          </w:tcPr>
          <w:p w14:paraId="59D9A42A"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D7BC71D"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668CF701" w14:textId="77777777" w:rsidTr="009B64B5">
        <w:trPr>
          <w:trHeight w:val="154"/>
        </w:trPr>
        <w:tc>
          <w:tcPr>
            <w:tcW w:w="9854" w:type="dxa"/>
            <w:gridSpan w:val="5"/>
            <w:shd w:val="clear" w:color="auto" w:fill="D2F1EF" w:themeFill="accent3" w:themeFillTint="33"/>
            <w:vAlign w:val="center"/>
          </w:tcPr>
          <w:p w14:paraId="67B6B00E"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171C893" w14:textId="77777777" w:rsidTr="009B64B5">
        <w:tc>
          <w:tcPr>
            <w:tcW w:w="4786" w:type="dxa"/>
            <w:gridSpan w:val="2"/>
            <w:shd w:val="clear" w:color="auto" w:fill="D2F1EF" w:themeFill="accent3" w:themeFillTint="33"/>
          </w:tcPr>
          <w:p w14:paraId="48ECCD1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F858CA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74BF3C21" w14:textId="77777777" w:rsidTr="009B64B5">
        <w:tc>
          <w:tcPr>
            <w:tcW w:w="4786" w:type="dxa"/>
            <w:gridSpan w:val="2"/>
          </w:tcPr>
          <w:p w14:paraId="05286415"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79942157"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sistema apre una finestra in cui mostra un form per i filtri, i campi non sono obbligatori.</w:t>
            </w:r>
          </w:p>
          <w:p w14:paraId="42CFF648" w14:textId="77777777" w:rsidR="009B64B5" w:rsidRDefault="009B64B5" w:rsidP="009B64B5">
            <w:pPr>
              <w:rPr>
                <w:b w:val="0"/>
                <w:bCs/>
                <w:i/>
                <w:iCs/>
                <w:color w:val="04143A" w:themeColor="text2" w:themeShade="80"/>
              </w:rPr>
            </w:pPr>
          </w:p>
          <w:p w14:paraId="3F28037F" w14:textId="77777777" w:rsidR="009B64B5" w:rsidRDefault="009B64B5" w:rsidP="009B64B5">
            <w:pPr>
              <w:rPr>
                <w:b w:val="0"/>
                <w:bCs/>
                <w:i/>
                <w:iCs/>
                <w:color w:val="04143A" w:themeColor="text2" w:themeShade="80"/>
              </w:rPr>
            </w:pPr>
            <w:r>
              <w:rPr>
                <w:b w:val="0"/>
                <w:bCs/>
                <w:i/>
                <w:iCs/>
                <w:color w:val="04143A" w:themeColor="text2" w:themeShade="80"/>
              </w:rPr>
              <w:t>Il form mostra i seguenti campi:</w:t>
            </w:r>
          </w:p>
          <w:p w14:paraId="7D1AE2B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0B78A6E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Ingredienti</w:t>
            </w:r>
          </w:p>
          <w:p w14:paraId="2EA7C1B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9B64B5" w:rsidRPr="001E2518" w14:paraId="1B334207" w14:textId="77777777" w:rsidTr="009B64B5">
        <w:tc>
          <w:tcPr>
            <w:tcW w:w="4786" w:type="dxa"/>
            <w:gridSpan w:val="2"/>
          </w:tcPr>
          <w:p w14:paraId="6772B619"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cliente completa il form e lo sottomette.</w:t>
            </w:r>
          </w:p>
        </w:tc>
        <w:tc>
          <w:tcPr>
            <w:tcW w:w="5068" w:type="dxa"/>
            <w:gridSpan w:val="3"/>
          </w:tcPr>
          <w:p w14:paraId="36C0BD84"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9B64B5" w:rsidRPr="00F27668" w14:paraId="37A99D55" w14:textId="77777777" w:rsidTr="009B64B5">
        <w:tc>
          <w:tcPr>
            <w:tcW w:w="2830" w:type="dxa"/>
            <w:shd w:val="clear" w:color="auto" w:fill="D2F1EF" w:themeFill="accent3" w:themeFillTint="33"/>
          </w:tcPr>
          <w:p w14:paraId="1878CE8D"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6D98C00D"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80CA1D8" w14:textId="77777777" w:rsidR="009B64B5" w:rsidRPr="00F523D5" w:rsidRDefault="009B64B5" w:rsidP="009B64B5">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9B64B5" w:rsidRPr="007A3CCD" w14:paraId="5334FD4B" w14:textId="77777777" w:rsidTr="009B64B5">
        <w:tc>
          <w:tcPr>
            <w:tcW w:w="2830" w:type="dxa"/>
            <w:shd w:val="clear" w:color="auto" w:fill="D2F1EF" w:themeFill="accent3" w:themeFillTint="33"/>
          </w:tcPr>
          <w:p w14:paraId="010592C2"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DDBDDE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06DC3D43" w14:textId="77777777" w:rsidR="009B64B5" w:rsidRPr="00F523D5" w:rsidRDefault="009B64B5" w:rsidP="009B64B5">
            <w:pPr>
              <w:rPr>
                <w:b w:val="0"/>
                <w:i/>
                <w:iCs/>
                <w:color w:val="04143A" w:themeColor="text2" w:themeShade="80"/>
              </w:rPr>
            </w:pPr>
            <w:r w:rsidRPr="00F523D5">
              <w:rPr>
                <w:b w:val="0"/>
                <w:i/>
                <w:iCs/>
                <w:color w:val="04143A" w:themeColor="text2" w:themeShade="80"/>
              </w:rPr>
              <w:t>I filtri non vengono inseriti</w:t>
            </w:r>
          </w:p>
          <w:p w14:paraId="4A26F294" w14:textId="77777777" w:rsidR="009B64B5" w:rsidRPr="00F523D5" w:rsidRDefault="009B64B5" w:rsidP="009B64B5">
            <w:pPr>
              <w:rPr>
                <w:b w:val="0"/>
                <w:i/>
                <w:iCs/>
                <w:color w:val="04143A" w:themeColor="text2" w:themeShade="80"/>
              </w:rPr>
            </w:pPr>
          </w:p>
        </w:tc>
      </w:tr>
      <w:tr w:rsidR="009B64B5" w:rsidRPr="00F27668" w14:paraId="3D533584" w14:textId="77777777" w:rsidTr="009B64B5">
        <w:tc>
          <w:tcPr>
            <w:tcW w:w="9854" w:type="dxa"/>
            <w:gridSpan w:val="5"/>
            <w:shd w:val="clear" w:color="auto" w:fill="D2F1EF" w:themeFill="accent3" w:themeFillTint="33"/>
          </w:tcPr>
          <w:p w14:paraId="32E604CF"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FormIncompleto</w:t>
            </w:r>
          </w:p>
        </w:tc>
      </w:tr>
      <w:tr w:rsidR="009B64B5" w:rsidRPr="00F27668" w14:paraId="5A78A8A0" w14:textId="77777777" w:rsidTr="009B64B5">
        <w:tc>
          <w:tcPr>
            <w:tcW w:w="2830" w:type="dxa"/>
            <w:shd w:val="clear" w:color="auto" w:fill="D2F1EF" w:themeFill="accent3" w:themeFillTint="33"/>
          </w:tcPr>
          <w:p w14:paraId="3C38EB42"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6EA628CD" w14:textId="77777777" w:rsidR="009B64B5" w:rsidRPr="00F523D5" w:rsidRDefault="009B64B5" w:rsidP="009B64B5">
            <w:pPr>
              <w:rPr>
                <w:b w:val="0"/>
                <w:i/>
                <w:iCs/>
                <w:color w:val="04143A" w:themeColor="text2" w:themeShade="80"/>
              </w:rPr>
            </w:pPr>
            <w:r>
              <w:rPr>
                <w:b w:val="0"/>
                <w:i/>
                <w:iCs/>
                <w:color w:val="04143A" w:themeColor="text2" w:themeShade="80"/>
              </w:rPr>
              <w:t>Il cliente visualizza il form per inserire i filtri.</w:t>
            </w:r>
          </w:p>
          <w:p w14:paraId="77783AE7" w14:textId="77777777" w:rsidR="009B64B5" w:rsidRPr="00F27668" w:rsidRDefault="009B64B5" w:rsidP="009B64B5">
            <w:pPr>
              <w:rPr>
                <w:bCs/>
                <w:color w:val="04143A" w:themeColor="text2" w:themeShade="80"/>
              </w:rPr>
            </w:pPr>
          </w:p>
        </w:tc>
      </w:tr>
      <w:tr w:rsidR="009B64B5" w:rsidRPr="0051057E" w14:paraId="2624F9D2" w14:textId="77777777" w:rsidTr="009B64B5">
        <w:tc>
          <w:tcPr>
            <w:tcW w:w="2830" w:type="dxa"/>
            <w:shd w:val="clear" w:color="auto" w:fill="D2F1EF" w:themeFill="accent3" w:themeFillTint="33"/>
            <w:vAlign w:val="center"/>
          </w:tcPr>
          <w:p w14:paraId="61E9F3F0"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024" w:type="dxa"/>
            <w:gridSpan w:val="4"/>
          </w:tcPr>
          <w:p w14:paraId="67403B04" w14:textId="77777777" w:rsidR="009B64B5" w:rsidRDefault="009B64B5" w:rsidP="009B64B5">
            <w:pPr>
              <w:rPr>
                <w:b w:val="0"/>
                <w:bCs/>
                <w:i/>
                <w:iCs/>
                <w:color w:val="04143A" w:themeColor="text2" w:themeShade="80"/>
              </w:rPr>
            </w:pPr>
            <w:r>
              <w:rPr>
                <w:b w:val="0"/>
                <w:bCs/>
                <w:i/>
                <w:iCs/>
                <w:color w:val="04143A" w:themeColor="text2" w:themeShade="80"/>
              </w:rPr>
              <w:t>Il cliente/gestore non compila alcun campo del form e lo sottomette</w:t>
            </w:r>
          </w:p>
        </w:tc>
      </w:tr>
      <w:tr w:rsidR="009B64B5" w:rsidRPr="0051057E" w14:paraId="791B9ECE" w14:textId="77777777" w:rsidTr="009B64B5">
        <w:tc>
          <w:tcPr>
            <w:tcW w:w="2830" w:type="dxa"/>
            <w:shd w:val="clear" w:color="auto" w:fill="D2F1EF" w:themeFill="accent3" w:themeFillTint="33"/>
            <w:vAlign w:val="center"/>
          </w:tcPr>
          <w:p w14:paraId="7390C04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132E7A6F" w14:textId="77777777" w:rsidR="009B64B5" w:rsidRPr="0051057E" w:rsidRDefault="009B64B5" w:rsidP="009B64B5">
            <w:pPr>
              <w:rPr>
                <w:b w:val="0"/>
                <w:bCs/>
                <w:i/>
                <w:iCs/>
                <w:color w:val="04143A" w:themeColor="text2" w:themeShade="80"/>
              </w:rPr>
            </w:pPr>
            <w:r>
              <w:rPr>
                <w:b w:val="0"/>
                <w:bCs/>
                <w:i/>
                <w:iCs/>
                <w:color w:val="04143A" w:themeColor="text2" w:themeShade="80"/>
              </w:rPr>
              <w:t>Il sistema mostra a schermo il messaggio di errore e invita il cliente a compilare il form.</w:t>
            </w:r>
          </w:p>
        </w:tc>
      </w:tr>
      <w:tr w:rsidR="009B64B5" w14:paraId="79B3A78F" w14:textId="77777777" w:rsidTr="009B64B5">
        <w:tc>
          <w:tcPr>
            <w:tcW w:w="2830" w:type="dxa"/>
            <w:shd w:val="clear" w:color="auto" w:fill="D2F1EF" w:themeFill="accent3" w:themeFillTint="33"/>
            <w:vAlign w:val="center"/>
          </w:tcPr>
          <w:p w14:paraId="33A844AA"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595F031A" w14:textId="77777777" w:rsidR="009B64B5" w:rsidRDefault="009B64B5" w:rsidP="009B64B5">
            <w:pPr>
              <w:rPr>
                <w:b w:val="0"/>
                <w:bCs/>
                <w:i/>
                <w:iCs/>
                <w:color w:val="04143A" w:themeColor="text2" w:themeShade="80"/>
              </w:rPr>
            </w:pPr>
            <w:r>
              <w:rPr>
                <w:b w:val="0"/>
                <w:bCs/>
                <w:i/>
                <w:iCs/>
                <w:color w:val="04143A" w:themeColor="text2" w:themeShade="80"/>
              </w:rPr>
              <w:t>I filtri non vengono inseriti</w:t>
            </w:r>
          </w:p>
          <w:p w14:paraId="2D06D204" w14:textId="77777777" w:rsidR="009B64B5" w:rsidRDefault="009B64B5" w:rsidP="009B64B5">
            <w:pPr>
              <w:rPr>
                <w:b w:val="0"/>
                <w:bCs/>
                <w:i/>
                <w:iCs/>
                <w:color w:val="04143A" w:themeColor="text2" w:themeShade="80"/>
              </w:rPr>
            </w:pPr>
          </w:p>
        </w:tc>
      </w:tr>
    </w:tbl>
    <w:p w14:paraId="7C301D6B"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104A102" w14:textId="77777777" w:rsidTr="009B64B5">
        <w:trPr>
          <w:trHeight w:val="143"/>
        </w:trPr>
        <w:tc>
          <w:tcPr>
            <w:tcW w:w="2830" w:type="dxa"/>
            <w:vMerge w:val="restart"/>
            <w:shd w:val="clear" w:color="auto" w:fill="D2F1EF" w:themeFill="accent3" w:themeFillTint="33"/>
          </w:tcPr>
          <w:p w14:paraId="5CE5977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EF0AB5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21E9ECCB" w14:textId="77777777" w:rsidR="009B64B5" w:rsidRPr="00F27668" w:rsidRDefault="009B64B5" w:rsidP="009B64B5">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262DE69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9F4D7B9"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1286C64" w14:textId="77777777" w:rsidTr="009B64B5">
        <w:trPr>
          <w:trHeight w:val="270"/>
        </w:trPr>
        <w:tc>
          <w:tcPr>
            <w:tcW w:w="2830" w:type="dxa"/>
            <w:vMerge/>
            <w:shd w:val="clear" w:color="auto" w:fill="D2F1EF" w:themeFill="accent3" w:themeFillTint="33"/>
          </w:tcPr>
          <w:p w14:paraId="39A1AA89"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A18175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9437E8D"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D5AD84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5249E2E4" w14:textId="77777777" w:rsidTr="009B64B5">
        <w:trPr>
          <w:trHeight w:val="270"/>
        </w:trPr>
        <w:tc>
          <w:tcPr>
            <w:tcW w:w="2830" w:type="dxa"/>
            <w:vMerge/>
            <w:shd w:val="clear" w:color="auto" w:fill="D2F1EF" w:themeFill="accent3" w:themeFillTint="33"/>
          </w:tcPr>
          <w:p w14:paraId="36D32C8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E609FD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BE1090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323DFB4"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24FE752C" w14:textId="77777777" w:rsidTr="009B64B5">
        <w:trPr>
          <w:trHeight w:val="283"/>
        </w:trPr>
        <w:tc>
          <w:tcPr>
            <w:tcW w:w="2830" w:type="dxa"/>
            <w:shd w:val="clear" w:color="auto" w:fill="D2F1EF" w:themeFill="accent3" w:themeFillTint="33"/>
          </w:tcPr>
          <w:p w14:paraId="7792313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E7837B8" w14:textId="77777777" w:rsidR="009B64B5" w:rsidRPr="009F7626" w:rsidRDefault="009B64B5" w:rsidP="009B64B5">
            <w:pPr>
              <w:rPr>
                <w:b w:val="0"/>
                <w:i/>
                <w:iCs/>
                <w:color w:val="04143A" w:themeColor="text2" w:themeShade="80"/>
              </w:rPr>
            </w:pPr>
            <w:r w:rsidRPr="009250E9">
              <w:rPr>
                <w:b w:val="0"/>
                <w:i/>
                <w:iCs/>
                <w:color w:val="04143A" w:themeColor="text2" w:themeShade="80"/>
              </w:rPr>
              <w:t>Lo use case fornisce al cliente la possibilità di</w:t>
            </w:r>
            <w:r>
              <w:rPr>
                <w:b w:val="0"/>
                <w:i/>
                <w:iCs/>
                <w:color w:val="04143A" w:themeColor="text2" w:themeShade="80"/>
              </w:rPr>
              <w:t xml:space="preserve"> farsi proporre un prodotto casuale dal sistema.</w:t>
            </w:r>
          </w:p>
        </w:tc>
      </w:tr>
      <w:tr w:rsidR="009B64B5" w:rsidRPr="001779CD" w14:paraId="4B0B5E84" w14:textId="77777777" w:rsidTr="009B64B5">
        <w:trPr>
          <w:trHeight w:val="283"/>
        </w:trPr>
        <w:tc>
          <w:tcPr>
            <w:tcW w:w="2830" w:type="dxa"/>
            <w:shd w:val="clear" w:color="auto" w:fill="D2F1EF" w:themeFill="accent3" w:themeFillTint="33"/>
          </w:tcPr>
          <w:p w14:paraId="50E1DEF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4339C99" w14:textId="77777777" w:rsidR="009B64B5" w:rsidRPr="001779CD" w:rsidRDefault="009B64B5" w:rsidP="009B64B5">
            <w:pPr>
              <w:rPr>
                <w:i/>
                <w:iCs/>
                <w:color w:val="04143A" w:themeColor="text2" w:themeShade="80"/>
              </w:rPr>
            </w:pPr>
            <w:r w:rsidRPr="009250E9">
              <w:rPr>
                <w:i/>
                <w:iCs/>
                <w:color w:val="04143A" w:themeColor="text2" w:themeShade="80"/>
              </w:rPr>
              <w:t>Cliente</w:t>
            </w:r>
          </w:p>
        </w:tc>
      </w:tr>
      <w:tr w:rsidR="009B64B5" w:rsidRPr="007A3CCD" w14:paraId="596B7423" w14:textId="77777777" w:rsidTr="009B64B5">
        <w:trPr>
          <w:trHeight w:val="283"/>
        </w:trPr>
        <w:tc>
          <w:tcPr>
            <w:tcW w:w="2830" w:type="dxa"/>
            <w:shd w:val="clear" w:color="auto" w:fill="D2F1EF" w:themeFill="accent3" w:themeFillTint="33"/>
          </w:tcPr>
          <w:p w14:paraId="0E35CBFE"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40DF812D"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3137A2B3" w14:textId="77777777" w:rsidTr="009B64B5">
        <w:trPr>
          <w:trHeight w:val="283"/>
        </w:trPr>
        <w:tc>
          <w:tcPr>
            <w:tcW w:w="2830" w:type="dxa"/>
            <w:shd w:val="clear" w:color="auto" w:fill="D2F1EF" w:themeFill="accent3" w:themeFillTint="33"/>
          </w:tcPr>
          <w:p w14:paraId="0A5345EC"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7AE3518"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70EF09C0" w14:textId="77777777" w:rsidTr="009B64B5">
        <w:trPr>
          <w:trHeight w:val="154"/>
        </w:trPr>
        <w:tc>
          <w:tcPr>
            <w:tcW w:w="9854" w:type="dxa"/>
            <w:gridSpan w:val="5"/>
            <w:shd w:val="clear" w:color="auto" w:fill="D2F1EF" w:themeFill="accent3" w:themeFillTint="33"/>
            <w:vAlign w:val="center"/>
          </w:tcPr>
          <w:p w14:paraId="3E6983B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E1E4651" w14:textId="77777777" w:rsidTr="009B64B5">
        <w:tc>
          <w:tcPr>
            <w:tcW w:w="4786" w:type="dxa"/>
            <w:gridSpan w:val="2"/>
            <w:shd w:val="clear" w:color="auto" w:fill="D2F1EF" w:themeFill="accent3" w:themeFillTint="33"/>
          </w:tcPr>
          <w:p w14:paraId="1D55F7C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60F258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3C453837" w14:textId="77777777" w:rsidTr="009B64B5">
        <w:tc>
          <w:tcPr>
            <w:tcW w:w="4786" w:type="dxa"/>
            <w:gridSpan w:val="2"/>
          </w:tcPr>
          <w:p w14:paraId="3A7C4859"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4CF05DA4"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9B64B5" w:rsidRPr="00F523D5" w14:paraId="57AEF9E8" w14:textId="77777777" w:rsidTr="009B64B5">
        <w:tc>
          <w:tcPr>
            <w:tcW w:w="2830" w:type="dxa"/>
            <w:shd w:val="clear" w:color="auto" w:fill="D2F1EF" w:themeFill="accent3" w:themeFillTint="33"/>
          </w:tcPr>
          <w:p w14:paraId="468A757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8C8334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363688E" w14:textId="77777777" w:rsidR="009B64B5" w:rsidRPr="00F523D5" w:rsidRDefault="009B64B5" w:rsidP="009B64B5">
            <w:pPr>
              <w:rPr>
                <w:bCs/>
                <w:i/>
                <w:iCs/>
                <w:color w:val="04143A" w:themeColor="text2" w:themeShade="80"/>
              </w:rPr>
            </w:pPr>
            <w:r>
              <w:rPr>
                <w:b w:val="0"/>
                <w:i/>
                <w:iCs/>
                <w:color w:val="04143A" w:themeColor="text2" w:themeShade="80"/>
              </w:rPr>
              <w:t>Viene visualizzato correttamente il piatto generato casualmente.</w:t>
            </w:r>
          </w:p>
        </w:tc>
      </w:tr>
      <w:tr w:rsidR="009B64B5" w:rsidRPr="00F523D5" w14:paraId="78F40438" w14:textId="77777777" w:rsidTr="009B64B5">
        <w:tc>
          <w:tcPr>
            <w:tcW w:w="2830" w:type="dxa"/>
            <w:shd w:val="clear" w:color="auto" w:fill="D2F1EF" w:themeFill="accent3" w:themeFillTint="33"/>
          </w:tcPr>
          <w:p w14:paraId="6EB62FD1"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5E554C66"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0960DF6B" w14:textId="77777777" w:rsidR="009B64B5" w:rsidRPr="00F523D5" w:rsidRDefault="009B64B5" w:rsidP="009B64B5">
            <w:pPr>
              <w:rPr>
                <w:b w:val="0"/>
                <w:i/>
                <w:iCs/>
                <w:color w:val="04143A" w:themeColor="text2" w:themeShade="80"/>
              </w:rPr>
            </w:pPr>
            <w:r>
              <w:rPr>
                <w:b w:val="0"/>
                <w:i/>
                <w:iCs/>
                <w:color w:val="04143A" w:themeColor="text2" w:themeShade="80"/>
              </w:rPr>
              <w:t>Viene visualizzata una pagina di errore.</w:t>
            </w:r>
          </w:p>
          <w:p w14:paraId="6467B0BC" w14:textId="77777777" w:rsidR="009B64B5" w:rsidRPr="00F523D5" w:rsidRDefault="009B64B5" w:rsidP="009B64B5">
            <w:pPr>
              <w:rPr>
                <w:b w:val="0"/>
                <w:i/>
                <w:iCs/>
                <w:color w:val="04143A" w:themeColor="text2" w:themeShade="80"/>
              </w:rPr>
            </w:pPr>
          </w:p>
        </w:tc>
      </w:tr>
    </w:tbl>
    <w:p w14:paraId="4452D613" w14:textId="77777777" w:rsidR="009B64B5" w:rsidRDefault="009B64B5" w:rsidP="009B64B5">
      <w:pPr>
        <w:spacing w:after="160" w:line="259" w:lineRule="auto"/>
      </w:pPr>
    </w:p>
    <w:p w14:paraId="38EB68F3"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00B35ABE" w14:textId="77777777" w:rsidTr="009B64B5">
        <w:trPr>
          <w:trHeight w:val="143"/>
        </w:trPr>
        <w:tc>
          <w:tcPr>
            <w:tcW w:w="2830" w:type="dxa"/>
            <w:vMerge w:val="restart"/>
            <w:shd w:val="clear" w:color="auto" w:fill="D2F1EF" w:themeFill="accent3" w:themeFillTint="33"/>
          </w:tcPr>
          <w:p w14:paraId="3A260825"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013536C"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60744A39" w14:textId="77777777" w:rsidR="009B64B5" w:rsidRPr="00F27668" w:rsidRDefault="009B64B5" w:rsidP="009B64B5">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68504D70"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BB7AEA2"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36E9DA59" w14:textId="77777777" w:rsidTr="009B64B5">
        <w:trPr>
          <w:trHeight w:val="270"/>
        </w:trPr>
        <w:tc>
          <w:tcPr>
            <w:tcW w:w="2830" w:type="dxa"/>
            <w:vMerge/>
            <w:shd w:val="clear" w:color="auto" w:fill="D2F1EF" w:themeFill="accent3" w:themeFillTint="33"/>
          </w:tcPr>
          <w:p w14:paraId="7BACCF10"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F9080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5AA956F"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0C33B66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1B27565" w14:textId="77777777" w:rsidTr="009B64B5">
        <w:trPr>
          <w:trHeight w:val="270"/>
        </w:trPr>
        <w:tc>
          <w:tcPr>
            <w:tcW w:w="2830" w:type="dxa"/>
            <w:vMerge/>
            <w:shd w:val="clear" w:color="auto" w:fill="D2F1EF" w:themeFill="accent3" w:themeFillTint="33"/>
          </w:tcPr>
          <w:p w14:paraId="446A5A01"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3F0BB1C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EAF075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BB9605B"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774C0E44" w14:textId="77777777" w:rsidTr="009B64B5">
        <w:trPr>
          <w:trHeight w:val="283"/>
        </w:trPr>
        <w:tc>
          <w:tcPr>
            <w:tcW w:w="2830" w:type="dxa"/>
            <w:shd w:val="clear" w:color="auto" w:fill="D2F1EF" w:themeFill="accent3" w:themeFillTint="33"/>
          </w:tcPr>
          <w:p w14:paraId="664EAAE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3008DC7" w14:textId="77777777" w:rsidR="009B64B5" w:rsidRPr="009F7626" w:rsidRDefault="009B64B5" w:rsidP="009B64B5">
            <w:pPr>
              <w:rPr>
                <w:b w:val="0"/>
                <w:i/>
                <w:iCs/>
                <w:color w:val="04143A" w:themeColor="text2" w:themeShade="80"/>
              </w:rPr>
            </w:pPr>
            <w:r>
              <w:rPr>
                <w:b w:val="0"/>
                <w:i/>
                <w:iCs/>
                <w:color w:val="04143A" w:themeColor="text2" w:themeShade="80"/>
              </w:rPr>
              <w:t>Lo use case fornisce al gestore la possibilità di aggiungere un prodotto al menù.</w:t>
            </w:r>
          </w:p>
        </w:tc>
      </w:tr>
      <w:tr w:rsidR="009B64B5" w:rsidRPr="001779CD" w14:paraId="7B5C2473" w14:textId="77777777" w:rsidTr="009B64B5">
        <w:trPr>
          <w:trHeight w:val="283"/>
        </w:trPr>
        <w:tc>
          <w:tcPr>
            <w:tcW w:w="2830" w:type="dxa"/>
            <w:shd w:val="clear" w:color="auto" w:fill="D2F1EF" w:themeFill="accent3" w:themeFillTint="33"/>
          </w:tcPr>
          <w:p w14:paraId="3BCC340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3F4A49F"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1935D49B" w14:textId="77777777" w:rsidTr="009B64B5">
        <w:trPr>
          <w:trHeight w:val="283"/>
        </w:trPr>
        <w:tc>
          <w:tcPr>
            <w:tcW w:w="2830" w:type="dxa"/>
            <w:shd w:val="clear" w:color="auto" w:fill="D2F1EF" w:themeFill="accent3" w:themeFillTint="33"/>
          </w:tcPr>
          <w:p w14:paraId="18EF54ED"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3099D965"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7A3D6B91" w14:textId="77777777" w:rsidTr="009B64B5">
        <w:trPr>
          <w:trHeight w:val="283"/>
        </w:trPr>
        <w:tc>
          <w:tcPr>
            <w:tcW w:w="2830" w:type="dxa"/>
            <w:shd w:val="clear" w:color="auto" w:fill="D2F1EF" w:themeFill="accent3" w:themeFillTint="33"/>
          </w:tcPr>
          <w:p w14:paraId="4129FAC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2866E2D"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44DF9E27" w14:textId="77777777" w:rsidTr="009B64B5">
        <w:trPr>
          <w:trHeight w:val="154"/>
        </w:trPr>
        <w:tc>
          <w:tcPr>
            <w:tcW w:w="9854" w:type="dxa"/>
            <w:gridSpan w:val="5"/>
            <w:shd w:val="clear" w:color="auto" w:fill="D2F1EF" w:themeFill="accent3" w:themeFillTint="33"/>
            <w:vAlign w:val="center"/>
          </w:tcPr>
          <w:p w14:paraId="215494DD"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0A7971E" w14:textId="77777777" w:rsidTr="009B64B5">
        <w:tc>
          <w:tcPr>
            <w:tcW w:w="4786" w:type="dxa"/>
            <w:gridSpan w:val="2"/>
            <w:shd w:val="clear" w:color="auto" w:fill="D2F1EF" w:themeFill="accent3" w:themeFillTint="33"/>
          </w:tcPr>
          <w:p w14:paraId="51C31D0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53D6DB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EC1A160" w14:textId="77777777" w:rsidTr="009B64B5">
        <w:tc>
          <w:tcPr>
            <w:tcW w:w="4786" w:type="dxa"/>
            <w:gridSpan w:val="2"/>
          </w:tcPr>
          <w:p w14:paraId="185D413A"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4C9C140E"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1ABA2997"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2DA4AC9"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3B74056B"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6D00B23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9B64B5" w:rsidRPr="001E2518" w14:paraId="1FF140D6" w14:textId="77777777" w:rsidTr="009B64B5">
        <w:tc>
          <w:tcPr>
            <w:tcW w:w="4786" w:type="dxa"/>
            <w:gridSpan w:val="2"/>
          </w:tcPr>
          <w:p w14:paraId="7558BF1B"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68A869D7" w14:textId="77777777" w:rsidR="009B64B5" w:rsidRPr="001E2518" w:rsidRDefault="009B64B5" w:rsidP="009B64B5">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9B64B5" w:rsidRPr="00F523D5" w14:paraId="338C94FA" w14:textId="77777777" w:rsidTr="009B64B5">
        <w:tc>
          <w:tcPr>
            <w:tcW w:w="2830" w:type="dxa"/>
            <w:shd w:val="clear" w:color="auto" w:fill="D2F1EF" w:themeFill="accent3" w:themeFillTint="33"/>
          </w:tcPr>
          <w:p w14:paraId="05512285"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14A5F4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3D9FB918" w14:textId="77777777" w:rsidR="009B64B5" w:rsidRPr="00F523D5" w:rsidRDefault="009B64B5" w:rsidP="009B64B5">
            <w:pPr>
              <w:rPr>
                <w:bCs/>
                <w:i/>
                <w:iCs/>
                <w:color w:val="04143A" w:themeColor="text2" w:themeShade="80"/>
              </w:rPr>
            </w:pPr>
            <w:r>
              <w:rPr>
                <w:b w:val="0"/>
                <w:i/>
                <w:iCs/>
                <w:color w:val="04143A" w:themeColor="text2" w:themeShade="80"/>
              </w:rPr>
              <w:t>Il prodotto è stato inserito correttamente.</w:t>
            </w:r>
          </w:p>
        </w:tc>
      </w:tr>
      <w:tr w:rsidR="009B64B5" w:rsidRPr="00F523D5" w14:paraId="70C14797" w14:textId="77777777" w:rsidTr="009B64B5">
        <w:tc>
          <w:tcPr>
            <w:tcW w:w="2830" w:type="dxa"/>
            <w:shd w:val="clear" w:color="auto" w:fill="D2F1EF" w:themeFill="accent3" w:themeFillTint="33"/>
          </w:tcPr>
          <w:p w14:paraId="333C0AB2"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21731A4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57C3871B" w14:textId="77777777" w:rsidR="009B64B5" w:rsidRPr="00F523D5" w:rsidRDefault="009B64B5" w:rsidP="009B64B5">
            <w:pPr>
              <w:rPr>
                <w:b w:val="0"/>
                <w:i/>
                <w:iCs/>
                <w:color w:val="04143A" w:themeColor="text2" w:themeShade="80"/>
              </w:rPr>
            </w:pPr>
            <w:r>
              <w:rPr>
                <w:b w:val="0"/>
                <w:i/>
                <w:iCs/>
                <w:color w:val="04143A" w:themeColor="text2" w:themeShade="80"/>
              </w:rPr>
              <w:t>Il prodotto non viene aggiunto al menù.</w:t>
            </w:r>
          </w:p>
          <w:p w14:paraId="0322FFF0" w14:textId="77777777" w:rsidR="009B64B5" w:rsidRPr="00F523D5" w:rsidRDefault="009B64B5" w:rsidP="009B64B5">
            <w:pPr>
              <w:rPr>
                <w:b w:val="0"/>
                <w:i/>
                <w:iCs/>
                <w:color w:val="04143A" w:themeColor="text2" w:themeShade="80"/>
              </w:rPr>
            </w:pPr>
          </w:p>
        </w:tc>
      </w:tr>
      <w:tr w:rsidR="009B64B5" w:rsidRPr="00F27668" w14:paraId="737F9F35" w14:textId="77777777" w:rsidTr="009B64B5">
        <w:tc>
          <w:tcPr>
            <w:tcW w:w="9854" w:type="dxa"/>
            <w:gridSpan w:val="5"/>
            <w:shd w:val="clear" w:color="auto" w:fill="D2F1EF" w:themeFill="accent3" w:themeFillTint="33"/>
          </w:tcPr>
          <w:p w14:paraId="41E46EE8"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w:t>
            </w:r>
          </w:p>
        </w:tc>
      </w:tr>
      <w:tr w:rsidR="009B64B5" w:rsidRPr="00F27668" w14:paraId="6CFE2266" w14:textId="77777777" w:rsidTr="009B64B5">
        <w:tc>
          <w:tcPr>
            <w:tcW w:w="2830" w:type="dxa"/>
            <w:shd w:val="clear" w:color="auto" w:fill="D2F1EF" w:themeFill="accent3" w:themeFillTint="33"/>
          </w:tcPr>
          <w:p w14:paraId="020BA7CC" w14:textId="77777777" w:rsidR="009B64B5" w:rsidRPr="00F27668" w:rsidRDefault="009B64B5" w:rsidP="009B64B5">
            <w:pPr>
              <w:rPr>
                <w:bCs/>
                <w:color w:val="04143A" w:themeColor="text2" w:themeShade="80"/>
              </w:rPr>
            </w:pPr>
            <w:r>
              <w:rPr>
                <w:bCs/>
                <w:color w:val="04143A" w:themeColor="text2" w:themeShade="80"/>
              </w:rPr>
              <w:t>Entry Condition</w:t>
            </w:r>
          </w:p>
        </w:tc>
        <w:tc>
          <w:tcPr>
            <w:tcW w:w="7024" w:type="dxa"/>
            <w:gridSpan w:val="4"/>
            <w:shd w:val="clear" w:color="auto" w:fill="FFFFFF" w:themeFill="background1"/>
          </w:tcPr>
          <w:p w14:paraId="1430F42F" w14:textId="77777777" w:rsidR="009B64B5" w:rsidRPr="00F523D5" w:rsidRDefault="009B64B5" w:rsidP="009B64B5">
            <w:pPr>
              <w:rPr>
                <w:b w:val="0"/>
                <w:i/>
                <w:iCs/>
                <w:color w:val="04143A" w:themeColor="text2" w:themeShade="80"/>
              </w:rPr>
            </w:pPr>
            <w:r>
              <w:rPr>
                <w:b w:val="0"/>
                <w:i/>
                <w:iCs/>
                <w:color w:val="04143A" w:themeColor="text2" w:themeShade="80"/>
              </w:rPr>
              <w:t>Il cliente inserisce come nome piatto un nome già esistente.</w:t>
            </w:r>
          </w:p>
          <w:p w14:paraId="351475F6" w14:textId="77777777" w:rsidR="009B64B5" w:rsidRPr="00F27668" w:rsidRDefault="009B64B5" w:rsidP="009B64B5">
            <w:pPr>
              <w:rPr>
                <w:bCs/>
                <w:color w:val="04143A" w:themeColor="text2" w:themeShade="80"/>
              </w:rPr>
            </w:pPr>
          </w:p>
        </w:tc>
      </w:tr>
      <w:tr w:rsidR="009B64B5" w:rsidRPr="0051057E" w14:paraId="23007194" w14:textId="77777777" w:rsidTr="009B64B5">
        <w:tc>
          <w:tcPr>
            <w:tcW w:w="2830" w:type="dxa"/>
            <w:shd w:val="clear" w:color="auto" w:fill="D2F1EF" w:themeFill="accent3" w:themeFillTint="33"/>
            <w:vAlign w:val="center"/>
          </w:tcPr>
          <w:p w14:paraId="6C7AA08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76E7161" w14:textId="77777777" w:rsidR="009B64B5" w:rsidRPr="0051057E" w:rsidRDefault="009B64B5" w:rsidP="009B64B5">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9B64B5" w14:paraId="51D8AE68" w14:textId="77777777" w:rsidTr="009B64B5">
        <w:tc>
          <w:tcPr>
            <w:tcW w:w="2830" w:type="dxa"/>
            <w:shd w:val="clear" w:color="auto" w:fill="D2F1EF" w:themeFill="accent3" w:themeFillTint="33"/>
            <w:vAlign w:val="center"/>
          </w:tcPr>
          <w:p w14:paraId="6311FE59" w14:textId="77777777" w:rsidR="009B64B5" w:rsidRPr="00F27668" w:rsidRDefault="009B64B5" w:rsidP="009B64B5">
            <w:pPr>
              <w:rPr>
                <w:bCs/>
                <w:color w:val="04143A" w:themeColor="text2" w:themeShade="80"/>
              </w:rPr>
            </w:pPr>
            <w:r>
              <w:rPr>
                <w:bCs/>
                <w:color w:val="04143A" w:themeColor="text2" w:themeShade="80"/>
              </w:rPr>
              <w:t>Exit Condition</w:t>
            </w:r>
          </w:p>
        </w:tc>
        <w:tc>
          <w:tcPr>
            <w:tcW w:w="7024" w:type="dxa"/>
            <w:gridSpan w:val="4"/>
          </w:tcPr>
          <w:p w14:paraId="44579664" w14:textId="77777777" w:rsidR="009B64B5" w:rsidRDefault="009B64B5" w:rsidP="009B64B5">
            <w:pPr>
              <w:rPr>
                <w:b w:val="0"/>
                <w:bCs/>
                <w:i/>
                <w:iCs/>
                <w:color w:val="04143A" w:themeColor="text2" w:themeShade="80"/>
              </w:rPr>
            </w:pPr>
            <w:r>
              <w:rPr>
                <w:b w:val="0"/>
                <w:bCs/>
                <w:i/>
                <w:iCs/>
                <w:color w:val="04143A" w:themeColor="text2" w:themeShade="80"/>
              </w:rPr>
              <w:t>Il piatto non viene aggiunto.</w:t>
            </w:r>
          </w:p>
          <w:p w14:paraId="6F31500B" w14:textId="77777777" w:rsidR="009B64B5" w:rsidRDefault="009B64B5" w:rsidP="009B64B5">
            <w:pPr>
              <w:rPr>
                <w:b w:val="0"/>
                <w:bCs/>
                <w:i/>
                <w:iCs/>
                <w:color w:val="04143A" w:themeColor="text2" w:themeShade="80"/>
              </w:rPr>
            </w:pPr>
          </w:p>
        </w:tc>
      </w:tr>
      <w:tr w:rsidR="009B64B5" w14:paraId="39F41D29" w14:textId="77777777" w:rsidTr="009B64B5">
        <w:tc>
          <w:tcPr>
            <w:tcW w:w="9854" w:type="dxa"/>
            <w:gridSpan w:val="5"/>
            <w:shd w:val="clear" w:color="auto" w:fill="D2F1EF" w:themeFill="accent3" w:themeFillTint="33"/>
          </w:tcPr>
          <w:p w14:paraId="00A7A1BA"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650F7766" w14:textId="77777777" w:rsidR="009B64B5" w:rsidRDefault="009B64B5" w:rsidP="009B64B5"/>
    <w:p w14:paraId="1D6470A1" w14:textId="77777777" w:rsidR="009B64B5" w:rsidRDefault="009B64B5" w:rsidP="009B64B5">
      <w:r>
        <w:br w:type="page"/>
      </w:r>
    </w:p>
    <w:p w14:paraId="31418B88"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8F46B0B" w14:textId="77777777" w:rsidTr="009B64B5">
        <w:trPr>
          <w:trHeight w:val="143"/>
        </w:trPr>
        <w:tc>
          <w:tcPr>
            <w:tcW w:w="2830" w:type="dxa"/>
            <w:vMerge w:val="restart"/>
            <w:shd w:val="clear" w:color="auto" w:fill="D2F1EF" w:themeFill="accent3" w:themeFillTint="33"/>
          </w:tcPr>
          <w:p w14:paraId="3A92BF5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2AC34BC4"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213E6BE8" w14:textId="77777777" w:rsidR="009B64B5" w:rsidRPr="00F27668" w:rsidRDefault="009B64B5" w:rsidP="009B64B5">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72BE649E"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D26EA3A"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A0D6312" w14:textId="77777777" w:rsidTr="009B64B5">
        <w:trPr>
          <w:trHeight w:val="270"/>
        </w:trPr>
        <w:tc>
          <w:tcPr>
            <w:tcW w:w="2830" w:type="dxa"/>
            <w:vMerge/>
            <w:shd w:val="clear" w:color="auto" w:fill="D2F1EF" w:themeFill="accent3" w:themeFillTint="33"/>
          </w:tcPr>
          <w:p w14:paraId="43BB52C6"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4633E3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E57687F"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2A50D52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0AA667D5" w14:textId="77777777" w:rsidTr="009B64B5">
        <w:trPr>
          <w:trHeight w:val="270"/>
        </w:trPr>
        <w:tc>
          <w:tcPr>
            <w:tcW w:w="2830" w:type="dxa"/>
            <w:vMerge/>
            <w:shd w:val="clear" w:color="auto" w:fill="D2F1EF" w:themeFill="accent3" w:themeFillTint="33"/>
          </w:tcPr>
          <w:p w14:paraId="6E9EB50E"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994BC5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A094E5C"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20FFE9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5247E99" w14:textId="77777777" w:rsidTr="009B64B5">
        <w:trPr>
          <w:trHeight w:val="283"/>
        </w:trPr>
        <w:tc>
          <w:tcPr>
            <w:tcW w:w="2830" w:type="dxa"/>
            <w:shd w:val="clear" w:color="auto" w:fill="D2F1EF" w:themeFill="accent3" w:themeFillTint="33"/>
          </w:tcPr>
          <w:p w14:paraId="2CEA17B8"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B9CB04F"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9B64B5" w:rsidRPr="001779CD" w14:paraId="71044271" w14:textId="77777777" w:rsidTr="009B64B5">
        <w:trPr>
          <w:trHeight w:val="283"/>
        </w:trPr>
        <w:tc>
          <w:tcPr>
            <w:tcW w:w="2830" w:type="dxa"/>
            <w:shd w:val="clear" w:color="auto" w:fill="D2F1EF" w:themeFill="accent3" w:themeFillTint="33"/>
          </w:tcPr>
          <w:p w14:paraId="54197A6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0791AC1"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211A1984" w14:textId="77777777" w:rsidTr="009B64B5">
        <w:trPr>
          <w:trHeight w:val="283"/>
        </w:trPr>
        <w:tc>
          <w:tcPr>
            <w:tcW w:w="2830" w:type="dxa"/>
            <w:shd w:val="clear" w:color="auto" w:fill="D2F1EF" w:themeFill="accent3" w:themeFillTint="33"/>
          </w:tcPr>
          <w:p w14:paraId="4B75CB48"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01046818"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44902B1F" w14:textId="77777777" w:rsidTr="009B64B5">
        <w:trPr>
          <w:trHeight w:val="283"/>
        </w:trPr>
        <w:tc>
          <w:tcPr>
            <w:tcW w:w="2830" w:type="dxa"/>
            <w:shd w:val="clear" w:color="auto" w:fill="D2F1EF" w:themeFill="accent3" w:themeFillTint="33"/>
          </w:tcPr>
          <w:p w14:paraId="0151AAA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0CBBDF"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65A940EC" w14:textId="77777777" w:rsidTr="009B64B5">
        <w:trPr>
          <w:trHeight w:val="154"/>
        </w:trPr>
        <w:tc>
          <w:tcPr>
            <w:tcW w:w="9854" w:type="dxa"/>
            <w:gridSpan w:val="5"/>
            <w:shd w:val="clear" w:color="auto" w:fill="D2F1EF" w:themeFill="accent3" w:themeFillTint="33"/>
            <w:vAlign w:val="center"/>
          </w:tcPr>
          <w:p w14:paraId="69D32E6F"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C03BE5D" w14:textId="77777777" w:rsidTr="009B64B5">
        <w:tc>
          <w:tcPr>
            <w:tcW w:w="4786" w:type="dxa"/>
            <w:gridSpan w:val="2"/>
            <w:shd w:val="clear" w:color="auto" w:fill="D2F1EF" w:themeFill="accent3" w:themeFillTint="33"/>
          </w:tcPr>
          <w:p w14:paraId="292C8D7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D3B6E5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03A64ED" w14:textId="77777777" w:rsidTr="009B64B5">
        <w:tc>
          <w:tcPr>
            <w:tcW w:w="4786" w:type="dxa"/>
            <w:gridSpan w:val="2"/>
          </w:tcPr>
          <w:p w14:paraId="16AAE4AF"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3513BA75"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0E4ECC6"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95C52B3"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65DD9702"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00F71CD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231A3A4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9B64B5" w:rsidRPr="001E2518" w14:paraId="195B1479" w14:textId="77777777" w:rsidTr="009B64B5">
        <w:tc>
          <w:tcPr>
            <w:tcW w:w="4786" w:type="dxa"/>
            <w:gridSpan w:val="2"/>
          </w:tcPr>
          <w:p w14:paraId="1B3EA0B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4CA96380" w14:textId="77777777" w:rsidR="009B64B5" w:rsidRPr="001E2518"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9B64B5" w:rsidRPr="001E2518" w14:paraId="1735897B" w14:textId="77777777" w:rsidTr="009B64B5">
        <w:tc>
          <w:tcPr>
            <w:tcW w:w="4786" w:type="dxa"/>
            <w:gridSpan w:val="2"/>
          </w:tcPr>
          <w:p w14:paraId="562D19C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1B43E85A" w14:textId="77777777" w:rsidR="009B64B5"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9B64B5" w:rsidRPr="00F523D5" w14:paraId="4CF774DB" w14:textId="77777777" w:rsidTr="009B64B5">
        <w:tc>
          <w:tcPr>
            <w:tcW w:w="2830" w:type="dxa"/>
            <w:shd w:val="clear" w:color="auto" w:fill="D2F1EF" w:themeFill="accent3" w:themeFillTint="33"/>
          </w:tcPr>
          <w:p w14:paraId="7BE803C7"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0EE5F02B"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263B534D" w14:textId="77777777" w:rsidR="009B64B5" w:rsidRPr="00F523D5" w:rsidRDefault="009B64B5" w:rsidP="009B64B5">
            <w:pPr>
              <w:rPr>
                <w:bCs/>
                <w:i/>
                <w:iCs/>
                <w:color w:val="04143A" w:themeColor="text2" w:themeShade="80"/>
              </w:rPr>
            </w:pPr>
            <w:r>
              <w:rPr>
                <w:b w:val="0"/>
                <w:i/>
                <w:iCs/>
                <w:color w:val="04143A" w:themeColor="text2" w:themeShade="80"/>
              </w:rPr>
              <w:t>Il prodotto è stato modificato correttamente</w:t>
            </w:r>
          </w:p>
        </w:tc>
      </w:tr>
      <w:tr w:rsidR="009B64B5" w:rsidRPr="00F523D5" w14:paraId="34D083DA" w14:textId="77777777" w:rsidTr="009B64B5">
        <w:tc>
          <w:tcPr>
            <w:tcW w:w="2830" w:type="dxa"/>
            <w:shd w:val="clear" w:color="auto" w:fill="D2F1EF" w:themeFill="accent3" w:themeFillTint="33"/>
          </w:tcPr>
          <w:p w14:paraId="4C4AE520"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7044E83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tcPr>
          <w:p w14:paraId="1E8DA641" w14:textId="77777777" w:rsidR="009B64B5" w:rsidRPr="00F523D5" w:rsidRDefault="009B64B5" w:rsidP="009B64B5">
            <w:pPr>
              <w:rPr>
                <w:b w:val="0"/>
                <w:i/>
                <w:iCs/>
                <w:color w:val="04143A" w:themeColor="text2" w:themeShade="80"/>
              </w:rPr>
            </w:pPr>
            <w:r>
              <w:rPr>
                <w:b w:val="0"/>
                <w:i/>
                <w:iCs/>
                <w:color w:val="04143A" w:themeColor="text2" w:themeShade="80"/>
              </w:rPr>
              <w:t>Il prodotto non viene modificato.</w:t>
            </w:r>
          </w:p>
          <w:p w14:paraId="3B2FD378" w14:textId="77777777" w:rsidR="009B64B5" w:rsidRPr="00F523D5" w:rsidRDefault="009B64B5" w:rsidP="009B64B5">
            <w:pPr>
              <w:rPr>
                <w:b w:val="0"/>
                <w:i/>
                <w:iCs/>
                <w:color w:val="04143A" w:themeColor="text2" w:themeShade="80"/>
              </w:rPr>
            </w:pPr>
          </w:p>
        </w:tc>
      </w:tr>
      <w:tr w:rsidR="009B64B5" w:rsidRPr="00F27668" w14:paraId="60702633" w14:textId="77777777" w:rsidTr="009B64B5">
        <w:tc>
          <w:tcPr>
            <w:tcW w:w="9854" w:type="dxa"/>
            <w:gridSpan w:val="5"/>
            <w:shd w:val="clear" w:color="auto" w:fill="D2F1EF" w:themeFill="accent3" w:themeFillTint="33"/>
          </w:tcPr>
          <w:p w14:paraId="3E5F1331"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PiattoGiàPresente &lt;cfr.UC18.flussoI&gt;</w:t>
            </w:r>
          </w:p>
        </w:tc>
      </w:tr>
      <w:tr w:rsidR="009B64B5" w14:paraId="5E2DD7D9" w14:textId="77777777" w:rsidTr="009B64B5">
        <w:tc>
          <w:tcPr>
            <w:tcW w:w="9854" w:type="dxa"/>
            <w:gridSpan w:val="5"/>
            <w:shd w:val="clear" w:color="auto" w:fill="D2F1EF" w:themeFill="accent3" w:themeFillTint="33"/>
          </w:tcPr>
          <w:p w14:paraId="497665D7"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FormIncompleto &lt;cfr.UC16.flussoI&gt;</w:t>
            </w:r>
          </w:p>
        </w:tc>
      </w:tr>
    </w:tbl>
    <w:p w14:paraId="1FBE8B82" w14:textId="77777777" w:rsidR="009B64B5" w:rsidRDefault="009B64B5" w:rsidP="009B64B5"/>
    <w:p w14:paraId="6BFAAE60" w14:textId="77777777" w:rsidR="009B64B5" w:rsidRDefault="009B64B5" w:rsidP="009B64B5"/>
    <w:p w14:paraId="0B0082E7" w14:textId="77777777" w:rsidR="009B64B5" w:rsidRDefault="009B64B5" w:rsidP="009B64B5">
      <w:r>
        <w:br w:type="page"/>
      </w:r>
    </w:p>
    <w:p w14:paraId="2DAA8C4B"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D9FB379" w14:textId="77777777" w:rsidTr="009B64B5">
        <w:trPr>
          <w:trHeight w:val="143"/>
        </w:trPr>
        <w:tc>
          <w:tcPr>
            <w:tcW w:w="2830" w:type="dxa"/>
            <w:vMerge w:val="restart"/>
            <w:shd w:val="clear" w:color="auto" w:fill="D2F1EF" w:themeFill="accent3" w:themeFillTint="33"/>
          </w:tcPr>
          <w:p w14:paraId="02D4F1D1"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3E4D86D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3F3B9F02" w14:textId="77777777" w:rsidR="009B64B5" w:rsidRPr="00F27668" w:rsidRDefault="009B64B5" w:rsidP="009B64B5">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D4FEE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E80C8AF"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69929A0D" w14:textId="77777777" w:rsidTr="009B64B5">
        <w:trPr>
          <w:trHeight w:val="270"/>
        </w:trPr>
        <w:tc>
          <w:tcPr>
            <w:tcW w:w="2830" w:type="dxa"/>
            <w:vMerge/>
            <w:shd w:val="clear" w:color="auto" w:fill="D2F1EF" w:themeFill="accent3" w:themeFillTint="33"/>
          </w:tcPr>
          <w:p w14:paraId="12B4F0E4"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428A1CB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7B7F2D" w14:textId="77777777" w:rsidR="009B64B5" w:rsidRPr="00F27668" w:rsidRDefault="009B64B5" w:rsidP="009B64B5">
            <w:pPr>
              <w:rPr>
                <w:b w:val="0"/>
                <w:color w:val="04143A" w:themeColor="text2" w:themeShade="80"/>
              </w:rPr>
            </w:pPr>
            <w:r w:rsidRPr="00F27668">
              <w:rPr>
                <w:color w:val="04143A" w:themeColor="text2" w:themeShade="80"/>
              </w:rPr>
              <w:t>Vers.</w:t>
            </w:r>
          </w:p>
        </w:tc>
        <w:tc>
          <w:tcPr>
            <w:tcW w:w="1808" w:type="dxa"/>
            <w:shd w:val="clear" w:color="auto" w:fill="FFFFFF" w:themeFill="background1"/>
          </w:tcPr>
          <w:p w14:paraId="67CAC91F"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3B9ECA9" w14:textId="77777777" w:rsidTr="009B64B5">
        <w:trPr>
          <w:trHeight w:val="270"/>
        </w:trPr>
        <w:tc>
          <w:tcPr>
            <w:tcW w:w="2830" w:type="dxa"/>
            <w:vMerge/>
            <w:shd w:val="clear" w:color="auto" w:fill="D2F1EF" w:themeFill="accent3" w:themeFillTint="33"/>
          </w:tcPr>
          <w:p w14:paraId="382CE53A"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D62A94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D03EB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A6F1D0A"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68088B47" w14:textId="77777777" w:rsidTr="009B64B5">
        <w:trPr>
          <w:trHeight w:val="283"/>
        </w:trPr>
        <w:tc>
          <w:tcPr>
            <w:tcW w:w="2830" w:type="dxa"/>
            <w:shd w:val="clear" w:color="auto" w:fill="D2F1EF" w:themeFill="accent3" w:themeFillTint="33"/>
          </w:tcPr>
          <w:p w14:paraId="3EB8FC0A"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9A9F428" w14:textId="77777777" w:rsidR="009B64B5" w:rsidRPr="009F7626" w:rsidRDefault="009B64B5" w:rsidP="009B64B5">
            <w:pPr>
              <w:rPr>
                <w:b w:val="0"/>
                <w:i/>
                <w:iCs/>
                <w:color w:val="04143A" w:themeColor="text2" w:themeShade="80"/>
              </w:rPr>
            </w:pPr>
            <w:r w:rsidRPr="00FB16C7">
              <w:rPr>
                <w:b w:val="0"/>
                <w:i/>
                <w:iCs/>
                <w:color w:val="04143A" w:themeColor="text2" w:themeShade="80"/>
              </w:rPr>
              <w:t>Lo use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rimuovere un prodotto dal menù.</w:t>
            </w:r>
          </w:p>
        </w:tc>
      </w:tr>
      <w:tr w:rsidR="009B64B5" w:rsidRPr="001779CD" w14:paraId="062139CF" w14:textId="77777777" w:rsidTr="009B64B5">
        <w:trPr>
          <w:trHeight w:val="283"/>
        </w:trPr>
        <w:tc>
          <w:tcPr>
            <w:tcW w:w="2830" w:type="dxa"/>
            <w:shd w:val="clear" w:color="auto" w:fill="D2F1EF" w:themeFill="accent3" w:themeFillTint="33"/>
          </w:tcPr>
          <w:p w14:paraId="2AD4207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6EDA6B5"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3830BC43" w14:textId="77777777" w:rsidTr="009B64B5">
        <w:trPr>
          <w:trHeight w:val="283"/>
        </w:trPr>
        <w:tc>
          <w:tcPr>
            <w:tcW w:w="2830" w:type="dxa"/>
            <w:shd w:val="clear" w:color="auto" w:fill="D2F1EF" w:themeFill="accent3" w:themeFillTint="33"/>
          </w:tcPr>
          <w:p w14:paraId="43B37BB0" w14:textId="77777777" w:rsidR="009B64B5" w:rsidRPr="00F27668" w:rsidRDefault="009B64B5" w:rsidP="009B64B5">
            <w:pPr>
              <w:rPr>
                <w:color w:val="04143A" w:themeColor="text2" w:themeShade="80"/>
              </w:rPr>
            </w:pPr>
            <w:r w:rsidRPr="00F27668">
              <w:rPr>
                <w:bCs/>
                <w:color w:val="04143A" w:themeColor="text2" w:themeShade="80"/>
              </w:rPr>
              <w:t>Entry Condition</w:t>
            </w:r>
          </w:p>
        </w:tc>
        <w:tc>
          <w:tcPr>
            <w:tcW w:w="7024" w:type="dxa"/>
            <w:gridSpan w:val="4"/>
            <w:shd w:val="clear" w:color="auto" w:fill="FFFFFF" w:themeFill="background1"/>
          </w:tcPr>
          <w:p w14:paraId="579CDF56"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2A4C69AC" w14:textId="77777777" w:rsidTr="009B64B5">
        <w:trPr>
          <w:trHeight w:val="283"/>
        </w:trPr>
        <w:tc>
          <w:tcPr>
            <w:tcW w:w="2830" w:type="dxa"/>
            <w:shd w:val="clear" w:color="auto" w:fill="D2F1EF" w:themeFill="accent3" w:themeFillTint="33"/>
          </w:tcPr>
          <w:p w14:paraId="40B31DE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28EC5F0" w14:textId="77777777" w:rsidR="009B64B5" w:rsidRPr="007A3CCD" w:rsidRDefault="009B64B5" w:rsidP="009B64B5">
            <w:pPr>
              <w:rPr>
                <w:b w:val="0"/>
                <w:i/>
                <w:iCs/>
                <w:color w:val="04143A" w:themeColor="text2" w:themeShade="80"/>
              </w:rPr>
            </w:pPr>
            <w:r>
              <w:rPr>
                <w:b w:val="0"/>
                <w:color w:val="04143A" w:themeColor="text2" w:themeShade="80"/>
              </w:rPr>
              <w:t xml:space="preserve">10 </w:t>
            </w:r>
            <w:r w:rsidRPr="007A3CCD">
              <w:rPr>
                <w:b w:val="0"/>
                <w:color w:val="04143A" w:themeColor="text2" w:themeShade="80"/>
              </w:rPr>
              <w:t>clienti/giorno</w:t>
            </w:r>
          </w:p>
        </w:tc>
      </w:tr>
      <w:tr w:rsidR="009B64B5" w:rsidRPr="00F27668" w14:paraId="2673E038" w14:textId="77777777" w:rsidTr="009B64B5">
        <w:trPr>
          <w:trHeight w:val="154"/>
        </w:trPr>
        <w:tc>
          <w:tcPr>
            <w:tcW w:w="9854" w:type="dxa"/>
            <w:gridSpan w:val="5"/>
            <w:shd w:val="clear" w:color="auto" w:fill="D2F1EF" w:themeFill="accent3" w:themeFillTint="33"/>
            <w:vAlign w:val="center"/>
          </w:tcPr>
          <w:p w14:paraId="507EAB06"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E9081F1" w14:textId="77777777" w:rsidTr="009B64B5">
        <w:tc>
          <w:tcPr>
            <w:tcW w:w="4786" w:type="dxa"/>
            <w:gridSpan w:val="2"/>
            <w:shd w:val="clear" w:color="auto" w:fill="D2F1EF" w:themeFill="accent3" w:themeFillTint="33"/>
          </w:tcPr>
          <w:p w14:paraId="466D926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496F70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1D3CE235" w14:textId="77777777" w:rsidTr="009B64B5">
        <w:tc>
          <w:tcPr>
            <w:tcW w:w="4786" w:type="dxa"/>
            <w:gridSpan w:val="2"/>
          </w:tcPr>
          <w:p w14:paraId="68D5DAAE"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6F334722"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9B64B5" w:rsidRPr="001E2518" w14:paraId="6317639D" w14:textId="77777777" w:rsidTr="009B64B5">
        <w:tc>
          <w:tcPr>
            <w:tcW w:w="4786" w:type="dxa"/>
            <w:gridSpan w:val="2"/>
          </w:tcPr>
          <w:p w14:paraId="43BED2A9" w14:textId="77777777" w:rsidR="009B64B5" w:rsidRPr="00123EF6"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0AA47B35" w14:textId="77777777" w:rsidR="009B64B5" w:rsidRPr="001E2518"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9B64B5" w:rsidRPr="00F523D5" w14:paraId="43224198" w14:textId="77777777" w:rsidTr="009B64B5">
        <w:tc>
          <w:tcPr>
            <w:tcW w:w="2830" w:type="dxa"/>
            <w:shd w:val="clear" w:color="auto" w:fill="D2F1EF" w:themeFill="accent3" w:themeFillTint="33"/>
          </w:tcPr>
          <w:p w14:paraId="13556331"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4DCB0A8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15F613E" w14:textId="77777777" w:rsidR="009B64B5" w:rsidRPr="00F523D5" w:rsidRDefault="009B64B5" w:rsidP="009B64B5">
            <w:pPr>
              <w:rPr>
                <w:bCs/>
                <w:i/>
                <w:iCs/>
                <w:color w:val="04143A" w:themeColor="text2" w:themeShade="80"/>
              </w:rPr>
            </w:pPr>
            <w:r>
              <w:rPr>
                <w:b w:val="0"/>
                <w:bCs/>
                <w:i/>
                <w:iCs/>
                <w:color w:val="04143A" w:themeColor="text2" w:themeShade="80"/>
              </w:rPr>
              <w:t>Il prodotto è stato rimosso correttamente.</w:t>
            </w:r>
          </w:p>
        </w:tc>
      </w:tr>
      <w:tr w:rsidR="009B64B5" w:rsidRPr="00F523D5" w14:paraId="4462CB71" w14:textId="77777777" w:rsidTr="009B64B5">
        <w:tc>
          <w:tcPr>
            <w:tcW w:w="2830" w:type="dxa"/>
            <w:shd w:val="clear" w:color="auto" w:fill="D2F1EF" w:themeFill="accent3" w:themeFillTint="33"/>
          </w:tcPr>
          <w:p w14:paraId="143B354C" w14:textId="77777777" w:rsidR="009B64B5" w:rsidRPr="00F27668" w:rsidRDefault="009B64B5" w:rsidP="009B64B5">
            <w:pPr>
              <w:rPr>
                <w:b w:val="0"/>
                <w:bCs/>
                <w:color w:val="04143A" w:themeColor="text2" w:themeShade="80"/>
              </w:rPr>
            </w:pPr>
            <w:r w:rsidRPr="00F27668">
              <w:rPr>
                <w:bCs/>
                <w:color w:val="04143A" w:themeColor="text2" w:themeShade="80"/>
              </w:rPr>
              <w:t>Exit condition</w:t>
            </w:r>
          </w:p>
          <w:p w14:paraId="3E7851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failure</w:t>
            </w:r>
          </w:p>
        </w:tc>
        <w:tc>
          <w:tcPr>
            <w:tcW w:w="7024" w:type="dxa"/>
            <w:gridSpan w:val="4"/>
            <w:shd w:val="clear" w:color="auto" w:fill="FFFFFF" w:themeFill="background1"/>
            <w:vAlign w:val="center"/>
          </w:tcPr>
          <w:p w14:paraId="28E3C0A9" w14:textId="77777777" w:rsidR="009B64B5" w:rsidRPr="00F523D5" w:rsidRDefault="009B64B5" w:rsidP="009B64B5">
            <w:pPr>
              <w:rPr>
                <w:b w:val="0"/>
                <w:i/>
                <w:iCs/>
                <w:color w:val="04143A" w:themeColor="text2" w:themeShade="80"/>
              </w:rPr>
            </w:pPr>
            <w:r>
              <w:rPr>
                <w:b w:val="0"/>
                <w:bCs/>
                <w:i/>
                <w:iCs/>
                <w:color w:val="04143A" w:themeColor="text2" w:themeShade="80"/>
              </w:rPr>
              <w:t>Il prodotto non viene rimosso dal menù.</w:t>
            </w:r>
          </w:p>
        </w:tc>
      </w:tr>
    </w:tbl>
    <w:p w14:paraId="1D2382CC" w14:textId="77777777" w:rsidR="009B64B5" w:rsidRDefault="009B64B5" w:rsidP="009B64B5"/>
    <w:p w14:paraId="765D904B" w14:textId="77777777" w:rsidR="009B64B5" w:rsidRDefault="009B64B5" w:rsidP="009B64B5"/>
    <w:p w14:paraId="6FF5FB1D" w14:textId="2BB5EC8D" w:rsidR="009B64B5" w:rsidRPr="00733771" w:rsidRDefault="009B64B5" w:rsidP="00733771">
      <w:r>
        <w:br w:type="page"/>
      </w:r>
    </w:p>
    <w:p w14:paraId="7804443B" w14:textId="0AD0B7F2" w:rsidR="00276051" w:rsidRDefault="00276051" w:rsidP="00276051">
      <w:pPr>
        <w:pStyle w:val="Titolo2"/>
        <w:rPr>
          <w:b/>
          <w:bCs/>
          <w:szCs w:val="36"/>
        </w:rPr>
      </w:pPr>
      <w:bookmarkStart w:id="279" w:name="_Toc57286146"/>
      <w:r w:rsidRPr="00B95B57">
        <w:rPr>
          <w:b/>
          <w:bCs/>
          <w:szCs w:val="36"/>
        </w:rPr>
        <w:lastRenderedPageBreak/>
        <w:t>3.3 Use Case Diagram</w:t>
      </w:r>
      <w:bookmarkEnd w:id="279"/>
    </w:p>
    <w:p w14:paraId="042D6595" w14:textId="77777777" w:rsidR="009B64B5" w:rsidRPr="009B64B5" w:rsidRDefault="009B64B5" w:rsidP="009B64B5"/>
    <w:p w14:paraId="6323B747" w14:textId="5C9EAE1D" w:rsidR="009B64B5" w:rsidRDefault="009B64B5" w:rsidP="009B64B5">
      <w:pPr>
        <w:jc w:val="center"/>
      </w:pPr>
      <w:r>
        <w:rPr>
          <w:noProof/>
        </w:rPr>
        <w:drawing>
          <wp:inline distT="0" distB="0" distL="0" distR="0" wp14:anchorId="7BD31184" wp14:editId="6B53DDB3">
            <wp:extent cx="5334000" cy="428888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189" cy="4289845"/>
                    </a:xfrm>
                    <a:prstGeom prst="rect">
                      <a:avLst/>
                    </a:prstGeom>
                    <a:noFill/>
                    <a:ln>
                      <a:noFill/>
                    </a:ln>
                  </pic:spPr>
                </pic:pic>
              </a:graphicData>
            </a:graphic>
          </wp:inline>
        </w:drawing>
      </w:r>
    </w:p>
    <w:p w14:paraId="4E8A7616" w14:textId="77777777" w:rsidR="009B64B5" w:rsidRDefault="009B64B5" w:rsidP="009B64B5">
      <w:pPr>
        <w:jc w:val="center"/>
      </w:pPr>
    </w:p>
    <w:p w14:paraId="5ABA444E" w14:textId="4A7EE9C2" w:rsidR="009B64B5" w:rsidRDefault="009B64B5" w:rsidP="009B64B5">
      <w:pPr>
        <w:jc w:val="center"/>
      </w:pPr>
      <w:r>
        <w:rPr>
          <w:noProof/>
        </w:rPr>
        <w:drawing>
          <wp:inline distT="0" distB="0" distL="0" distR="0" wp14:anchorId="26C8387B" wp14:editId="6A2B8F10">
            <wp:extent cx="5267325" cy="3522399"/>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71" cy="3524971"/>
                    </a:xfrm>
                    <a:prstGeom prst="rect">
                      <a:avLst/>
                    </a:prstGeom>
                    <a:noFill/>
                    <a:ln>
                      <a:noFill/>
                    </a:ln>
                  </pic:spPr>
                </pic:pic>
              </a:graphicData>
            </a:graphic>
          </wp:inline>
        </w:drawing>
      </w:r>
      <w:r>
        <w:br w:type="page"/>
      </w:r>
    </w:p>
    <w:p w14:paraId="4D7ED4EF" w14:textId="77777777" w:rsidR="009B64B5" w:rsidRDefault="009B64B5" w:rsidP="009B64B5">
      <w:pPr>
        <w:jc w:val="center"/>
        <w:rPr>
          <w:noProof/>
        </w:rPr>
      </w:pPr>
    </w:p>
    <w:p w14:paraId="01DA95E4" w14:textId="42518C44" w:rsidR="009B64B5" w:rsidRDefault="009B64B5" w:rsidP="009B64B5">
      <w:pPr>
        <w:jc w:val="center"/>
      </w:pPr>
      <w:r>
        <w:rPr>
          <w:noProof/>
        </w:rPr>
        <w:drawing>
          <wp:inline distT="0" distB="0" distL="0" distR="0" wp14:anchorId="28CA34CC" wp14:editId="601B8A9E">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39DBABE8" w14:textId="0F90B152" w:rsidR="009B64B5" w:rsidRDefault="009B64B5" w:rsidP="009B64B5">
      <w:pPr>
        <w:jc w:val="center"/>
      </w:pPr>
    </w:p>
    <w:p w14:paraId="3CEF45B2" w14:textId="77777777" w:rsidR="009B64B5" w:rsidRDefault="009B64B5" w:rsidP="009B64B5">
      <w:pPr>
        <w:jc w:val="center"/>
      </w:pPr>
    </w:p>
    <w:p w14:paraId="237EDF7D" w14:textId="5CBDFAB4" w:rsidR="009B64B5" w:rsidRDefault="009B64B5" w:rsidP="009B64B5">
      <w:pPr>
        <w:jc w:val="center"/>
      </w:pPr>
      <w:r>
        <w:rPr>
          <w:noProof/>
        </w:rPr>
        <w:drawing>
          <wp:inline distT="0" distB="0" distL="0" distR="0" wp14:anchorId="6E6582A4" wp14:editId="7B10F1AF">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br w:type="page"/>
      </w:r>
    </w:p>
    <w:p w14:paraId="7F47B4A9" w14:textId="08001782" w:rsidR="009B64B5" w:rsidRDefault="009B64B5" w:rsidP="009B64B5">
      <w:pPr>
        <w:jc w:val="center"/>
      </w:pPr>
    </w:p>
    <w:p w14:paraId="069290E6" w14:textId="77777777" w:rsidR="009B64B5" w:rsidRDefault="009B64B5" w:rsidP="009B64B5">
      <w:pPr>
        <w:jc w:val="center"/>
      </w:pPr>
    </w:p>
    <w:p w14:paraId="603DA4C6" w14:textId="2844E80A" w:rsidR="009B64B5" w:rsidRDefault="009B64B5" w:rsidP="009B64B5">
      <w:pPr>
        <w:jc w:val="center"/>
      </w:pPr>
      <w:r>
        <w:rPr>
          <w:noProof/>
        </w:rPr>
        <w:drawing>
          <wp:inline distT="0" distB="0" distL="0" distR="0" wp14:anchorId="0FE9CD0B" wp14:editId="176BC9A2">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76868CF0" w14:textId="1E989F95" w:rsidR="009B64B5" w:rsidRDefault="009B64B5" w:rsidP="009B64B5">
      <w:pPr>
        <w:jc w:val="center"/>
      </w:pPr>
    </w:p>
    <w:p w14:paraId="602EEA13" w14:textId="02D6B7AB" w:rsidR="009B64B5" w:rsidRDefault="009B64B5" w:rsidP="009B64B5">
      <w:pPr>
        <w:jc w:val="center"/>
      </w:pPr>
    </w:p>
    <w:p w14:paraId="0250C9A8" w14:textId="77777777" w:rsidR="009B64B5" w:rsidRDefault="009B64B5" w:rsidP="009B64B5">
      <w:pPr>
        <w:jc w:val="center"/>
      </w:pPr>
    </w:p>
    <w:p w14:paraId="725EB1A8" w14:textId="02CD8239" w:rsidR="009B64B5" w:rsidRDefault="009B64B5" w:rsidP="009B64B5">
      <w:pPr>
        <w:jc w:val="center"/>
      </w:pPr>
      <w:r>
        <w:rPr>
          <w:noProof/>
        </w:rPr>
        <w:drawing>
          <wp:inline distT="0" distB="0" distL="0" distR="0" wp14:anchorId="1AE1EC2D" wp14:editId="682E2D5F">
            <wp:extent cx="6111415" cy="31622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r>
        <w:br w:type="page"/>
      </w:r>
    </w:p>
    <w:p w14:paraId="210969A6" w14:textId="455B0414" w:rsidR="009B64B5" w:rsidRDefault="009B64B5" w:rsidP="009B64B5">
      <w:pPr>
        <w:jc w:val="center"/>
      </w:pPr>
    </w:p>
    <w:p w14:paraId="4FB85379" w14:textId="4A9B7683" w:rsidR="009B64B5" w:rsidRDefault="009B64B5" w:rsidP="009B64B5">
      <w:pPr>
        <w:jc w:val="center"/>
      </w:pPr>
    </w:p>
    <w:p w14:paraId="491E60D9" w14:textId="5AC0B096" w:rsidR="009B64B5" w:rsidRDefault="009B64B5" w:rsidP="009B64B5">
      <w:pPr>
        <w:jc w:val="center"/>
      </w:pPr>
      <w:r>
        <w:rPr>
          <w:noProof/>
        </w:rPr>
        <w:drawing>
          <wp:inline distT="0" distB="0" distL="0" distR="0" wp14:anchorId="4D09DD08" wp14:editId="0E716795">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2D436274" w14:textId="3A6F7D6E" w:rsidR="009B64B5" w:rsidRDefault="009B64B5" w:rsidP="009B64B5">
      <w:pPr>
        <w:jc w:val="center"/>
      </w:pPr>
    </w:p>
    <w:p w14:paraId="0093A8C6" w14:textId="45F2E446" w:rsidR="009B64B5" w:rsidRPr="009B64B5" w:rsidRDefault="009B64B5" w:rsidP="009B64B5">
      <w:pPr>
        <w:jc w:val="center"/>
      </w:pPr>
      <w:r>
        <w:rPr>
          <w:noProof/>
        </w:rPr>
        <w:drawing>
          <wp:inline distT="0" distB="0" distL="0" distR="0" wp14:anchorId="2AD885E9" wp14:editId="4F95F8EF">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18172826" w14:textId="0402FDBE" w:rsidR="00276051" w:rsidRPr="00B95B57" w:rsidRDefault="00276051" w:rsidP="00276051">
      <w:pPr>
        <w:pStyle w:val="Titolo2"/>
        <w:rPr>
          <w:b/>
          <w:bCs/>
          <w:szCs w:val="36"/>
        </w:rPr>
      </w:pPr>
      <w:bookmarkStart w:id="280" w:name="_Toc57286147"/>
      <w:r w:rsidRPr="00B95B57">
        <w:rPr>
          <w:b/>
          <w:bCs/>
          <w:szCs w:val="36"/>
        </w:rPr>
        <w:lastRenderedPageBreak/>
        <w:t>3.4 Modello ad Oggetti</w:t>
      </w:r>
      <w:bookmarkEnd w:id="280"/>
    </w:p>
    <w:p w14:paraId="01CD03F8" w14:textId="122C23EE" w:rsidR="00276051" w:rsidRDefault="00276051" w:rsidP="00276051">
      <w:pPr>
        <w:pStyle w:val="Titolo3"/>
        <w:rPr>
          <w:bCs/>
          <w:color w:val="082A75" w:themeColor="text2"/>
          <w:sz w:val="32"/>
          <w:szCs w:val="32"/>
        </w:rPr>
      </w:pPr>
      <w:bookmarkStart w:id="281" w:name="_Toc57286148"/>
      <w:r w:rsidRPr="00B95B57">
        <w:rPr>
          <w:bCs/>
          <w:color w:val="082A75" w:themeColor="text2"/>
          <w:sz w:val="32"/>
          <w:szCs w:val="32"/>
        </w:rPr>
        <w:t>3.4.1 Tabella riassuntiva degli oggetti</w:t>
      </w:r>
      <w:bookmarkEnd w:id="281"/>
    </w:p>
    <w:p w14:paraId="3559F2DF" w14:textId="6C69D299" w:rsidR="009B64B5" w:rsidRPr="009B64B5" w:rsidRDefault="009B64B5" w:rsidP="009B64B5">
      <w:r>
        <w:br w:type="page"/>
      </w:r>
    </w:p>
    <w:p w14:paraId="7BBA33E3" w14:textId="418529C5" w:rsidR="00276051" w:rsidRDefault="00276051" w:rsidP="00276051">
      <w:pPr>
        <w:pStyle w:val="Titolo3"/>
        <w:rPr>
          <w:bCs/>
          <w:color w:val="082A75" w:themeColor="text2"/>
          <w:sz w:val="32"/>
          <w:szCs w:val="32"/>
        </w:rPr>
      </w:pPr>
      <w:bookmarkStart w:id="282" w:name="_Toc57286149"/>
      <w:r w:rsidRPr="00B95B57">
        <w:rPr>
          <w:bCs/>
          <w:color w:val="082A75" w:themeColor="text2"/>
          <w:sz w:val="32"/>
          <w:szCs w:val="32"/>
        </w:rPr>
        <w:lastRenderedPageBreak/>
        <w:t>3.4.2 System Class Diagram</w:t>
      </w:r>
      <w:bookmarkEnd w:id="282"/>
    </w:p>
    <w:p w14:paraId="18D92915" w14:textId="00E01784" w:rsidR="009B64B5" w:rsidRPr="009B64B5" w:rsidRDefault="009B64B5" w:rsidP="009B64B5">
      <w:r>
        <w:br w:type="page"/>
      </w:r>
    </w:p>
    <w:p w14:paraId="0D8EEFAA" w14:textId="73DFF4F8" w:rsidR="00276051" w:rsidRPr="00B95B57" w:rsidRDefault="00276051" w:rsidP="00276051">
      <w:pPr>
        <w:pStyle w:val="Titolo2"/>
        <w:rPr>
          <w:b/>
          <w:bCs/>
          <w:szCs w:val="36"/>
        </w:rPr>
      </w:pPr>
      <w:bookmarkStart w:id="283" w:name="_Toc57286150"/>
      <w:r w:rsidRPr="00B95B57">
        <w:rPr>
          <w:b/>
          <w:bCs/>
          <w:szCs w:val="36"/>
        </w:rPr>
        <w:lastRenderedPageBreak/>
        <w:t>3.5 Modello Dinamico</w:t>
      </w:r>
      <w:bookmarkEnd w:id="283"/>
    </w:p>
    <w:p w14:paraId="71C5CCF2" w14:textId="1C04A5CF" w:rsidR="00276051" w:rsidRPr="00B95B57" w:rsidRDefault="00276051" w:rsidP="00276051">
      <w:pPr>
        <w:pStyle w:val="Titolo3"/>
        <w:rPr>
          <w:bCs/>
          <w:color w:val="082A75" w:themeColor="text2"/>
          <w:sz w:val="32"/>
          <w:szCs w:val="32"/>
        </w:rPr>
      </w:pPr>
      <w:bookmarkStart w:id="284" w:name="_Toc57286151"/>
      <w:r w:rsidRPr="00B95B57">
        <w:rPr>
          <w:bCs/>
          <w:color w:val="082A75" w:themeColor="text2"/>
          <w:sz w:val="32"/>
          <w:szCs w:val="32"/>
        </w:rPr>
        <w:t>3.5.1 SEQD01-Registrazione</w:t>
      </w:r>
      <w:bookmarkEnd w:id="284"/>
    </w:p>
    <w:p w14:paraId="7959B43D" w14:textId="247DDC65" w:rsidR="00276051" w:rsidRPr="00B95B57" w:rsidRDefault="00CD6088" w:rsidP="00CD6088">
      <w:pPr>
        <w:pStyle w:val="Titolo3"/>
        <w:rPr>
          <w:bCs/>
          <w:color w:val="082A75" w:themeColor="text2"/>
          <w:sz w:val="32"/>
          <w:szCs w:val="32"/>
        </w:rPr>
      </w:pPr>
      <w:bookmarkStart w:id="285" w:name="_Toc57286152"/>
      <w:r w:rsidRPr="00B95B57">
        <w:rPr>
          <w:bCs/>
          <w:color w:val="082A75" w:themeColor="text2"/>
          <w:sz w:val="32"/>
          <w:szCs w:val="32"/>
        </w:rPr>
        <w:t>3.5.2 SEQD02-Prenotazione</w:t>
      </w:r>
      <w:bookmarkEnd w:id="285"/>
    </w:p>
    <w:p w14:paraId="0B7CD4FB" w14:textId="23A769C0" w:rsidR="00CD6088" w:rsidRPr="00B95B57" w:rsidRDefault="00CD6088" w:rsidP="00CD6088">
      <w:pPr>
        <w:pStyle w:val="Titolo3"/>
        <w:rPr>
          <w:bCs/>
          <w:color w:val="082A75" w:themeColor="text2"/>
          <w:sz w:val="32"/>
          <w:szCs w:val="32"/>
        </w:rPr>
      </w:pPr>
      <w:bookmarkStart w:id="286" w:name="_Toc57286153"/>
      <w:r w:rsidRPr="00B95B57">
        <w:rPr>
          <w:bCs/>
          <w:color w:val="082A75" w:themeColor="text2"/>
          <w:sz w:val="32"/>
          <w:szCs w:val="32"/>
        </w:rPr>
        <w:t>3.5.3 SEQD03-Login, Eliminazione utente, Logout</w:t>
      </w:r>
      <w:bookmarkEnd w:id="286"/>
    </w:p>
    <w:p w14:paraId="6890A963" w14:textId="72814D05" w:rsidR="00CD6088" w:rsidRDefault="00CD6088" w:rsidP="00CD6088">
      <w:pPr>
        <w:pStyle w:val="Titolo3"/>
        <w:rPr>
          <w:bCs/>
          <w:color w:val="082A75" w:themeColor="text2"/>
          <w:sz w:val="32"/>
          <w:szCs w:val="32"/>
        </w:rPr>
      </w:pPr>
      <w:bookmarkStart w:id="287" w:name="_Toc57286154"/>
      <w:r w:rsidRPr="00B95B57">
        <w:rPr>
          <w:bCs/>
          <w:color w:val="082A75" w:themeColor="text2"/>
          <w:sz w:val="32"/>
          <w:szCs w:val="32"/>
        </w:rPr>
        <w:t>3.5.4 SEQD04-Visualizzazione dati</w:t>
      </w:r>
      <w:bookmarkEnd w:id="287"/>
    </w:p>
    <w:p w14:paraId="6574B532" w14:textId="56C66A60" w:rsidR="00E2504B" w:rsidRDefault="00E2504B" w:rsidP="00E2504B">
      <w:r>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288" w:name="_Toc57286155"/>
      <w:r w:rsidRPr="00B95B57">
        <w:rPr>
          <w:bCs/>
          <w:color w:val="082A75" w:themeColor="text2"/>
          <w:sz w:val="32"/>
          <w:szCs w:val="32"/>
        </w:rPr>
        <w:t>3.5.5 SEQD05-</w:t>
      </w:r>
      <w:r w:rsidR="00A75C89" w:rsidRPr="00B95B57">
        <w:rPr>
          <w:bCs/>
          <w:color w:val="082A75" w:themeColor="text2"/>
          <w:sz w:val="32"/>
          <w:szCs w:val="32"/>
        </w:rPr>
        <w:t>Aggiungere prodotto all’ordine</w:t>
      </w:r>
      <w:bookmarkEnd w:id="288"/>
    </w:p>
    <w:p w14:paraId="498CB5D6" w14:textId="77777777" w:rsidR="00E2504B" w:rsidRPr="00E2504B" w:rsidRDefault="00E2504B" w:rsidP="00E2504B"/>
    <w:p w14:paraId="0CFC72BE" w14:textId="3628A7DD" w:rsidR="00E2504B" w:rsidRDefault="00E2504B" w:rsidP="00E2504B">
      <w:r>
        <w:rPr>
          <w:noProof/>
        </w:rPr>
        <w:drawing>
          <wp:inline distT="0" distB="0" distL="0" distR="0" wp14:anchorId="15137B67" wp14:editId="451751FE">
            <wp:extent cx="6343650" cy="27717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2771775"/>
                    </a:xfrm>
                    <a:prstGeom prst="rect">
                      <a:avLst/>
                    </a:prstGeom>
                    <a:noFill/>
                    <a:ln>
                      <a:noFill/>
                    </a:ln>
                  </pic:spPr>
                </pic:pic>
              </a:graphicData>
            </a:graphic>
          </wp:inline>
        </w:drawing>
      </w:r>
    </w:p>
    <w:p w14:paraId="50BC89F3" w14:textId="30DF8FB6" w:rsidR="00E2504B" w:rsidRDefault="00E2504B" w:rsidP="00E2504B"/>
    <w:p w14:paraId="0B9912F6" w14:textId="77777777" w:rsidR="00E2504B" w:rsidRPr="00E2504B" w:rsidRDefault="00E2504B" w:rsidP="00E2504B"/>
    <w:p w14:paraId="70D46E64" w14:textId="42E90263" w:rsidR="00A75C89" w:rsidRDefault="00A75C89" w:rsidP="00A75C89">
      <w:pPr>
        <w:pStyle w:val="Titolo3"/>
        <w:rPr>
          <w:bCs/>
          <w:color w:val="082A75" w:themeColor="text2"/>
          <w:sz w:val="32"/>
          <w:szCs w:val="32"/>
        </w:rPr>
      </w:pPr>
      <w:bookmarkStart w:id="289" w:name="_Toc57286157"/>
      <w:r w:rsidRPr="00B95B57">
        <w:rPr>
          <w:bCs/>
          <w:color w:val="082A75" w:themeColor="text2"/>
          <w:sz w:val="32"/>
          <w:szCs w:val="32"/>
        </w:rPr>
        <w:t>3.5.7 SEQD07-Visualizza ordine, Conferma ordine</w:t>
      </w:r>
      <w:bookmarkEnd w:id="289"/>
    </w:p>
    <w:p w14:paraId="000D5BB9" w14:textId="77777777" w:rsidR="00E2504B" w:rsidRPr="00E2504B" w:rsidRDefault="00E2504B" w:rsidP="00E2504B"/>
    <w:p w14:paraId="6A4105B6" w14:textId="138CE099" w:rsidR="00A75C89" w:rsidRDefault="00E2504B" w:rsidP="00A75C89">
      <w:pPr>
        <w:pStyle w:val="Titolo3"/>
        <w:rPr>
          <w:bCs/>
          <w:color w:val="082A75" w:themeColor="text2"/>
          <w:sz w:val="32"/>
          <w:szCs w:val="32"/>
        </w:rPr>
      </w:pPr>
      <w:r>
        <w:rPr>
          <w:noProof/>
        </w:rPr>
        <w:drawing>
          <wp:inline distT="0" distB="0" distL="0" distR="0" wp14:anchorId="4EAE29D4" wp14:editId="150EC995">
            <wp:extent cx="6371590" cy="26422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1590" cy="2642235"/>
                    </a:xfrm>
                    <a:prstGeom prst="rect">
                      <a:avLst/>
                    </a:prstGeom>
                    <a:noFill/>
                    <a:ln>
                      <a:noFill/>
                    </a:ln>
                  </pic:spPr>
                </pic:pic>
              </a:graphicData>
            </a:graphic>
          </wp:inline>
        </w:drawing>
      </w:r>
    </w:p>
    <w:p w14:paraId="1E90FAC4" w14:textId="77777777" w:rsidR="00E2504B" w:rsidRPr="00E2504B" w:rsidRDefault="00E2504B" w:rsidP="00E2504B"/>
    <w:p w14:paraId="4C10D16D" w14:textId="6177A1D2" w:rsidR="00A75C89" w:rsidRPr="00B95B57" w:rsidRDefault="00A75C89" w:rsidP="00A75C89">
      <w:pPr>
        <w:pStyle w:val="Titolo3"/>
        <w:rPr>
          <w:bCs/>
          <w:color w:val="082A75" w:themeColor="text2"/>
          <w:sz w:val="32"/>
          <w:szCs w:val="32"/>
        </w:rPr>
      </w:pPr>
      <w:bookmarkStart w:id="290" w:name="_Toc57286159"/>
      <w:r w:rsidRPr="00B95B57">
        <w:rPr>
          <w:bCs/>
          <w:color w:val="082A75" w:themeColor="text2"/>
          <w:sz w:val="32"/>
          <w:szCs w:val="32"/>
        </w:rPr>
        <w:lastRenderedPageBreak/>
        <w:t>3.5.9 SEQD09-Visualizza ordine, Accettazione ordine, Conclusione ordine</w:t>
      </w:r>
      <w:bookmarkEnd w:id="290"/>
    </w:p>
    <w:p w14:paraId="4587D07A" w14:textId="1E81CC06" w:rsidR="00A75C89" w:rsidRPr="00B95B57" w:rsidRDefault="00A75C89" w:rsidP="00A75C89">
      <w:pPr>
        <w:pStyle w:val="Titolo3"/>
        <w:rPr>
          <w:bCs/>
          <w:color w:val="082A75" w:themeColor="text2"/>
          <w:sz w:val="32"/>
          <w:szCs w:val="32"/>
        </w:rPr>
      </w:pPr>
      <w:bookmarkStart w:id="291" w:name="_Toc57286160"/>
      <w:r w:rsidRPr="00B95B57">
        <w:rPr>
          <w:bCs/>
          <w:color w:val="082A75" w:themeColor="text2"/>
          <w:sz w:val="32"/>
          <w:szCs w:val="32"/>
        </w:rPr>
        <w:t>3.5.10 SEQD10-Generazione codice</w:t>
      </w:r>
      <w:bookmarkEnd w:id="291"/>
    </w:p>
    <w:p w14:paraId="747CB9A0" w14:textId="0EA831B6" w:rsidR="00A75C89" w:rsidRPr="00B95B57" w:rsidRDefault="00A75C89" w:rsidP="00A75C89">
      <w:pPr>
        <w:pStyle w:val="Titolo3"/>
        <w:rPr>
          <w:bCs/>
          <w:color w:val="082A75" w:themeColor="text2"/>
          <w:sz w:val="32"/>
          <w:szCs w:val="32"/>
        </w:rPr>
      </w:pPr>
      <w:bookmarkStart w:id="292" w:name="_Toc57286161"/>
      <w:r w:rsidRPr="00B95B57">
        <w:rPr>
          <w:bCs/>
          <w:color w:val="082A75" w:themeColor="text2"/>
          <w:sz w:val="32"/>
          <w:szCs w:val="32"/>
        </w:rPr>
        <w:t>3.5.11 SEQD11-Aggiungi prodotto al menù</w:t>
      </w:r>
      <w:bookmarkEnd w:id="292"/>
    </w:p>
    <w:p w14:paraId="6587C458" w14:textId="11FFCE18" w:rsidR="00A75C89" w:rsidRPr="00B95B57" w:rsidRDefault="00A75C89" w:rsidP="00A75C89">
      <w:pPr>
        <w:pStyle w:val="Titolo3"/>
        <w:rPr>
          <w:bCs/>
          <w:color w:val="082A75" w:themeColor="text2"/>
          <w:sz w:val="32"/>
          <w:szCs w:val="32"/>
        </w:rPr>
      </w:pPr>
      <w:bookmarkStart w:id="293" w:name="_Toc57286162"/>
      <w:r w:rsidRPr="00B95B57">
        <w:rPr>
          <w:bCs/>
          <w:color w:val="082A75" w:themeColor="text2"/>
          <w:sz w:val="32"/>
          <w:szCs w:val="32"/>
        </w:rPr>
        <w:t>3.5.12 SEQD12-Modifica prodotto del menù</w:t>
      </w:r>
      <w:bookmarkEnd w:id="293"/>
    </w:p>
    <w:p w14:paraId="1D9226B1" w14:textId="6300293F" w:rsidR="00A75C89" w:rsidRPr="00B95B57" w:rsidRDefault="00A75C89" w:rsidP="00A75C89">
      <w:pPr>
        <w:pStyle w:val="Titolo3"/>
        <w:rPr>
          <w:bCs/>
          <w:color w:val="082A75" w:themeColor="text2"/>
          <w:sz w:val="32"/>
          <w:szCs w:val="32"/>
        </w:rPr>
      </w:pPr>
      <w:bookmarkStart w:id="294" w:name="_Toc57286163"/>
      <w:r w:rsidRPr="00B95B57">
        <w:rPr>
          <w:bCs/>
          <w:color w:val="082A75" w:themeColor="text2"/>
          <w:sz w:val="32"/>
          <w:szCs w:val="32"/>
        </w:rPr>
        <w:t>3.5.13 SEQD13-Rimuovi prodotto dal menù</w:t>
      </w:r>
      <w:bookmarkEnd w:id="294"/>
    </w:p>
    <w:p w14:paraId="183B471B" w14:textId="3F6651DF" w:rsidR="00A75C89" w:rsidRPr="00B95B57" w:rsidRDefault="00A75C89" w:rsidP="00A75C89">
      <w:pPr>
        <w:pStyle w:val="Titolo3"/>
        <w:rPr>
          <w:bCs/>
          <w:color w:val="082A75" w:themeColor="text2"/>
          <w:sz w:val="32"/>
          <w:szCs w:val="32"/>
        </w:rPr>
      </w:pPr>
      <w:bookmarkStart w:id="295" w:name="_Toc57286164"/>
      <w:r w:rsidRPr="00B95B57">
        <w:rPr>
          <w:bCs/>
          <w:color w:val="082A75" w:themeColor="text2"/>
          <w:sz w:val="32"/>
          <w:szCs w:val="32"/>
        </w:rPr>
        <w:t>3.5.14 SEQD14-Visualizza per filtro</w:t>
      </w:r>
      <w:bookmarkEnd w:id="295"/>
    </w:p>
    <w:p w14:paraId="535FB380" w14:textId="2FF2C951" w:rsidR="00A75C89" w:rsidRDefault="00A75C89" w:rsidP="00A75C89">
      <w:pPr>
        <w:pStyle w:val="Titolo3"/>
        <w:rPr>
          <w:bCs/>
          <w:color w:val="082A75" w:themeColor="text2"/>
          <w:sz w:val="32"/>
          <w:szCs w:val="32"/>
        </w:rPr>
      </w:pPr>
      <w:bookmarkStart w:id="296" w:name="_Toc57286165"/>
      <w:r w:rsidRPr="00B95B57">
        <w:rPr>
          <w:bCs/>
          <w:color w:val="082A75" w:themeColor="text2"/>
          <w:sz w:val="32"/>
          <w:szCs w:val="32"/>
        </w:rPr>
        <w:t>3.5.15 SEQD15-Genera prodotto casuale</w:t>
      </w:r>
      <w:bookmarkEnd w:id="296"/>
    </w:p>
    <w:p w14:paraId="65E0E525" w14:textId="27A30EF6" w:rsidR="009B64B5" w:rsidRPr="009B64B5" w:rsidRDefault="009B64B5" w:rsidP="009B64B5">
      <w:r>
        <w:br w:type="page"/>
      </w:r>
    </w:p>
    <w:p w14:paraId="1A62A765" w14:textId="3EA9E1E1" w:rsidR="00A75C89" w:rsidRPr="00B95B57" w:rsidRDefault="00A75C89" w:rsidP="00A75C89">
      <w:pPr>
        <w:pStyle w:val="Titolo2"/>
        <w:rPr>
          <w:b/>
          <w:bCs/>
        </w:rPr>
      </w:pPr>
      <w:bookmarkStart w:id="297" w:name="_Toc57286166"/>
      <w:r w:rsidRPr="00B95B57">
        <w:rPr>
          <w:b/>
          <w:bCs/>
        </w:rPr>
        <w:lastRenderedPageBreak/>
        <w:t>3.6 Mock-ups e Navigational Paths</w:t>
      </w:r>
      <w:bookmarkEnd w:id="297"/>
    </w:p>
    <w:p w14:paraId="56B9815C" w14:textId="77777777" w:rsidR="00A75C89" w:rsidRDefault="00A75C89" w:rsidP="00A75C89">
      <w:pPr>
        <w:pStyle w:val="Titolo1"/>
        <w:rPr>
          <w:sz w:val="40"/>
          <w:szCs w:val="22"/>
        </w:rPr>
      </w:pPr>
    </w:p>
    <w:p w14:paraId="37150B42" w14:textId="77777777"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4F020588" w14:textId="1B9B0129" w:rsidR="00A75C89" w:rsidRDefault="009B64B5" w:rsidP="00A75C89">
      <w:pPr>
        <w:pStyle w:val="Titolo1"/>
        <w:rPr>
          <w:sz w:val="40"/>
          <w:szCs w:val="22"/>
        </w:rPr>
      </w:pPr>
      <w:r>
        <w:rPr>
          <w:sz w:val="40"/>
          <w:szCs w:val="22"/>
        </w:rPr>
        <w:br w:type="page"/>
      </w:r>
    </w:p>
    <w:p w14:paraId="164B5D1E" w14:textId="4977F905" w:rsidR="00A75C89" w:rsidRPr="00A75C89" w:rsidRDefault="00A75C89" w:rsidP="00A75C89">
      <w:pPr>
        <w:pStyle w:val="Titolo1"/>
        <w:rPr>
          <w:sz w:val="40"/>
          <w:szCs w:val="22"/>
        </w:rPr>
      </w:pPr>
      <w:bookmarkStart w:id="298" w:name="_Toc57286167"/>
      <w:r w:rsidRPr="00A75C89">
        <w:rPr>
          <w:sz w:val="40"/>
          <w:szCs w:val="22"/>
        </w:rPr>
        <w:lastRenderedPageBreak/>
        <w:t>4. Glossario</w:t>
      </w:r>
      <w:bookmarkEnd w:id="298"/>
    </w:p>
    <w:sectPr w:rsidR="00A75C89" w:rsidRPr="00A75C89" w:rsidSect="00F70FE8">
      <w:headerReference w:type="default" r:id="rId23"/>
      <w:footerReference w:type="default" r:id="rId2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A24FB" w14:textId="77777777" w:rsidR="000E39B7" w:rsidRDefault="000E39B7">
      <w:r>
        <w:separator/>
      </w:r>
    </w:p>
    <w:p w14:paraId="68D96ACD" w14:textId="77777777" w:rsidR="000E39B7" w:rsidRDefault="000E39B7"/>
  </w:endnote>
  <w:endnote w:type="continuationSeparator" w:id="0">
    <w:p w14:paraId="617A4599" w14:textId="77777777" w:rsidR="000E39B7" w:rsidRDefault="000E39B7">
      <w:r>
        <w:continuationSeparator/>
      </w:r>
    </w:p>
    <w:p w14:paraId="2ACCEB9B" w14:textId="77777777" w:rsidR="000E39B7" w:rsidRDefault="000E39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9B64B5" w:rsidRDefault="009B64B5">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9B64B5" w:rsidRDefault="009B64B5">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671CB" w14:textId="77777777" w:rsidR="000E39B7" w:rsidRDefault="000E39B7">
      <w:r>
        <w:separator/>
      </w:r>
    </w:p>
    <w:p w14:paraId="44886E89" w14:textId="77777777" w:rsidR="000E39B7" w:rsidRDefault="000E39B7"/>
  </w:footnote>
  <w:footnote w:type="continuationSeparator" w:id="0">
    <w:p w14:paraId="02586BDE" w14:textId="77777777" w:rsidR="000E39B7" w:rsidRDefault="000E39B7">
      <w:r>
        <w:continuationSeparator/>
      </w:r>
    </w:p>
    <w:p w14:paraId="152EE42A" w14:textId="77777777" w:rsidR="000E39B7" w:rsidRDefault="000E39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9B64B5"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9B64B5" w:rsidRDefault="009B64B5">
          <w:pPr>
            <w:rPr>
              <w:noProof/>
            </w:rPr>
          </w:pPr>
        </w:p>
      </w:tc>
    </w:tr>
  </w:tbl>
  <w:p w14:paraId="2B5BEB23" w14:textId="77777777" w:rsidR="009B64B5" w:rsidRDefault="009B64B5"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39B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70A6D"/>
    <w:rsid w:val="00276051"/>
    <w:rsid w:val="00284348"/>
    <w:rsid w:val="0029051B"/>
    <w:rsid w:val="002B029B"/>
    <w:rsid w:val="002C12E6"/>
    <w:rsid w:val="002F51F5"/>
    <w:rsid w:val="0030184D"/>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52D9"/>
    <w:rsid w:val="0044085A"/>
    <w:rsid w:val="00456070"/>
    <w:rsid w:val="004658FA"/>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CF0"/>
    <w:rsid w:val="00765B2A"/>
    <w:rsid w:val="00781BE8"/>
    <w:rsid w:val="00783A34"/>
    <w:rsid w:val="00792A5F"/>
    <w:rsid w:val="007B3AAC"/>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D0053"/>
    <w:rsid w:val="00903C32"/>
    <w:rsid w:val="00916B16"/>
    <w:rsid w:val="009173B9"/>
    <w:rsid w:val="009250E9"/>
    <w:rsid w:val="0093335D"/>
    <w:rsid w:val="0093613E"/>
    <w:rsid w:val="00943026"/>
    <w:rsid w:val="00946061"/>
    <w:rsid w:val="00963818"/>
    <w:rsid w:val="0096417B"/>
    <w:rsid w:val="00966B81"/>
    <w:rsid w:val="009740FB"/>
    <w:rsid w:val="00994B16"/>
    <w:rsid w:val="009A2AA5"/>
    <w:rsid w:val="009B58A9"/>
    <w:rsid w:val="009B64B5"/>
    <w:rsid w:val="009C7720"/>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14A17"/>
    <w:rsid w:val="00B231E5"/>
    <w:rsid w:val="00B769C4"/>
    <w:rsid w:val="00B77D9F"/>
    <w:rsid w:val="00B801EC"/>
    <w:rsid w:val="00B95B57"/>
    <w:rsid w:val="00BA39B2"/>
    <w:rsid w:val="00BA71A5"/>
    <w:rsid w:val="00BF7195"/>
    <w:rsid w:val="00C02B87"/>
    <w:rsid w:val="00C2719D"/>
    <w:rsid w:val="00C35028"/>
    <w:rsid w:val="00C4086D"/>
    <w:rsid w:val="00C43463"/>
    <w:rsid w:val="00C44525"/>
    <w:rsid w:val="00C80053"/>
    <w:rsid w:val="00CA1896"/>
    <w:rsid w:val="00CB26AC"/>
    <w:rsid w:val="00CB5B28"/>
    <w:rsid w:val="00CD608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hyperlink" Target="mailto:m.costante1@studenti.unisa.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C5BD4"/>
    <w:rsid w:val="00536AD9"/>
    <w:rsid w:val="00563F59"/>
    <w:rsid w:val="00587F78"/>
    <w:rsid w:val="005C329F"/>
    <w:rsid w:val="00696903"/>
    <w:rsid w:val="006F5FB9"/>
    <w:rsid w:val="00707295"/>
    <w:rsid w:val="007C3499"/>
    <w:rsid w:val="00A85137"/>
    <w:rsid w:val="00AF2FD0"/>
    <w:rsid w:val="00AF7FDA"/>
    <w:rsid w:val="00B808CF"/>
    <w:rsid w:val="00B96CF8"/>
    <w:rsid w:val="00BC0ED8"/>
    <w:rsid w:val="00BE6853"/>
    <w:rsid w:val="00C267A8"/>
    <w:rsid w:val="00D74E0C"/>
    <w:rsid w:val="00EF1D51"/>
    <w:rsid w:val="00F04EF1"/>
    <w:rsid w:val="00F51AFF"/>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A9EC9-394E-4160-99B9-F8828C29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194</TotalTime>
  <Pages>57</Pages>
  <Words>7422</Words>
  <Characters>42310</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marco costante</cp:lastModifiedBy>
  <cp:revision>12</cp:revision>
  <cp:lastPrinted>2006-08-01T17:47:00Z</cp:lastPrinted>
  <dcterms:created xsi:type="dcterms:W3CDTF">2020-11-12T11:31:00Z</dcterms:created>
  <dcterms:modified xsi:type="dcterms:W3CDTF">2020-11-27T21:44:00Z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