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FBC71" w14:textId="77777777" w:rsidR="00D077E9" w:rsidRDefault="00AB02A7" w:rsidP="000B7682">
      <w:pPr>
        <w:jc w:val="both"/>
        <w:rPr>
          <w:noProof/>
        </w:rPr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C960172" wp14:editId="373DA45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72399" w14:textId="56CB6E0A" w:rsidR="009E3D2A" w:rsidRDefault="009E3D2A" w:rsidP="00A122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60172" id="Rettangolo 3" o:spid="_x0000_s1026" alt="rettangolo bianco per il testo sul frontespizio" style="position:absolute;left:0;text-align:left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" fillcolor="white [3212]" stroked="f" strokeweight="2pt">
                <v:textbox>
                  <w:txbxContent>
                    <w:p w14:paraId="6E972399" w14:textId="56CB6E0A" w:rsidR="009E3D2A" w:rsidRDefault="009E3D2A" w:rsidP="00A12278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16C0421B" wp14:editId="68B4C72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magine 1" descr="strada con edifici, mercato e cartelli strad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62"/>
      </w:tblGrid>
      <w:tr w:rsidR="00D077E9" w14:paraId="078BE8A6" w14:textId="77777777" w:rsidTr="00EB7EEB">
        <w:trPr>
          <w:trHeight w:val="1820"/>
        </w:trPr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0A0CE04B" w14:textId="77777777" w:rsidR="00D077E9" w:rsidRDefault="00D077E9" w:rsidP="000B7682">
            <w:pPr>
              <w:jc w:val="both"/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A48D644" wp14:editId="186E0541">
                      <wp:extent cx="3528695" cy="1809750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0F3141" w14:textId="584C9EC3" w:rsidR="009E3D2A" w:rsidRPr="003206A4" w:rsidRDefault="00F63910" w:rsidP="00D077E9">
                                  <w:pPr>
                                    <w:pStyle w:val="Testofumetto"/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  <w:t xml:space="preserve">Test </w:t>
                                  </w:r>
                                  <w:proofErr w:type="spellStart"/>
                                  <w:r w:rsidR="003F51ED"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  <w:t>Execution</w:t>
                                  </w:r>
                                  <w:proofErr w:type="spellEnd"/>
                                  <w:r w:rsidR="003F51ED"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  <w:t xml:space="preserve"> Report</w:t>
                                  </w:r>
                                </w:p>
                                <w:p w14:paraId="5A6BA828" w14:textId="13137962" w:rsidR="009E3D2A" w:rsidRPr="003206A4" w:rsidRDefault="009E3D2A" w:rsidP="00D077E9">
                                  <w:pPr>
                                    <w:pStyle w:val="Testofumetto"/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</w:pPr>
                                  <w:r w:rsidRPr="003206A4">
                                    <w:rPr>
                                      <w:sz w:val="56"/>
                                      <w:szCs w:val="56"/>
                                      <w:lang w:bidi="it-IT"/>
                                    </w:rPr>
                                    <w:t>Versione 1.0</w:t>
                                  </w:r>
                                </w:p>
                                <w:p w14:paraId="25D6D95F" w14:textId="28802EF2" w:rsidR="009E3D2A" w:rsidRPr="003206A4" w:rsidRDefault="009E3D2A" w:rsidP="003206A4">
                                  <w:pPr>
                                    <w:rPr>
                                      <w:rStyle w:val="TitoloCarattere"/>
                                      <w:b/>
                                      <w:bCs w:val="0"/>
                                      <w:sz w:val="32"/>
                                      <w:szCs w:val="32"/>
                                      <w:lang w:bidi="it-IT"/>
                                    </w:rPr>
                                  </w:pPr>
                                  <w:r w:rsidRPr="003206A4">
                                    <w:rPr>
                                      <w:rStyle w:val="TitoloCarattere"/>
                                      <w:b/>
                                      <w:bCs w:val="0"/>
                                      <w:sz w:val="32"/>
                                      <w:szCs w:val="32"/>
                                      <w:lang w:bidi="it-IT"/>
                                    </w:rPr>
                                    <w:t>ANNO ACCADEMICO 2020/2021</w:t>
                                  </w:r>
                                </w:p>
                                <w:p w14:paraId="6D2464BD" w14:textId="77777777" w:rsidR="009E3D2A" w:rsidRPr="003206A4" w:rsidRDefault="009E3D2A" w:rsidP="00D077E9">
                                  <w:pPr>
                                    <w:pStyle w:val="Testofumetto"/>
                                    <w:rPr>
                                      <w:sz w:val="32"/>
                                      <w:szCs w:val="32"/>
                                      <w:lang w:bidi="it-IT"/>
                                    </w:rPr>
                                  </w:pPr>
                                </w:p>
                                <w:p w14:paraId="2D96FC3F" w14:textId="77777777" w:rsidR="009E3D2A" w:rsidRPr="00D86945" w:rsidRDefault="009E3D2A" w:rsidP="00D077E9">
                                  <w:pPr>
                                    <w:pStyle w:val="Testofumet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A48D6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7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" filled="f" stroked="f" strokeweight=".5pt">
                      <v:textbox>
                        <w:txbxContent>
                          <w:p w14:paraId="070F3141" w14:textId="584C9EC3" w:rsidR="009E3D2A" w:rsidRPr="003206A4" w:rsidRDefault="00F63910" w:rsidP="00D077E9">
                            <w:pPr>
                              <w:pStyle w:val="Testofumetto"/>
                              <w:rPr>
                                <w:sz w:val="56"/>
                                <w:szCs w:val="56"/>
                                <w:lang w:bidi="it-IT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bidi="it-IT"/>
                              </w:rPr>
                              <w:t xml:space="preserve">Test </w:t>
                            </w:r>
                            <w:proofErr w:type="spellStart"/>
                            <w:r w:rsidR="003F51ED">
                              <w:rPr>
                                <w:sz w:val="56"/>
                                <w:szCs w:val="56"/>
                                <w:lang w:bidi="it-IT"/>
                              </w:rPr>
                              <w:t>Execution</w:t>
                            </w:r>
                            <w:proofErr w:type="spellEnd"/>
                            <w:r w:rsidR="003F51ED">
                              <w:rPr>
                                <w:sz w:val="56"/>
                                <w:szCs w:val="56"/>
                                <w:lang w:bidi="it-IT"/>
                              </w:rPr>
                              <w:t xml:space="preserve"> Report</w:t>
                            </w:r>
                          </w:p>
                          <w:p w14:paraId="5A6BA828" w14:textId="13137962" w:rsidR="009E3D2A" w:rsidRPr="003206A4" w:rsidRDefault="009E3D2A" w:rsidP="00D077E9">
                            <w:pPr>
                              <w:pStyle w:val="Testofumetto"/>
                              <w:rPr>
                                <w:sz w:val="56"/>
                                <w:szCs w:val="56"/>
                                <w:lang w:bidi="it-IT"/>
                              </w:rPr>
                            </w:pPr>
                            <w:r w:rsidRPr="003206A4">
                              <w:rPr>
                                <w:sz w:val="56"/>
                                <w:szCs w:val="56"/>
                                <w:lang w:bidi="it-IT"/>
                              </w:rPr>
                              <w:t>Versione 1.0</w:t>
                            </w:r>
                          </w:p>
                          <w:p w14:paraId="25D6D95F" w14:textId="28802EF2" w:rsidR="009E3D2A" w:rsidRPr="003206A4" w:rsidRDefault="009E3D2A" w:rsidP="003206A4">
                            <w:pPr>
                              <w:rPr>
                                <w:rStyle w:val="TitoloCarattere"/>
                                <w:b/>
                                <w:bCs w:val="0"/>
                                <w:sz w:val="32"/>
                                <w:szCs w:val="32"/>
                                <w:lang w:bidi="it-IT"/>
                              </w:rPr>
                            </w:pPr>
                            <w:r w:rsidRPr="003206A4">
                              <w:rPr>
                                <w:rStyle w:val="TitoloCarattere"/>
                                <w:b/>
                                <w:bCs w:val="0"/>
                                <w:sz w:val="32"/>
                                <w:szCs w:val="32"/>
                                <w:lang w:bidi="it-IT"/>
                              </w:rPr>
                              <w:t>ANNO ACCADEMICO 2020/2021</w:t>
                            </w:r>
                          </w:p>
                          <w:p w14:paraId="6D2464BD" w14:textId="77777777" w:rsidR="009E3D2A" w:rsidRPr="003206A4" w:rsidRDefault="009E3D2A" w:rsidP="00D077E9">
                            <w:pPr>
                              <w:pStyle w:val="Testofumetto"/>
                              <w:rPr>
                                <w:sz w:val="32"/>
                                <w:szCs w:val="32"/>
                                <w:lang w:bidi="it-IT"/>
                              </w:rPr>
                            </w:pPr>
                          </w:p>
                          <w:p w14:paraId="2D96FC3F" w14:textId="77777777" w:rsidR="009E3D2A" w:rsidRPr="00D86945" w:rsidRDefault="009E3D2A" w:rsidP="00D077E9">
                            <w:pPr>
                              <w:pStyle w:val="Testofumett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B055B4A" w14:textId="77777777" w:rsidR="00D077E9" w:rsidRDefault="00D077E9" w:rsidP="000B7682">
            <w:pPr>
              <w:jc w:val="both"/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637D40C" wp14:editId="36CEA3AE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D5DACAF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4QdveYBAAAp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9DB83CD" w14:textId="77777777" w:rsidTr="00EB7EEB">
        <w:trPr>
          <w:trHeight w:val="6984"/>
        </w:trPr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14:paraId="1D68D5B7" w14:textId="77777777" w:rsidR="00D077E9" w:rsidRDefault="00D077E9" w:rsidP="000B7682">
            <w:pPr>
              <w:jc w:val="both"/>
              <w:rPr>
                <w:noProof/>
              </w:rPr>
            </w:pPr>
          </w:p>
        </w:tc>
      </w:tr>
      <w:tr w:rsidR="00D077E9" w14:paraId="43DCB2D3" w14:textId="77777777" w:rsidTr="00EB7EEB">
        <w:trPr>
          <w:trHeight w:val="2343"/>
        </w:trPr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8BFFA44F6C445FB8917F4B27AE44237"/>
              </w:placeholder>
              <w15:appearance w15:val="hidden"/>
            </w:sdtPr>
            <w:sdtEndPr/>
            <w:sdtContent>
              <w:p w14:paraId="555C43C3" w14:textId="30CCA43C" w:rsidR="00D077E9" w:rsidRPr="00A12278" w:rsidRDefault="00021848" w:rsidP="000B7682">
                <w:pPr>
                  <w:jc w:val="both"/>
                  <w:rPr>
                    <w:noProof/>
                    <w:sz w:val="36"/>
                    <w:szCs w:val="28"/>
                  </w:rPr>
                </w:pPr>
                <w:sdt>
                  <w:sdtPr>
                    <w:rPr>
                      <w:noProof/>
                    </w:rPr>
                    <w:id w:val="-1740469667"/>
                    <w:placeholder>
                      <w:docPart w:val="0B78A06CC786422DAE48E6C9FF367011"/>
                    </w:placeholder>
                    <w15:appearance w15:val="hidden"/>
                  </w:sdtPr>
                  <w:sdtEndPr>
                    <w:rPr>
                      <w:sz w:val="36"/>
                      <w:szCs w:val="28"/>
                    </w:rPr>
                  </w:sdtEndPr>
                  <w:sdtContent>
                    <w:r w:rsidR="00A12278" w:rsidRPr="00A12278">
                      <w:rPr>
                        <w:noProof/>
                        <w:sz w:val="36"/>
                        <w:szCs w:val="28"/>
                      </w:rPr>
                      <w:t>RISTOMANAGER</w:t>
                    </w:r>
                  </w:sdtContent>
                </w:sdt>
              </w:p>
            </w:sdtContent>
          </w:sdt>
          <w:p w14:paraId="4FA06615" w14:textId="77777777" w:rsidR="00D077E9" w:rsidRDefault="00D077E9" w:rsidP="000B7682">
            <w:pPr>
              <w:jc w:val="both"/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306A2374" wp14:editId="72DED96D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6A6C51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jKhKucBAAAp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7791017" w14:textId="77777777" w:rsidR="00D077E9" w:rsidRDefault="00D077E9" w:rsidP="000B7682">
            <w:pPr>
              <w:jc w:val="both"/>
              <w:rPr>
                <w:noProof/>
                <w:sz w:val="10"/>
                <w:szCs w:val="10"/>
              </w:rPr>
            </w:pPr>
          </w:p>
          <w:p w14:paraId="5A6B21BD" w14:textId="77777777" w:rsidR="00D077E9" w:rsidRDefault="00D077E9" w:rsidP="000B7682">
            <w:pPr>
              <w:jc w:val="both"/>
              <w:rPr>
                <w:noProof/>
                <w:sz w:val="10"/>
                <w:szCs w:val="10"/>
              </w:rPr>
            </w:pPr>
          </w:p>
          <w:p w14:paraId="4B67360A" w14:textId="1C1B9B6A" w:rsidR="00D077E9" w:rsidRDefault="00A12278" w:rsidP="000B7682">
            <w:pPr>
              <w:jc w:val="both"/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Ambrosio Salvatore</w:t>
            </w:r>
          </w:p>
          <w:p w14:paraId="6A25F5B1" w14:textId="29EEDC46" w:rsidR="00A12278" w:rsidRDefault="00A12278" w:rsidP="000B7682">
            <w:pPr>
              <w:jc w:val="both"/>
              <w:rPr>
                <w:noProof/>
              </w:rPr>
            </w:pPr>
            <w:r>
              <w:rPr>
                <w:noProof/>
              </w:rPr>
              <w:t>Costante Marco</w:t>
            </w:r>
          </w:p>
          <w:p w14:paraId="4B853AA7" w14:textId="13EBFFBB" w:rsidR="00A12278" w:rsidRDefault="00A12278" w:rsidP="000B7682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Benitozzi </w:t>
            </w:r>
            <w:r w:rsidR="003E6361">
              <w:rPr>
                <w:noProof/>
              </w:rPr>
              <w:t>S</w:t>
            </w:r>
            <w:r>
              <w:rPr>
                <w:noProof/>
              </w:rPr>
              <w:t>imone</w:t>
            </w:r>
          </w:p>
          <w:p w14:paraId="2313BB4A" w14:textId="10571622" w:rsidR="00A12278" w:rsidRDefault="00A12278" w:rsidP="000B7682">
            <w:pPr>
              <w:jc w:val="both"/>
              <w:rPr>
                <w:noProof/>
              </w:rPr>
            </w:pPr>
            <w:r>
              <w:rPr>
                <w:noProof/>
              </w:rPr>
              <w:t>Nappo Carla</w:t>
            </w:r>
            <w:r w:rsidR="00CB26AC">
              <w:rPr>
                <w:noProof/>
              </w:rPr>
              <w:t xml:space="preserve"> Alessia</w:t>
            </w:r>
          </w:p>
          <w:p w14:paraId="51910795" w14:textId="77777777" w:rsidR="00D077E9" w:rsidRPr="00D86945" w:rsidRDefault="00D077E9" w:rsidP="000B7682">
            <w:pPr>
              <w:jc w:val="both"/>
              <w:rPr>
                <w:noProof/>
                <w:sz w:val="10"/>
                <w:szCs w:val="10"/>
              </w:rPr>
            </w:pPr>
          </w:p>
        </w:tc>
      </w:tr>
    </w:tbl>
    <w:p w14:paraId="121334A7" w14:textId="77777777" w:rsidR="00C205EA" w:rsidRDefault="00AB02A7" w:rsidP="00C205EA">
      <w:pPr>
        <w:jc w:val="both"/>
        <w:rPr>
          <w:noProof/>
          <w:sz w:val="48"/>
          <w:szCs w:val="40"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A4824F4" wp14:editId="607CFC2C">
            <wp:simplePos x="0" y="0"/>
            <wp:positionH relativeFrom="column">
              <wp:posOffset>4730750</wp:posOffset>
            </wp:positionH>
            <wp:positionV relativeFrom="paragraph">
              <wp:posOffset>7299960</wp:posOffset>
            </wp:positionV>
            <wp:extent cx="1482287" cy="643890"/>
            <wp:effectExtent l="0" t="0" r="0" b="3810"/>
            <wp:wrapNone/>
            <wp:docPr id="12" name="Elemento grafico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 descr="segnaposto-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91D3A" wp14:editId="5F766A9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2F77F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  <w:r w:rsidR="00C205EA" w:rsidRPr="00D7126C">
        <w:rPr>
          <w:noProof/>
          <w:sz w:val="48"/>
          <w:szCs w:val="40"/>
        </w:rPr>
        <w:lastRenderedPageBreak/>
        <w:t>PARTECIPANTI</w:t>
      </w:r>
    </w:p>
    <w:tbl>
      <w:tblPr>
        <w:tblStyle w:val="Tabellagriglia6acolori-colore5"/>
        <w:tblW w:w="0" w:type="auto"/>
        <w:tbl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single" w:sz="4" w:space="0" w:color="3592CF" w:themeColor="accent2"/>
          <w:insideV w:val="single" w:sz="4" w:space="0" w:color="3592CF" w:themeColor="accent2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C205EA" w14:paraId="116979CA" w14:textId="77777777" w:rsidTr="00556A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2" w:type="dxa"/>
            <w:tcBorders>
              <w:bottom w:val="none" w:sz="0" w:space="0" w:color="auto"/>
            </w:tcBorders>
          </w:tcPr>
          <w:p w14:paraId="05D7A1AB" w14:textId="77777777" w:rsidR="00C205EA" w:rsidRPr="00A1340B" w:rsidRDefault="00C205EA" w:rsidP="00556A86">
            <w:pPr>
              <w:jc w:val="both"/>
              <w:rPr>
                <w:b/>
                <w:bCs w:val="0"/>
                <w:noProof/>
              </w:rPr>
            </w:pPr>
            <w:bookmarkStart w:id="0" w:name="_Toc54880620"/>
            <w:bookmarkStart w:id="1" w:name="_Toc54887820"/>
            <w:bookmarkStart w:id="2" w:name="_Toc54948290"/>
            <w:bookmarkStart w:id="3" w:name="_Toc55393550"/>
            <w:bookmarkStart w:id="4" w:name="_Toc57286101"/>
            <w:r w:rsidRPr="00A1340B">
              <w:rPr>
                <w:b/>
                <w:bCs w:val="0"/>
                <w:noProof/>
                <w:sz w:val="40"/>
              </w:rPr>
              <w:t>NOME</w:t>
            </w:r>
            <w:bookmarkEnd w:id="0"/>
            <w:bookmarkEnd w:id="1"/>
            <w:bookmarkEnd w:id="2"/>
            <w:bookmarkEnd w:id="3"/>
            <w:bookmarkEnd w:id="4"/>
          </w:p>
        </w:tc>
        <w:tc>
          <w:tcPr>
            <w:tcW w:w="5012" w:type="dxa"/>
            <w:tcBorders>
              <w:bottom w:val="none" w:sz="0" w:space="0" w:color="auto"/>
            </w:tcBorders>
          </w:tcPr>
          <w:p w14:paraId="3C61DD09" w14:textId="77777777" w:rsidR="00C205EA" w:rsidRPr="00A1340B" w:rsidRDefault="00C205EA" w:rsidP="00556A8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noProof/>
              </w:rPr>
            </w:pPr>
            <w:bookmarkStart w:id="5" w:name="_Toc54880621"/>
            <w:bookmarkStart w:id="6" w:name="_Toc54887821"/>
            <w:bookmarkStart w:id="7" w:name="_Toc54948291"/>
            <w:bookmarkStart w:id="8" w:name="_Toc55393551"/>
            <w:bookmarkStart w:id="9" w:name="_Toc57286102"/>
            <w:r w:rsidRPr="00A1340B">
              <w:rPr>
                <w:b/>
                <w:bCs w:val="0"/>
                <w:noProof/>
                <w:sz w:val="40"/>
              </w:rPr>
              <w:t>MATRICOLA</w:t>
            </w:r>
            <w:bookmarkEnd w:id="5"/>
            <w:bookmarkEnd w:id="6"/>
            <w:bookmarkEnd w:id="7"/>
            <w:bookmarkEnd w:id="8"/>
            <w:bookmarkEnd w:id="9"/>
          </w:p>
        </w:tc>
      </w:tr>
      <w:tr w:rsidR="00C205EA" w14:paraId="4B08D1DC" w14:textId="77777777" w:rsidTr="00556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2" w:type="dxa"/>
          </w:tcPr>
          <w:p w14:paraId="1671F3DB" w14:textId="77777777" w:rsidR="00C205EA" w:rsidRPr="00A1340B" w:rsidRDefault="00C205EA" w:rsidP="00556A86">
            <w:pPr>
              <w:jc w:val="both"/>
              <w:rPr>
                <w:noProof/>
              </w:rPr>
            </w:pPr>
            <w:bookmarkStart w:id="10" w:name="_Toc54880622"/>
            <w:bookmarkStart w:id="11" w:name="_Toc54887822"/>
            <w:bookmarkStart w:id="12" w:name="_Toc54948292"/>
            <w:bookmarkStart w:id="13" w:name="_Toc55393552"/>
            <w:bookmarkStart w:id="14" w:name="_Toc57286103"/>
            <w:r w:rsidRPr="00A1340B">
              <w:rPr>
                <w:noProof/>
                <w:sz w:val="36"/>
                <w:szCs w:val="20"/>
              </w:rPr>
              <w:t>Salvatore Ambrosio</w:t>
            </w:r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5012" w:type="dxa"/>
          </w:tcPr>
          <w:p w14:paraId="2CA4D840" w14:textId="77777777" w:rsidR="00C205EA" w:rsidRPr="00CB26AC" w:rsidRDefault="00C205EA" w:rsidP="00556A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sz w:val="36"/>
                <w:szCs w:val="36"/>
              </w:rPr>
            </w:pPr>
            <w:bookmarkStart w:id="15" w:name="_Toc54880623"/>
            <w:bookmarkStart w:id="16" w:name="_Toc54887823"/>
            <w:bookmarkStart w:id="17" w:name="_Toc54948293"/>
            <w:bookmarkStart w:id="18" w:name="_Toc55393553"/>
            <w:bookmarkStart w:id="19" w:name="_Toc57286104"/>
            <w:r w:rsidRPr="00CB26AC">
              <w:rPr>
                <w:b w:val="0"/>
                <w:bCs/>
                <w:noProof/>
                <w:sz w:val="36"/>
                <w:szCs w:val="36"/>
              </w:rPr>
              <w:t>0512106166</w:t>
            </w:r>
            <w:bookmarkEnd w:id="15"/>
            <w:bookmarkEnd w:id="16"/>
            <w:bookmarkEnd w:id="17"/>
            <w:bookmarkEnd w:id="18"/>
            <w:bookmarkEnd w:id="19"/>
          </w:p>
        </w:tc>
      </w:tr>
      <w:tr w:rsidR="00C205EA" w14:paraId="76FFA230" w14:textId="77777777" w:rsidTr="00556A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2" w:type="dxa"/>
          </w:tcPr>
          <w:p w14:paraId="2C67D11F" w14:textId="77777777" w:rsidR="00C205EA" w:rsidRPr="00A1340B" w:rsidRDefault="00C205EA" w:rsidP="00556A86">
            <w:pPr>
              <w:jc w:val="both"/>
              <w:rPr>
                <w:noProof/>
              </w:rPr>
            </w:pPr>
            <w:bookmarkStart w:id="20" w:name="_Toc54880624"/>
            <w:bookmarkStart w:id="21" w:name="_Toc54887824"/>
            <w:bookmarkStart w:id="22" w:name="_Toc54948294"/>
            <w:bookmarkStart w:id="23" w:name="_Toc55393554"/>
            <w:bookmarkStart w:id="24" w:name="_Toc57286105"/>
            <w:r w:rsidRPr="00A1340B">
              <w:rPr>
                <w:noProof/>
                <w:sz w:val="36"/>
                <w:szCs w:val="20"/>
              </w:rPr>
              <w:t>Costante Marco</w:t>
            </w:r>
            <w:bookmarkEnd w:id="20"/>
            <w:bookmarkEnd w:id="21"/>
            <w:bookmarkEnd w:id="22"/>
            <w:bookmarkEnd w:id="23"/>
            <w:bookmarkEnd w:id="24"/>
          </w:p>
        </w:tc>
        <w:tc>
          <w:tcPr>
            <w:tcW w:w="5012" w:type="dxa"/>
          </w:tcPr>
          <w:p w14:paraId="25CE50D4" w14:textId="77777777" w:rsidR="00C205EA" w:rsidRPr="00CB26AC" w:rsidRDefault="00C205EA" w:rsidP="00556A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</w:rPr>
            </w:pPr>
            <w:bookmarkStart w:id="25" w:name="_Toc54880625"/>
            <w:bookmarkStart w:id="26" w:name="_Toc54887825"/>
            <w:bookmarkStart w:id="27" w:name="_Toc54948295"/>
            <w:bookmarkStart w:id="28" w:name="_Toc55393555"/>
            <w:bookmarkStart w:id="29" w:name="_Toc57286106"/>
            <w:r w:rsidRPr="00CB26AC">
              <w:rPr>
                <w:b w:val="0"/>
                <w:bCs/>
                <w:noProof/>
                <w:sz w:val="36"/>
                <w:szCs w:val="20"/>
              </w:rPr>
              <w:t>0512105772</w:t>
            </w:r>
            <w:bookmarkEnd w:id="25"/>
            <w:bookmarkEnd w:id="26"/>
            <w:bookmarkEnd w:id="27"/>
            <w:bookmarkEnd w:id="28"/>
            <w:bookmarkEnd w:id="29"/>
          </w:p>
        </w:tc>
      </w:tr>
      <w:tr w:rsidR="00C205EA" w14:paraId="1EE9AB7C" w14:textId="77777777" w:rsidTr="00556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2" w:type="dxa"/>
          </w:tcPr>
          <w:p w14:paraId="47FE0F16" w14:textId="77777777" w:rsidR="00C205EA" w:rsidRPr="00A1340B" w:rsidRDefault="00C205EA" w:rsidP="00556A86">
            <w:pPr>
              <w:jc w:val="both"/>
              <w:rPr>
                <w:noProof/>
              </w:rPr>
            </w:pPr>
            <w:bookmarkStart w:id="30" w:name="_Toc54880626"/>
            <w:bookmarkStart w:id="31" w:name="_Toc54887826"/>
            <w:bookmarkStart w:id="32" w:name="_Toc54948296"/>
            <w:bookmarkStart w:id="33" w:name="_Toc55393556"/>
            <w:bookmarkStart w:id="34" w:name="_Toc57286107"/>
            <w:r w:rsidRPr="00A1340B">
              <w:rPr>
                <w:noProof/>
                <w:sz w:val="36"/>
                <w:szCs w:val="20"/>
              </w:rPr>
              <w:t>Benitozzi Simone</w:t>
            </w:r>
            <w:bookmarkEnd w:id="30"/>
            <w:bookmarkEnd w:id="31"/>
            <w:bookmarkEnd w:id="32"/>
            <w:bookmarkEnd w:id="33"/>
            <w:bookmarkEnd w:id="34"/>
          </w:p>
        </w:tc>
        <w:tc>
          <w:tcPr>
            <w:tcW w:w="5012" w:type="dxa"/>
          </w:tcPr>
          <w:p w14:paraId="78959E5F" w14:textId="77777777" w:rsidR="00C205EA" w:rsidRPr="00CB26AC" w:rsidRDefault="00C205EA" w:rsidP="00556A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sz w:val="36"/>
                <w:szCs w:val="36"/>
              </w:rPr>
            </w:pPr>
            <w:bookmarkStart w:id="35" w:name="_Toc54880627"/>
            <w:bookmarkStart w:id="36" w:name="_Toc54887827"/>
            <w:bookmarkStart w:id="37" w:name="_Toc54948297"/>
            <w:bookmarkStart w:id="38" w:name="_Toc55393557"/>
            <w:bookmarkStart w:id="39" w:name="_Toc57286108"/>
            <w:r w:rsidRPr="00CB26AC">
              <w:rPr>
                <w:b w:val="0"/>
                <w:bCs/>
                <w:noProof/>
                <w:sz w:val="36"/>
                <w:szCs w:val="36"/>
              </w:rPr>
              <w:t>0512105742</w:t>
            </w:r>
            <w:bookmarkEnd w:id="35"/>
            <w:bookmarkEnd w:id="36"/>
            <w:bookmarkEnd w:id="37"/>
            <w:bookmarkEnd w:id="38"/>
            <w:bookmarkEnd w:id="39"/>
          </w:p>
        </w:tc>
      </w:tr>
      <w:tr w:rsidR="00C205EA" w14:paraId="2A9208E6" w14:textId="77777777" w:rsidTr="00556A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2" w:type="dxa"/>
          </w:tcPr>
          <w:p w14:paraId="05646906" w14:textId="77777777" w:rsidR="00C205EA" w:rsidRPr="00A1340B" w:rsidRDefault="00C205EA" w:rsidP="00556A86">
            <w:pPr>
              <w:jc w:val="both"/>
              <w:rPr>
                <w:noProof/>
              </w:rPr>
            </w:pPr>
            <w:bookmarkStart w:id="40" w:name="_Toc54880628"/>
            <w:bookmarkStart w:id="41" w:name="_Toc54887828"/>
            <w:bookmarkStart w:id="42" w:name="_Toc54948298"/>
            <w:bookmarkStart w:id="43" w:name="_Toc55393558"/>
            <w:bookmarkStart w:id="44" w:name="_Toc57286109"/>
            <w:r w:rsidRPr="00A1340B">
              <w:rPr>
                <w:noProof/>
                <w:sz w:val="36"/>
                <w:szCs w:val="20"/>
              </w:rPr>
              <w:t>Nappo Carla</w:t>
            </w:r>
            <w:r>
              <w:rPr>
                <w:noProof/>
                <w:sz w:val="36"/>
                <w:szCs w:val="20"/>
              </w:rPr>
              <w:t xml:space="preserve"> Alessia</w:t>
            </w:r>
            <w:bookmarkEnd w:id="40"/>
            <w:bookmarkEnd w:id="41"/>
            <w:bookmarkEnd w:id="42"/>
            <w:bookmarkEnd w:id="43"/>
            <w:bookmarkEnd w:id="44"/>
          </w:p>
        </w:tc>
        <w:tc>
          <w:tcPr>
            <w:tcW w:w="5012" w:type="dxa"/>
          </w:tcPr>
          <w:p w14:paraId="781DCEC3" w14:textId="77777777" w:rsidR="00C205EA" w:rsidRPr="00CB26AC" w:rsidRDefault="00C205EA" w:rsidP="00556A8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noProof/>
                <w:sz w:val="36"/>
                <w:szCs w:val="36"/>
              </w:rPr>
            </w:pPr>
            <w:bookmarkStart w:id="45" w:name="_Toc54880629"/>
            <w:bookmarkStart w:id="46" w:name="_Toc54887829"/>
            <w:bookmarkStart w:id="47" w:name="_Toc54948299"/>
            <w:bookmarkStart w:id="48" w:name="_Toc55393559"/>
            <w:bookmarkStart w:id="49" w:name="_Toc57286110"/>
            <w:r w:rsidRPr="00CB26AC">
              <w:rPr>
                <w:b w:val="0"/>
                <w:bCs/>
                <w:noProof/>
                <w:sz w:val="36"/>
                <w:szCs w:val="36"/>
              </w:rPr>
              <w:t>0512105956</w:t>
            </w:r>
            <w:bookmarkEnd w:id="45"/>
            <w:bookmarkEnd w:id="46"/>
            <w:bookmarkEnd w:id="47"/>
            <w:bookmarkEnd w:id="48"/>
            <w:bookmarkEnd w:id="49"/>
          </w:p>
        </w:tc>
      </w:tr>
    </w:tbl>
    <w:p w14:paraId="04C51E60" w14:textId="10ADD815" w:rsidR="00C205EA" w:rsidRDefault="00C205EA" w:rsidP="000B7682">
      <w:pPr>
        <w:spacing w:after="200"/>
        <w:jc w:val="both"/>
        <w:rPr>
          <w:noProof/>
        </w:rPr>
      </w:pPr>
      <w:r>
        <w:rPr>
          <w:noProof/>
        </w:rPr>
        <w:br w:type="page"/>
      </w:r>
    </w:p>
    <w:p w14:paraId="7847579F" w14:textId="5B08ACA6" w:rsidR="00D077E9" w:rsidRDefault="00C205EA" w:rsidP="00C205EA">
      <w:pPr>
        <w:jc w:val="both"/>
        <w:rPr>
          <w:noProof/>
          <w:sz w:val="48"/>
          <w:szCs w:val="40"/>
        </w:rPr>
      </w:pPr>
      <w:r w:rsidRPr="00C205EA">
        <w:rPr>
          <w:noProof/>
          <w:sz w:val="48"/>
          <w:szCs w:val="40"/>
        </w:rPr>
        <w:lastRenderedPageBreak/>
        <w:t>REVISION HISTORY</w:t>
      </w:r>
    </w:p>
    <w:tbl>
      <w:tblPr>
        <w:tblStyle w:val="Tabellagriglia6acolori-colore5"/>
        <w:tblW w:w="0" w:type="auto"/>
        <w:tbl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single" w:sz="4" w:space="0" w:color="3592CF" w:themeColor="accent2"/>
          <w:insideV w:val="single" w:sz="4" w:space="0" w:color="3592CF" w:themeColor="accent2"/>
        </w:tblBorders>
        <w:tblLook w:val="04A0" w:firstRow="1" w:lastRow="0" w:firstColumn="1" w:lastColumn="0" w:noHBand="0" w:noVBand="1"/>
      </w:tblPr>
      <w:tblGrid>
        <w:gridCol w:w="2305"/>
        <w:gridCol w:w="2441"/>
        <w:gridCol w:w="2950"/>
        <w:gridCol w:w="2328"/>
      </w:tblGrid>
      <w:tr w:rsidR="00C205EA" w14:paraId="404DA756" w14:textId="77777777" w:rsidTr="00556A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5" w:type="dxa"/>
            <w:tcBorders>
              <w:bottom w:val="none" w:sz="0" w:space="0" w:color="auto"/>
            </w:tcBorders>
          </w:tcPr>
          <w:p w14:paraId="56C4D32D" w14:textId="77777777" w:rsidR="00C205EA" w:rsidRPr="00A1340B" w:rsidRDefault="00C205EA" w:rsidP="00556A86">
            <w:pPr>
              <w:jc w:val="both"/>
              <w:rPr>
                <w:b/>
                <w:bCs w:val="0"/>
                <w:noProof/>
                <w:sz w:val="40"/>
              </w:rPr>
            </w:pPr>
            <w:bookmarkStart w:id="50" w:name="_Toc54880631"/>
            <w:bookmarkStart w:id="51" w:name="_Toc54887831"/>
            <w:bookmarkStart w:id="52" w:name="_Toc54948301"/>
            <w:bookmarkStart w:id="53" w:name="_Toc55393561"/>
            <w:bookmarkStart w:id="54" w:name="_Toc57286112"/>
            <w:r w:rsidRPr="00A1340B">
              <w:rPr>
                <w:b/>
                <w:bCs w:val="0"/>
                <w:noProof/>
                <w:sz w:val="40"/>
              </w:rPr>
              <w:t>DATA</w:t>
            </w:r>
            <w:bookmarkEnd w:id="50"/>
            <w:bookmarkEnd w:id="51"/>
            <w:bookmarkEnd w:id="52"/>
            <w:bookmarkEnd w:id="53"/>
            <w:bookmarkEnd w:id="54"/>
          </w:p>
        </w:tc>
        <w:tc>
          <w:tcPr>
            <w:tcW w:w="2441" w:type="dxa"/>
            <w:tcBorders>
              <w:bottom w:val="none" w:sz="0" w:space="0" w:color="auto"/>
            </w:tcBorders>
          </w:tcPr>
          <w:p w14:paraId="57E63F1C" w14:textId="77777777" w:rsidR="00C205EA" w:rsidRPr="00A1340B" w:rsidRDefault="00C205EA" w:rsidP="00556A8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noProof/>
                <w:sz w:val="40"/>
              </w:rPr>
            </w:pPr>
            <w:bookmarkStart w:id="55" w:name="_Toc54880632"/>
            <w:bookmarkStart w:id="56" w:name="_Toc54887832"/>
            <w:bookmarkStart w:id="57" w:name="_Toc54948302"/>
            <w:bookmarkStart w:id="58" w:name="_Toc55393562"/>
            <w:bookmarkStart w:id="59" w:name="_Toc57286113"/>
            <w:r w:rsidRPr="00A1340B">
              <w:rPr>
                <w:b/>
                <w:bCs w:val="0"/>
                <w:noProof/>
                <w:sz w:val="40"/>
              </w:rPr>
              <w:t>VERSIONE</w:t>
            </w:r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2950" w:type="dxa"/>
            <w:tcBorders>
              <w:bottom w:val="none" w:sz="0" w:space="0" w:color="auto"/>
            </w:tcBorders>
          </w:tcPr>
          <w:p w14:paraId="3710063D" w14:textId="77777777" w:rsidR="00C205EA" w:rsidRPr="00A1340B" w:rsidRDefault="00C205EA" w:rsidP="00556A8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noProof/>
                <w:sz w:val="40"/>
              </w:rPr>
            </w:pPr>
            <w:bookmarkStart w:id="60" w:name="_Toc54880633"/>
            <w:bookmarkStart w:id="61" w:name="_Toc54887833"/>
            <w:bookmarkStart w:id="62" w:name="_Toc54948303"/>
            <w:bookmarkStart w:id="63" w:name="_Toc55393563"/>
            <w:bookmarkStart w:id="64" w:name="_Toc57286114"/>
            <w:r w:rsidRPr="00A1340B">
              <w:rPr>
                <w:b/>
                <w:bCs w:val="0"/>
                <w:noProof/>
                <w:sz w:val="40"/>
              </w:rPr>
              <w:t>DESCRIZIONE</w:t>
            </w:r>
            <w:bookmarkEnd w:id="60"/>
            <w:bookmarkEnd w:id="61"/>
            <w:bookmarkEnd w:id="62"/>
            <w:bookmarkEnd w:id="63"/>
            <w:bookmarkEnd w:id="64"/>
          </w:p>
        </w:tc>
        <w:tc>
          <w:tcPr>
            <w:tcW w:w="2328" w:type="dxa"/>
            <w:tcBorders>
              <w:bottom w:val="none" w:sz="0" w:space="0" w:color="auto"/>
            </w:tcBorders>
          </w:tcPr>
          <w:p w14:paraId="7CCC2FAB" w14:textId="77777777" w:rsidR="00C205EA" w:rsidRPr="00A1340B" w:rsidRDefault="00C205EA" w:rsidP="00556A8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noProof/>
                <w:sz w:val="40"/>
              </w:rPr>
            </w:pPr>
            <w:bookmarkStart w:id="65" w:name="_Toc54880634"/>
            <w:bookmarkStart w:id="66" w:name="_Toc54887834"/>
            <w:bookmarkStart w:id="67" w:name="_Toc54948304"/>
            <w:bookmarkStart w:id="68" w:name="_Toc55393564"/>
            <w:bookmarkStart w:id="69" w:name="_Toc57286115"/>
            <w:r w:rsidRPr="00A1340B">
              <w:rPr>
                <w:b/>
                <w:bCs w:val="0"/>
                <w:noProof/>
                <w:sz w:val="40"/>
              </w:rPr>
              <w:t>AUTORE</w:t>
            </w:r>
            <w:bookmarkEnd w:id="65"/>
            <w:bookmarkEnd w:id="66"/>
            <w:bookmarkEnd w:id="67"/>
            <w:bookmarkEnd w:id="68"/>
            <w:bookmarkEnd w:id="69"/>
          </w:p>
        </w:tc>
      </w:tr>
      <w:tr w:rsidR="00C205EA" w14:paraId="0DA9C6F8" w14:textId="77777777" w:rsidTr="00556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5" w:type="dxa"/>
            <w:vAlign w:val="center"/>
          </w:tcPr>
          <w:p w14:paraId="7E195D96" w14:textId="6F0C6144" w:rsidR="00C205EA" w:rsidRPr="006B0288" w:rsidRDefault="00372EFE" w:rsidP="00556A86">
            <w:pPr>
              <w:jc w:val="both"/>
              <w:rPr>
                <w:noProof/>
                <w:sz w:val="32"/>
              </w:rPr>
            </w:pPr>
            <w:bookmarkStart w:id="70" w:name="_Toc54880635"/>
            <w:bookmarkStart w:id="71" w:name="_Toc54887835"/>
            <w:bookmarkStart w:id="72" w:name="_Toc54948305"/>
            <w:bookmarkStart w:id="73" w:name="_Toc55393565"/>
            <w:bookmarkStart w:id="74" w:name="_Toc57286116"/>
            <w:r>
              <w:rPr>
                <w:noProof/>
                <w:sz w:val="32"/>
              </w:rPr>
              <w:t>31</w:t>
            </w:r>
            <w:r w:rsidR="00C205EA" w:rsidRPr="006B0288">
              <w:rPr>
                <w:noProof/>
                <w:sz w:val="32"/>
              </w:rPr>
              <w:t>/</w:t>
            </w:r>
            <w:r w:rsidR="00C205EA">
              <w:rPr>
                <w:noProof/>
                <w:sz w:val="32"/>
              </w:rPr>
              <w:t>01</w:t>
            </w:r>
            <w:r w:rsidR="00C205EA" w:rsidRPr="006B0288">
              <w:rPr>
                <w:noProof/>
                <w:sz w:val="32"/>
              </w:rPr>
              <w:t>/202</w:t>
            </w:r>
            <w:bookmarkEnd w:id="70"/>
            <w:bookmarkEnd w:id="71"/>
            <w:bookmarkEnd w:id="72"/>
            <w:bookmarkEnd w:id="73"/>
            <w:bookmarkEnd w:id="74"/>
            <w:r w:rsidR="00C205EA">
              <w:rPr>
                <w:noProof/>
                <w:sz w:val="32"/>
              </w:rPr>
              <w:t>1</w:t>
            </w:r>
          </w:p>
        </w:tc>
        <w:tc>
          <w:tcPr>
            <w:tcW w:w="2441" w:type="dxa"/>
            <w:vAlign w:val="center"/>
          </w:tcPr>
          <w:p w14:paraId="2E285168" w14:textId="77777777" w:rsidR="00C205EA" w:rsidRPr="006B0288" w:rsidRDefault="00C205EA" w:rsidP="00556A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sz w:val="32"/>
              </w:rPr>
            </w:pPr>
            <w:bookmarkStart w:id="75" w:name="_Toc54880636"/>
            <w:bookmarkStart w:id="76" w:name="_Toc54887836"/>
            <w:bookmarkStart w:id="77" w:name="_Toc54948306"/>
            <w:bookmarkStart w:id="78" w:name="_Toc55393566"/>
            <w:bookmarkStart w:id="79" w:name="_Toc57286117"/>
            <w:r>
              <w:rPr>
                <w:b w:val="0"/>
                <w:bCs/>
                <w:noProof/>
                <w:sz w:val="32"/>
              </w:rPr>
              <w:t>1</w:t>
            </w:r>
            <w:r w:rsidRPr="006B0288">
              <w:rPr>
                <w:b w:val="0"/>
                <w:bCs/>
                <w:noProof/>
                <w:sz w:val="32"/>
              </w:rPr>
              <w:t>.0</w:t>
            </w:r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2950" w:type="dxa"/>
            <w:vAlign w:val="center"/>
          </w:tcPr>
          <w:p w14:paraId="5BC7DDD1" w14:textId="77777777" w:rsidR="00C205EA" w:rsidRPr="006B0288" w:rsidRDefault="00C205EA" w:rsidP="00556A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sz w:val="32"/>
              </w:rPr>
            </w:pPr>
            <w:bookmarkStart w:id="80" w:name="_Toc54880637"/>
            <w:bookmarkStart w:id="81" w:name="_Toc54887837"/>
            <w:bookmarkStart w:id="82" w:name="_Toc54948307"/>
            <w:bookmarkStart w:id="83" w:name="_Toc55393567"/>
            <w:bookmarkStart w:id="84" w:name="_Toc57286118"/>
            <w:r w:rsidRPr="006B0288">
              <w:rPr>
                <w:b w:val="0"/>
                <w:bCs/>
                <w:noProof/>
                <w:sz w:val="32"/>
              </w:rPr>
              <w:t>Prima stesura del template</w:t>
            </w:r>
            <w:bookmarkEnd w:id="80"/>
            <w:bookmarkEnd w:id="81"/>
            <w:bookmarkEnd w:id="82"/>
            <w:bookmarkEnd w:id="83"/>
            <w:bookmarkEnd w:id="84"/>
          </w:p>
        </w:tc>
        <w:tc>
          <w:tcPr>
            <w:tcW w:w="2328" w:type="dxa"/>
            <w:vAlign w:val="center"/>
          </w:tcPr>
          <w:p w14:paraId="1D958F5E" w14:textId="77777777" w:rsidR="00C205EA" w:rsidRPr="006B0288" w:rsidRDefault="00C205EA" w:rsidP="00556A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noProof/>
                <w:sz w:val="32"/>
              </w:rPr>
            </w:pPr>
            <w:bookmarkStart w:id="85" w:name="_Toc54880638"/>
            <w:bookmarkStart w:id="86" w:name="_Toc54887838"/>
            <w:bookmarkStart w:id="87" w:name="_Toc54948308"/>
            <w:bookmarkStart w:id="88" w:name="_Toc55393568"/>
            <w:bookmarkStart w:id="89" w:name="_Toc57286119"/>
            <w:r w:rsidRPr="006B0288">
              <w:rPr>
                <w:b w:val="0"/>
                <w:bCs/>
                <w:noProof/>
                <w:sz w:val="32"/>
              </w:rPr>
              <w:t>Costante Marco</w:t>
            </w:r>
            <w:bookmarkEnd w:id="85"/>
            <w:bookmarkEnd w:id="86"/>
            <w:bookmarkEnd w:id="87"/>
            <w:bookmarkEnd w:id="88"/>
            <w:bookmarkEnd w:id="89"/>
          </w:p>
        </w:tc>
      </w:tr>
    </w:tbl>
    <w:p w14:paraId="76D44607" w14:textId="5598821F" w:rsidR="00C205EA" w:rsidRDefault="00C205EA" w:rsidP="00C205EA">
      <w:pPr>
        <w:jc w:val="both"/>
        <w:rPr>
          <w:noProof/>
          <w:sz w:val="48"/>
          <w:szCs w:val="40"/>
        </w:rPr>
      </w:pPr>
    </w:p>
    <w:p w14:paraId="46FEEEFD" w14:textId="174D8C3D" w:rsidR="00372EFE" w:rsidRDefault="00372EFE" w:rsidP="00C205EA">
      <w:pPr>
        <w:jc w:val="both"/>
        <w:rPr>
          <w:noProof/>
          <w:sz w:val="48"/>
          <w:szCs w:val="40"/>
        </w:rPr>
      </w:pPr>
      <w:r>
        <w:rPr>
          <w:noProof/>
          <w:sz w:val="48"/>
          <w:szCs w:val="40"/>
        </w:rPr>
        <w:br w:type="page"/>
      </w:r>
    </w:p>
    <w:sdt>
      <w:sdtPr>
        <w:id w:val="-3689232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3DB995C5" w14:textId="1F23EE77" w:rsidR="00372EFE" w:rsidRPr="00372EFE" w:rsidRDefault="00372EFE">
          <w:pPr>
            <w:pStyle w:val="Titolosommario"/>
            <w:rPr>
              <w:b/>
              <w:bCs/>
            </w:rPr>
          </w:pPr>
          <w:r w:rsidRPr="00372EFE">
            <w:rPr>
              <w:b/>
              <w:bCs/>
            </w:rPr>
            <w:t>INDICE</w:t>
          </w:r>
        </w:p>
        <w:p w14:paraId="77C399FA" w14:textId="0C1E1377" w:rsidR="00372EFE" w:rsidRDefault="00372EFE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018294" w:history="1">
            <w:r w:rsidRPr="00C24DA7">
              <w:rPr>
                <w:rStyle w:val="Collegamentoipertestuale"/>
                <w:noProof/>
              </w:rPr>
              <w:t>1.0 Test d’unità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11CB" w14:textId="62528194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295" w:history="1">
            <w:r w:rsidRPr="00C24DA7">
              <w:rPr>
                <w:rStyle w:val="Collegamentoipertestuale"/>
                <w:noProof/>
              </w:rPr>
              <w:t>1.1 Test ClienteDAO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69E6" w14:textId="0883B69A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296" w:history="1">
            <w:r w:rsidRPr="00C24DA7">
              <w:rPr>
                <w:rStyle w:val="Collegamentoipertestuale"/>
                <w:noProof/>
              </w:rPr>
              <w:t>1.2 Test AccountStaffDAO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452A" w14:textId="7B350B82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297" w:history="1">
            <w:r w:rsidRPr="00C24DA7">
              <w:rPr>
                <w:rStyle w:val="Collegamentoipertestuale"/>
                <w:noProof/>
              </w:rPr>
              <w:t>1.3 Test ComandaDAO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4755" w14:textId="646C0EA3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298" w:history="1">
            <w:r w:rsidRPr="00C24DA7">
              <w:rPr>
                <w:rStyle w:val="Collegamentoipertestuale"/>
                <w:noProof/>
              </w:rPr>
              <w:t>1.4 Test ProdottoDAO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5103" w14:textId="11425468" w:rsidR="00372EFE" w:rsidRDefault="00372EFE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299" w:history="1">
            <w:r w:rsidRPr="00C24DA7">
              <w:rPr>
                <w:rStyle w:val="Collegamentoipertestuale"/>
                <w:noProof/>
              </w:rPr>
              <w:t>2.0 Test d’integrazione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9E5A" w14:textId="5B506BDC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0" w:history="1">
            <w:r w:rsidRPr="00C24DA7">
              <w:rPr>
                <w:rStyle w:val="Collegamentoipertestuale"/>
                <w:noProof/>
              </w:rPr>
              <w:t>2.1 Test PrenotazioneTavolo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E0BA" w14:textId="2E7F146F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1" w:history="1">
            <w:r w:rsidRPr="00C24DA7">
              <w:rPr>
                <w:rStyle w:val="Collegamentoipertestuale"/>
                <w:noProof/>
              </w:rPr>
              <w:t>2.2 Test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106FA" w14:textId="1462C0F1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2" w:history="1">
            <w:r w:rsidRPr="00C24DA7">
              <w:rPr>
                <w:rStyle w:val="Collegamentoipertestuale"/>
                <w:noProof/>
              </w:rPr>
              <w:t>2.3 Test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82A1" w14:textId="65ED1622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3" w:history="1">
            <w:r w:rsidRPr="00C24DA7">
              <w:rPr>
                <w:rStyle w:val="Collegamentoipertestuale"/>
                <w:noProof/>
              </w:rPr>
              <w:t>2.4 Test DispatchCliente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14437" w14:textId="17A999CA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4" w:history="1">
            <w:r w:rsidRPr="00C24DA7">
              <w:rPr>
                <w:rStyle w:val="Collegamentoipertestuale"/>
                <w:noProof/>
              </w:rPr>
              <w:t>2.5 Test VisualizzaCodicePrenotato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2B0D9" w14:textId="4F91F63C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5" w:history="1">
            <w:r w:rsidRPr="00C24DA7">
              <w:rPr>
                <w:rStyle w:val="Collegamentoipertestuale"/>
                <w:noProof/>
              </w:rPr>
              <w:t>2.6 Test AggiungiProdotto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3785" w14:textId="77085671" w:rsidR="00372EFE" w:rsidRDefault="00372EFE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6" w:history="1">
            <w:r w:rsidRPr="00C24DA7">
              <w:rPr>
                <w:rStyle w:val="Collegamentoipertestuale"/>
                <w:noProof/>
              </w:rPr>
              <w:t>2.7 Test ModificaProdotto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9B61E" w14:textId="2E517EBD" w:rsidR="00372EFE" w:rsidRDefault="00372EFE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63018307" w:history="1">
            <w:r w:rsidRPr="00C24DA7">
              <w:rPr>
                <w:rStyle w:val="Collegamentoipertestuale"/>
                <w:noProof/>
              </w:rPr>
              <w:t>3.0 Test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3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8E7F" w14:textId="4900CCEC" w:rsidR="00372EFE" w:rsidRDefault="00372EFE">
          <w:r>
            <w:rPr>
              <w:bCs/>
            </w:rPr>
            <w:fldChar w:fldCharType="end"/>
          </w:r>
        </w:p>
      </w:sdtContent>
    </w:sdt>
    <w:p w14:paraId="32AF0836" w14:textId="7FDABF14" w:rsidR="00372EFE" w:rsidRDefault="00372EFE" w:rsidP="00372EFE">
      <w:pPr>
        <w:rPr>
          <w:noProof/>
          <w:sz w:val="48"/>
          <w:szCs w:val="40"/>
        </w:rPr>
      </w:pPr>
      <w:r>
        <w:rPr>
          <w:noProof/>
          <w:sz w:val="48"/>
          <w:szCs w:val="40"/>
        </w:rPr>
        <w:br w:type="page"/>
      </w:r>
    </w:p>
    <w:p w14:paraId="1509CFBD" w14:textId="1FC46018" w:rsidR="00C205EA" w:rsidRDefault="00372EFE" w:rsidP="00372EFE">
      <w:pPr>
        <w:pStyle w:val="Titolo1"/>
        <w:rPr>
          <w:noProof/>
          <w:sz w:val="48"/>
          <w:szCs w:val="40"/>
        </w:rPr>
      </w:pPr>
      <w:bookmarkStart w:id="90" w:name="_Toc63018294"/>
      <w:r>
        <w:rPr>
          <w:noProof/>
          <w:sz w:val="48"/>
          <w:szCs w:val="40"/>
        </w:rPr>
        <w:lastRenderedPageBreak/>
        <w:t>1.0 Test d’unità</w:t>
      </w:r>
      <w:bookmarkEnd w:id="90"/>
    </w:p>
    <w:p w14:paraId="27EA7A55" w14:textId="6142AC57" w:rsidR="00372EFE" w:rsidRDefault="00372EFE" w:rsidP="00372EFE">
      <w:pPr>
        <w:pStyle w:val="Titolo2"/>
      </w:pPr>
      <w:bookmarkStart w:id="91" w:name="_Toc63018295"/>
      <w:r w:rsidRPr="00372EFE">
        <w:t>1.1</w:t>
      </w:r>
      <w:r>
        <w:t xml:space="preserve"> </w:t>
      </w:r>
      <w:r w:rsidRPr="00372EFE">
        <w:t xml:space="preserve">Test </w:t>
      </w:r>
      <w:proofErr w:type="spellStart"/>
      <w:r w:rsidRPr="00372EFE">
        <w:t>ClienteDAO</w:t>
      </w:r>
      <w:bookmarkEnd w:id="91"/>
      <w:proofErr w:type="spellEnd"/>
    </w:p>
    <w:p w14:paraId="55DA7FAA" w14:textId="77777777" w:rsidR="004F697C" w:rsidRPr="004F697C" w:rsidRDefault="004F697C" w:rsidP="004F697C"/>
    <w:p w14:paraId="54C7C449" w14:textId="5EFEA499" w:rsidR="00372EFE" w:rsidRDefault="004F697C" w:rsidP="004F697C">
      <w:pPr>
        <w:jc w:val="center"/>
      </w:pPr>
      <w:r>
        <w:rPr>
          <w:noProof/>
        </w:rPr>
        <w:drawing>
          <wp:inline distT="0" distB="0" distL="0" distR="0" wp14:anchorId="47E06FF9" wp14:editId="6FE97ACA">
            <wp:extent cx="4552950" cy="3122416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672" t="12764" r="12846" b="26874"/>
                    <a:stretch/>
                  </pic:blipFill>
                  <pic:spPr bwMode="auto">
                    <a:xfrm>
                      <a:off x="0" y="0"/>
                      <a:ext cx="4571204" cy="313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5E44" w14:textId="3EE44C6A" w:rsidR="004F697C" w:rsidRDefault="004F697C" w:rsidP="004F697C">
      <w:pPr>
        <w:jc w:val="center"/>
      </w:pPr>
    </w:p>
    <w:p w14:paraId="57545DE4" w14:textId="77777777" w:rsidR="004F697C" w:rsidRPr="00372EFE" w:rsidRDefault="004F697C" w:rsidP="004F697C">
      <w:pPr>
        <w:jc w:val="center"/>
      </w:pPr>
    </w:p>
    <w:p w14:paraId="7FE44304" w14:textId="3A60727A" w:rsidR="00372EFE" w:rsidRDefault="00372EFE" w:rsidP="00372EFE">
      <w:pPr>
        <w:pStyle w:val="Titolo2"/>
      </w:pPr>
      <w:bookmarkStart w:id="92" w:name="_Toc63018296"/>
      <w:r>
        <w:t xml:space="preserve">1.2 Test </w:t>
      </w:r>
      <w:proofErr w:type="spellStart"/>
      <w:r>
        <w:t>AccountStaffDAO</w:t>
      </w:r>
      <w:bookmarkEnd w:id="92"/>
      <w:proofErr w:type="spellEnd"/>
    </w:p>
    <w:p w14:paraId="2114845E" w14:textId="77777777" w:rsidR="004F697C" w:rsidRPr="004F697C" w:rsidRDefault="004F697C" w:rsidP="004F697C"/>
    <w:p w14:paraId="171828E2" w14:textId="3543C6BB" w:rsidR="004F697C" w:rsidRDefault="004F697C" w:rsidP="004F697C">
      <w:pPr>
        <w:jc w:val="center"/>
      </w:pPr>
      <w:r>
        <w:rPr>
          <w:noProof/>
        </w:rPr>
        <w:drawing>
          <wp:inline distT="0" distB="0" distL="0" distR="0" wp14:anchorId="45022B23" wp14:editId="0E07DEE5">
            <wp:extent cx="5057775" cy="28098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672" t="12497" r="13893" b="39639"/>
                    <a:stretch/>
                  </pic:blipFill>
                  <pic:spPr bwMode="auto">
                    <a:xfrm>
                      <a:off x="0" y="0"/>
                      <a:ext cx="5064281" cy="281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3" w:name="_Toc63018297"/>
    </w:p>
    <w:p w14:paraId="042BBE7E" w14:textId="77777777" w:rsidR="004F697C" w:rsidRDefault="004F697C" w:rsidP="004F697C">
      <w:pPr>
        <w:jc w:val="center"/>
      </w:pPr>
    </w:p>
    <w:p w14:paraId="6B6940EF" w14:textId="561D8C65" w:rsidR="004F697C" w:rsidRDefault="00372EFE" w:rsidP="004F697C">
      <w:pPr>
        <w:pStyle w:val="Titolo2"/>
      </w:pPr>
      <w:r>
        <w:lastRenderedPageBreak/>
        <w:t xml:space="preserve">1.3 Test </w:t>
      </w:r>
      <w:proofErr w:type="spellStart"/>
      <w:r>
        <w:t>ComandaDAO</w:t>
      </w:r>
      <w:bookmarkEnd w:id="93"/>
      <w:proofErr w:type="spellEnd"/>
    </w:p>
    <w:p w14:paraId="05346566" w14:textId="079B4A45" w:rsidR="004F697C" w:rsidRDefault="004F697C" w:rsidP="004F697C"/>
    <w:p w14:paraId="6B7CEE0A" w14:textId="77777777" w:rsidR="004F697C" w:rsidRPr="004F697C" w:rsidRDefault="004F697C" w:rsidP="004F697C"/>
    <w:p w14:paraId="181EF7DA" w14:textId="469FE112" w:rsidR="004F697C" w:rsidRDefault="004F697C" w:rsidP="004F697C">
      <w:pPr>
        <w:jc w:val="center"/>
      </w:pPr>
      <w:r>
        <w:rPr>
          <w:noProof/>
        </w:rPr>
        <w:drawing>
          <wp:inline distT="0" distB="0" distL="0" distR="0" wp14:anchorId="4EE70EA2" wp14:editId="11294F45">
            <wp:extent cx="4667250" cy="246602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672" t="12232" r="20171" b="48148"/>
                    <a:stretch/>
                  </pic:blipFill>
                  <pic:spPr bwMode="auto">
                    <a:xfrm>
                      <a:off x="0" y="0"/>
                      <a:ext cx="4690968" cy="247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A5C55" w14:textId="30F64D2B" w:rsidR="004F697C" w:rsidRDefault="004F697C" w:rsidP="004F697C">
      <w:pPr>
        <w:jc w:val="center"/>
      </w:pPr>
    </w:p>
    <w:p w14:paraId="73FB37DF" w14:textId="77777777" w:rsidR="004F697C" w:rsidRDefault="004F697C" w:rsidP="004F697C">
      <w:pPr>
        <w:jc w:val="center"/>
      </w:pPr>
    </w:p>
    <w:p w14:paraId="228F8F57" w14:textId="77777777" w:rsidR="004F697C" w:rsidRPr="004F697C" w:rsidRDefault="004F697C" w:rsidP="004F697C">
      <w:pPr>
        <w:jc w:val="center"/>
      </w:pPr>
    </w:p>
    <w:p w14:paraId="628B2AA7" w14:textId="04FC15CF" w:rsidR="00372EFE" w:rsidRDefault="00372EFE" w:rsidP="00372EFE">
      <w:pPr>
        <w:pStyle w:val="Titolo2"/>
      </w:pPr>
      <w:bookmarkStart w:id="94" w:name="_Toc63018298"/>
      <w:r>
        <w:t xml:space="preserve">1.4 Test </w:t>
      </w:r>
      <w:proofErr w:type="spellStart"/>
      <w:r>
        <w:t>ProdottoDAO</w:t>
      </w:r>
      <w:bookmarkEnd w:id="94"/>
      <w:proofErr w:type="spellEnd"/>
    </w:p>
    <w:p w14:paraId="55DD5E8B" w14:textId="32C4DF95" w:rsidR="004F697C" w:rsidRDefault="004F697C" w:rsidP="004F697C"/>
    <w:p w14:paraId="45C22AF9" w14:textId="77777777" w:rsidR="004F697C" w:rsidRDefault="004F697C" w:rsidP="004F697C"/>
    <w:p w14:paraId="74C89199" w14:textId="392FE313" w:rsidR="004F697C" w:rsidRDefault="004F697C" w:rsidP="004F697C">
      <w:pPr>
        <w:jc w:val="center"/>
      </w:pPr>
      <w:r>
        <w:rPr>
          <w:noProof/>
        </w:rPr>
        <w:drawing>
          <wp:inline distT="0" distB="0" distL="0" distR="0" wp14:anchorId="7D2712CF" wp14:editId="7F245C4F">
            <wp:extent cx="5086350" cy="244659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672" t="12764" r="15089" b="46817"/>
                    <a:stretch/>
                  </pic:blipFill>
                  <pic:spPr bwMode="auto">
                    <a:xfrm>
                      <a:off x="0" y="0"/>
                      <a:ext cx="5101181" cy="245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AA6CD" w14:textId="431DEBA0" w:rsidR="004F697C" w:rsidRPr="004F697C" w:rsidRDefault="004F697C" w:rsidP="004F697C">
      <w:r>
        <w:br w:type="page"/>
      </w:r>
    </w:p>
    <w:p w14:paraId="18E9C112" w14:textId="34E9369C" w:rsidR="00372EFE" w:rsidRDefault="00372EFE" w:rsidP="00372EFE">
      <w:pPr>
        <w:pStyle w:val="Titolo1"/>
        <w:rPr>
          <w:noProof/>
          <w:sz w:val="48"/>
          <w:szCs w:val="40"/>
        </w:rPr>
      </w:pPr>
      <w:bookmarkStart w:id="95" w:name="_Toc63018299"/>
      <w:r w:rsidRPr="00372EFE">
        <w:rPr>
          <w:noProof/>
          <w:sz w:val="48"/>
          <w:szCs w:val="40"/>
        </w:rPr>
        <w:lastRenderedPageBreak/>
        <w:t>2.0</w:t>
      </w:r>
      <w:r>
        <w:rPr>
          <w:noProof/>
          <w:sz w:val="48"/>
          <w:szCs w:val="40"/>
        </w:rPr>
        <w:t xml:space="preserve"> </w:t>
      </w:r>
      <w:r w:rsidRPr="00372EFE">
        <w:rPr>
          <w:noProof/>
          <w:sz w:val="48"/>
          <w:szCs w:val="40"/>
        </w:rPr>
        <w:t>Test d’integrazione</w:t>
      </w:r>
      <w:bookmarkEnd w:id="95"/>
    </w:p>
    <w:p w14:paraId="4EF838CA" w14:textId="3BFE8404" w:rsidR="00372EFE" w:rsidRDefault="00372EFE" w:rsidP="00372EFE">
      <w:pPr>
        <w:pStyle w:val="Titolo2"/>
      </w:pPr>
      <w:bookmarkStart w:id="96" w:name="_Toc63018300"/>
      <w:r w:rsidRPr="00372EFE">
        <w:t xml:space="preserve">2.1 Test </w:t>
      </w:r>
      <w:proofErr w:type="spellStart"/>
      <w:r w:rsidRPr="00372EFE">
        <w:t>PrenotazioneTavolo</w:t>
      </w:r>
      <w:bookmarkEnd w:id="96"/>
      <w:proofErr w:type="spellEnd"/>
    </w:p>
    <w:p w14:paraId="2E1B73BB" w14:textId="6E33A473" w:rsidR="004F697C" w:rsidRDefault="004F697C" w:rsidP="004F697C"/>
    <w:p w14:paraId="4E38AF9C" w14:textId="77777777" w:rsidR="004F697C" w:rsidRPr="004F697C" w:rsidRDefault="004F697C" w:rsidP="004F697C"/>
    <w:p w14:paraId="0E22F0EC" w14:textId="6FB5D9CC" w:rsidR="004F697C" w:rsidRDefault="004F697C" w:rsidP="004F697C">
      <w:pPr>
        <w:jc w:val="center"/>
      </w:pPr>
      <w:r>
        <w:rPr>
          <w:noProof/>
        </w:rPr>
        <w:drawing>
          <wp:inline distT="0" distB="0" distL="0" distR="0" wp14:anchorId="235433F1" wp14:editId="56507C85">
            <wp:extent cx="4772025" cy="30003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72" t="12764" r="12398" b="31395"/>
                    <a:stretch/>
                  </pic:blipFill>
                  <pic:spPr bwMode="auto">
                    <a:xfrm>
                      <a:off x="0" y="0"/>
                      <a:ext cx="4781531" cy="300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570E" w14:textId="25BCE859" w:rsidR="004F697C" w:rsidRDefault="004F697C" w:rsidP="004F697C">
      <w:pPr>
        <w:jc w:val="center"/>
      </w:pPr>
    </w:p>
    <w:p w14:paraId="5B2A521B" w14:textId="77777777" w:rsidR="004F697C" w:rsidRPr="004F697C" w:rsidRDefault="004F697C" w:rsidP="004F697C">
      <w:pPr>
        <w:jc w:val="center"/>
      </w:pPr>
    </w:p>
    <w:p w14:paraId="1DF93DF2" w14:textId="5CB8CD74" w:rsidR="00372EFE" w:rsidRDefault="00372EFE" w:rsidP="00372EFE">
      <w:pPr>
        <w:pStyle w:val="Titolo2"/>
      </w:pPr>
      <w:bookmarkStart w:id="97" w:name="_Toc63018301"/>
      <w:r>
        <w:t>2.2 Test Registrazione</w:t>
      </w:r>
      <w:bookmarkEnd w:id="97"/>
    </w:p>
    <w:p w14:paraId="38AECAB6" w14:textId="24A36D5A" w:rsidR="004F697C" w:rsidRDefault="004F697C" w:rsidP="004F697C"/>
    <w:p w14:paraId="2CA6E93E" w14:textId="77777777" w:rsidR="004F697C" w:rsidRPr="004F697C" w:rsidRDefault="004F697C" w:rsidP="004F697C"/>
    <w:p w14:paraId="6DF96082" w14:textId="4757CD10" w:rsidR="004F697C" w:rsidRPr="004F697C" w:rsidRDefault="004F697C" w:rsidP="004F697C">
      <w:pPr>
        <w:jc w:val="center"/>
      </w:pPr>
      <w:r>
        <w:rPr>
          <w:noProof/>
        </w:rPr>
        <w:drawing>
          <wp:inline distT="0" distB="0" distL="0" distR="0" wp14:anchorId="02A960B8" wp14:editId="72A195D8">
            <wp:extent cx="4743450" cy="2526885"/>
            <wp:effectExtent l="0" t="0" r="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672" t="12497" r="14341" b="42032"/>
                    <a:stretch/>
                  </pic:blipFill>
                  <pic:spPr bwMode="auto">
                    <a:xfrm>
                      <a:off x="0" y="0"/>
                      <a:ext cx="4787014" cy="255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BBE76DE" w14:textId="0E62B3A2" w:rsidR="00372EFE" w:rsidRDefault="00372EFE" w:rsidP="00372EFE">
      <w:pPr>
        <w:pStyle w:val="Titolo2"/>
      </w:pPr>
      <w:bookmarkStart w:id="98" w:name="_Toc63018302"/>
      <w:r>
        <w:lastRenderedPageBreak/>
        <w:t>2.3 Test Login</w:t>
      </w:r>
      <w:bookmarkEnd w:id="98"/>
    </w:p>
    <w:p w14:paraId="7B921900" w14:textId="3FC80D01" w:rsidR="004F697C" w:rsidRDefault="004F697C" w:rsidP="0068236D">
      <w:pPr>
        <w:jc w:val="center"/>
      </w:pPr>
      <w:r>
        <w:rPr>
          <w:noProof/>
        </w:rPr>
        <w:drawing>
          <wp:inline distT="0" distB="0" distL="0" distR="0" wp14:anchorId="78A7C3FD" wp14:editId="4512BFF7">
            <wp:extent cx="5045297" cy="1533525"/>
            <wp:effectExtent l="0" t="0" r="317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2" t="12497" r="13145" b="60912"/>
                    <a:stretch/>
                  </pic:blipFill>
                  <pic:spPr bwMode="auto">
                    <a:xfrm>
                      <a:off x="0" y="0"/>
                      <a:ext cx="5053453" cy="153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516D" w14:textId="77777777" w:rsidR="004F697C" w:rsidRPr="004F697C" w:rsidRDefault="004F697C" w:rsidP="004F697C"/>
    <w:p w14:paraId="3FD7B225" w14:textId="4B3597FC" w:rsidR="00372EFE" w:rsidRDefault="00372EFE" w:rsidP="00372EFE">
      <w:pPr>
        <w:pStyle w:val="Titolo2"/>
      </w:pPr>
      <w:bookmarkStart w:id="99" w:name="_Toc63018303"/>
      <w:r>
        <w:t xml:space="preserve">2.4 Test </w:t>
      </w:r>
      <w:proofErr w:type="spellStart"/>
      <w:r>
        <w:t>DispatchCliente</w:t>
      </w:r>
      <w:bookmarkEnd w:id="99"/>
      <w:proofErr w:type="spellEnd"/>
    </w:p>
    <w:p w14:paraId="62147D41" w14:textId="77777777" w:rsidR="0068236D" w:rsidRPr="0068236D" w:rsidRDefault="0068236D" w:rsidP="0068236D"/>
    <w:p w14:paraId="74B80A81" w14:textId="4716173B" w:rsidR="0068236D" w:rsidRDefault="0068236D" w:rsidP="0068236D">
      <w:pPr>
        <w:jc w:val="center"/>
      </w:pPr>
      <w:r>
        <w:rPr>
          <w:noProof/>
        </w:rPr>
        <w:drawing>
          <wp:inline distT="0" distB="0" distL="0" distR="0" wp14:anchorId="16F29BDA" wp14:editId="472AACD7">
            <wp:extent cx="4966738" cy="1619250"/>
            <wp:effectExtent l="0" t="0" r="571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523" t="12764" r="14790" b="59581"/>
                    <a:stretch/>
                  </pic:blipFill>
                  <pic:spPr bwMode="auto">
                    <a:xfrm>
                      <a:off x="0" y="0"/>
                      <a:ext cx="4993599" cy="162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60C80" w14:textId="77777777" w:rsidR="0068236D" w:rsidRPr="0068236D" w:rsidRDefault="0068236D" w:rsidP="0068236D">
      <w:pPr>
        <w:jc w:val="center"/>
      </w:pPr>
    </w:p>
    <w:p w14:paraId="514F1908" w14:textId="1D876349" w:rsidR="00372EFE" w:rsidRDefault="00372EFE" w:rsidP="00372EFE">
      <w:pPr>
        <w:pStyle w:val="Titolo2"/>
      </w:pPr>
      <w:bookmarkStart w:id="100" w:name="_Toc63018304"/>
      <w:r>
        <w:t xml:space="preserve">2.5 Test </w:t>
      </w:r>
      <w:proofErr w:type="spellStart"/>
      <w:r>
        <w:t>VisualizzaCodicePrenotato</w:t>
      </w:r>
      <w:bookmarkEnd w:id="100"/>
      <w:proofErr w:type="spellEnd"/>
    </w:p>
    <w:p w14:paraId="6DF8B9A3" w14:textId="79F6A569" w:rsidR="0068236D" w:rsidRDefault="0068236D" w:rsidP="0068236D"/>
    <w:p w14:paraId="0634AF73" w14:textId="77777777" w:rsidR="0068236D" w:rsidRPr="0068236D" w:rsidRDefault="0068236D" w:rsidP="0068236D"/>
    <w:p w14:paraId="641D1D9C" w14:textId="77777777" w:rsidR="0068236D" w:rsidRDefault="0068236D" w:rsidP="0068236D">
      <w:pPr>
        <w:pStyle w:val="Titolo2"/>
        <w:jc w:val="center"/>
      </w:pPr>
      <w:bookmarkStart w:id="101" w:name="_Toc63018305"/>
      <w:r>
        <w:rPr>
          <w:noProof/>
        </w:rPr>
        <w:drawing>
          <wp:inline distT="0" distB="0" distL="0" distR="0" wp14:anchorId="118FC465" wp14:editId="3E1A99B4">
            <wp:extent cx="4972050" cy="138112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822" t="12497" r="11053" b="62241"/>
                    <a:stretch/>
                  </pic:blipFill>
                  <pic:spPr bwMode="auto">
                    <a:xfrm>
                      <a:off x="0" y="0"/>
                      <a:ext cx="49720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F526" w14:textId="4DB88D2B" w:rsidR="0068236D" w:rsidRDefault="0068236D" w:rsidP="0068236D">
      <w:r>
        <w:br w:type="page"/>
      </w:r>
    </w:p>
    <w:p w14:paraId="14386327" w14:textId="3C0C86B5" w:rsidR="00372EFE" w:rsidRDefault="00372EFE" w:rsidP="00372EFE">
      <w:pPr>
        <w:pStyle w:val="Titolo2"/>
      </w:pPr>
      <w:r>
        <w:lastRenderedPageBreak/>
        <w:t xml:space="preserve">2.6 Test </w:t>
      </w:r>
      <w:proofErr w:type="spellStart"/>
      <w:r>
        <w:t>AggiungiProdotto</w:t>
      </w:r>
      <w:bookmarkEnd w:id="101"/>
      <w:proofErr w:type="spellEnd"/>
    </w:p>
    <w:p w14:paraId="4798B0A9" w14:textId="7A685C66" w:rsidR="0068236D" w:rsidRDefault="0068236D" w:rsidP="0068236D"/>
    <w:p w14:paraId="10ADB8C8" w14:textId="46C08069" w:rsidR="0068236D" w:rsidRDefault="0068236D" w:rsidP="0068236D">
      <w:pPr>
        <w:jc w:val="center"/>
      </w:pPr>
      <w:r>
        <w:rPr>
          <w:noProof/>
        </w:rPr>
        <w:drawing>
          <wp:inline distT="0" distB="0" distL="0" distR="0" wp14:anchorId="1C77A456" wp14:editId="0E17EBDF">
            <wp:extent cx="5259846" cy="230505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2" t="12497" r="11501" b="47882"/>
                    <a:stretch/>
                  </pic:blipFill>
                  <pic:spPr bwMode="auto">
                    <a:xfrm>
                      <a:off x="0" y="0"/>
                      <a:ext cx="5266821" cy="230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1109" w14:textId="49421F14" w:rsidR="0068236D" w:rsidRDefault="0068236D" w:rsidP="0068236D">
      <w:pPr>
        <w:jc w:val="center"/>
      </w:pPr>
    </w:p>
    <w:p w14:paraId="08AF1F8E" w14:textId="77777777" w:rsidR="0068236D" w:rsidRPr="0068236D" w:rsidRDefault="0068236D" w:rsidP="0068236D">
      <w:pPr>
        <w:jc w:val="center"/>
      </w:pPr>
    </w:p>
    <w:p w14:paraId="5772F264" w14:textId="55854974" w:rsidR="00372EFE" w:rsidRDefault="00372EFE" w:rsidP="00372EFE">
      <w:pPr>
        <w:pStyle w:val="Titolo2"/>
      </w:pPr>
      <w:bookmarkStart w:id="102" w:name="_Toc63018306"/>
      <w:r>
        <w:t xml:space="preserve">2.7 Test </w:t>
      </w:r>
      <w:proofErr w:type="spellStart"/>
      <w:r>
        <w:t>ModificaProdotto</w:t>
      </w:r>
      <w:bookmarkEnd w:id="102"/>
      <w:proofErr w:type="spellEnd"/>
    </w:p>
    <w:p w14:paraId="755FD0B6" w14:textId="77D6D3B2" w:rsidR="0068236D" w:rsidRDefault="0068236D" w:rsidP="0068236D"/>
    <w:p w14:paraId="07843DFE" w14:textId="40049216" w:rsidR="0068236D" w:rsidRDefault="0068236D" w:rsidP="0068236D">
      <w:pPr>
        <w:jc w:val="center"/>
      </w:pPr>
      <w:r>
        <w:rPr>
          <w:noProof/>
        </w:rPr>
        <w:drawing>
          <wp:inline distT="0" distB="0" distL="0" distR="0" wp14:anchorId="5228D045" wp14:editId="553DD441">
            <wp:extent cx="5181600" cy="2285540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672" t="11965" r="12846" b="49212"/>
                    <a:stretch/>
                  </pic:blipFill>
                  <pic:spPr bwMode="auto">
                    <a:xfrm>
                      <a:off x="0" y="0"/>
                      <a:ext cx="5211587" cy="229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24A89" w14:textId="12E3B3A6" w:rsidR="0068236D" w:rsidRPr="0068236D" w:rsidRDefault="0068236D" w:rsidP="0068236D">
      <w:pPr>
        <w:jc w:val="center"/>
      </w:pPr>
      <w:r>
        <w:br w:type="page"/>
      </w:r>
    </w:p>
    <w:p w14:paraId="6B2FBA4A" w14:textId="3B1DB0F6" w:rsidR="00372EFE" w:rsidRPr="00372EFE" w:rsidRDefault="00372EFE" w:rsidP="00372EFE">
      <w:pPr>
        <w:pStyle w:val="Titolo1"/>
        <w:rPr>
          <w:noProof/>
          <w:sz w:val="48"/>
          <w:szCs w:val="40"/>
        </w:rPr>
      </w:pPr>
      <w:bookmarkStart w:id="103" w:name="_Toc63018307"/>
      <w:r w:rsidRPr="00372EFE">
        <w:rPr>
          <w:noProof/>
          <w:sz w:val="48"/>
          <w:szCs w:val="40"/>
        </w:rPr>
        <w:lastRenderedPageBreak/>
        <w:t>3.0 Test di sistema</w:t>
      </w:r>
      <w:bookmarkEnd w:id="103"/>
    </w:p>
    <w:sectPr w:rsidR="00372EFE" w:rsidRPr="00372EFE" w:rsidSect="00F70FE8">
      <w:headerReference w:type="default" r:id="rId21"/>
      <w:footerReference w:type="default" r:id="rId22"/>
      <w:type w:val="continuous"/>
      <w:pgSz w:w="11906" w:h="16838" w:code="9"/>
      <w:pgMar w:top="720" w:right="936" w:bottom="720" w:left="936" w:header="0" w:footer="289" w:gutter="0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92529" w14:textId="77777777" w:rsidR="00021848" w:rsidRDefault="00021848">
      <w:r>
        <w:separator/>
      </w:r>
    </w:p>
    <w:p w14:paraId="57B378A6" w14:textId="77777777" w:rsidR="00021848" w:rsidRDefault="00021848"/>
  </w:endnote>
  <w:endnote w:type="continuationSeparator" w:id="0">
    <w:p w14:paraId="77344C78" w14:textId="77777777" w:rsidR="00021848" w:rsidRDefault="00021848">
      <w:r>
        <w:continuationSeparator/>
      </w:r>
    </w:p>
    <w:p w14:paraId="2C669267" w14:textId="77777777" w:rsidR="00021848" w:rsidRDefault="00021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7DD7EA6" w14:textId="77777777" w:rsidR="009E3D2A" w:rsidRDefault="009E3D2A">
        <w:pPr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67507FBB" w14:textId="77777777" w:rsidR="009E3D2A" w:rsidRDefault="009E3D2A">
    <w:pPr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CEBEFD" w14:textId="77777777" w:rsidR="00021848" w:rsidRDefault="00021848">
      <w:r>
        <w:separator/>
      </w:r>
    </w:p>
    <w:p w14:paraId="6181B8AA" w14:textId="77777777" w:rsidR="00021848" w:rsidRDefault="00021848"/>
  </w:footnote>
  <w:footnote w:type="continuationSeparator" w:id="0">
    <w:p w14:paraId="4638658D" w14:textId="77777777" w:rsidR="00021848" w:rsidRDefault="00021848">
      <w:r>
        <w:continuationSeparator/>
      </w:r>
    </w:p>
    <w:p w14:paraId="7C9CBE1E" w14:textId="77777777" w:rsidR="00021848" w:rsidRDefault="00021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9E3D2A" w14:paraId="14235AB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0B0A7D6" w14:textId="77777777" w:rsidR="009E3D2A" w:rsidRDefault="009E3D2A">
          <w:pPr>
            <w:rPr>
              <w:noProof/>
            </w:rPr>
          </w:pPr>
        </w:p>
      </w:tc>
    </w:tr>
  </w:tbl>
  <w:p w14:paraId="2B5BEB23" w14:textId="77777777" w:rsidR="009E3D2A" w:rsidRDefault="009E3D2A" w:rsidP="00D077E9">
    <w:pPr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34897"/>
    <w:multiLevelType w:val="hybridMultilevel"/>
    <w:tmpl w:val="13CA93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079E3"/>
    <w:multiLevelType w:val="hybridMultilevel"/>
    <w:tmpl w:val="49025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5A7"/>
    <w:multiLevelType w:val="hybridMultilevel"/>
    <w:tmpl w:val="44BEB6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26A40"/>
    <w:multiLevelType w:val="hybridMultilevel"/>
    <w:tmpl w:val="B03433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63B53"/>
    <w:multiLevelType w:val="hybridMultilevel"/>
    <w:tmpl w:val="3F4EE0D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03E08"/>
    <w:multiLevelType w:val="hybridMultilevel"/>
    <w:tmpl w:val="5762C79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F626D5C"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D5434"/>
    <w:multiLevelType w:val="hybridMultilevel"/>
    <w:tmpl w:val="0900A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80020"/>
    <w:multiLevelType w:val="hybridMultilevel"/>
    <w:tmpl w:val="07EE7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603E4"/>
    <w:multiLevelType w:val="hybridMultilevel"/>
    <w:tmpl w:val="CDDC06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015ECA"/>
    <w:multiLevelType w:val="hybridMultilevel"/>
    <w:tmpl w:val="09EE5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655E5A"/>
    <w:multiLevelType w:val="hybridMultilevel"/>
    <w:tmpl w:val="005E79B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88114D"/>
    <w:multiLevelType w:val="hybridMultilevel"/>
    <w:tmpl w:val="F01C05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C2D29"/>
    <w:multiLevelType w:val="hybridMultilevel"/>
    <w:tmpl w:val="4F803E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2"/>
  </w:num>
  <w:num w:numId="11">
    <w:abstractNumId w:val="9"/>
  </w:num>
  <w:num w:numId="12">
    <w:abstractNumId w:val="10"/>
  </w:num>
  <w:num w:numId="13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78"/>
    <w:rsid w:val="00003DBB"/>
    <w:rsid w:val="00021848"/>
    <w:rsid w:val="0002482E"/>
    <w:rsid w:val="000315AA"/>
    <w:rsid w:val="00035088"/>
    <w:rsid w:val="00045536"/>
    <w:rsid w:val="00050324"/>
    <w:rsid w:val="00057993"/>
    <w:rsid w:val="00066822"/>
    <w:rsid w:val="00071F84"/>
    <w:rsid w:val="00084547"/>
    <w:rsid w:val="000A0150"/>
    <w:rsid w:val="000B33AA"/>
    <w:rsid w:val="000B7682"/>
    <w:rsid w:val="000D05D2"/>
    <w:rsid w:val="000D4857"/>
    <w:rsid w:val="000E39B7"/>
    <w:rsid w:val="000E63C9"/>
    <w:rsid w:val="00113800"/>
    <w:rsid w:val="001140AD"/>
    <w:rsid w:val="00122F19"/>
    <w:rsid w:val="00123936"/>
    <w:rsid w:val="001268E4"/>
    <w:rsid w:val="00130E9D"/>
    <w:rsid w:val="001359A1"/>
    <w:rsid w:val="00150A6D"/>
    <w:rsid w:val="00156140"/>
    <w:rsid w:val="001569B3"/>
    <w:rsid w:val="00177ED0"/>
    <w:rsid w:val="00185B35"/>
    <w:rsid w:val="001A3933"/>
    <w:rsid w:val="001A3F77"/>
    <w:rsid w:val="001A5438"/>
    <w:rsid w:val="001D1387"/>
    <w:rsid w:val="001E2518"/>
    <w:rsid w:val="001E31A4"/>
    <w:rsid w:val="001F0D57"/>
    <w:rsid w:val="001F2BC8"/>
    <w:rsid w:val="001F5F6B"/>
    <w:rsid w:val="002429B6"/>
    <w:rsid w:val="00243EBC"/>
    <w:rsid w:val="00246A35"/>
    <w:rsid w:val="00247EDC"/>
    <w:rsid w:val="00270A6D"/>
    <w:rsid w:val="00272B3A"/>
    <w:rsid w:val="00276051"/>
    <w:rsid w:val="00284348"/>
    <w:rsid w:val="0029051B"/>
    <w:rsid w:val="00291238"/>
    <w:rsid w:val="002B029B"/>
    <w:rsid w:val="002C12E6"/>
    <w:rsid w:val="002C5963"/>
    <w:rsid w:val="002E3413"/>
    <w:rsid w:val="002F51F5"/>
    <w:rsid w:val="0030184D"/>
    <w:rsid w:val="00312137"/>
    <w:rsid w:val="003206A4"/>
    <w:rsid w:val="003302E6"/>
    <w:rsid w:val="00330359"/>
    <w:rsid w:val="0033762F"/>
    <w:rsid w:val="003444EC"/>
    <w:rsid w:val="00360494"/>
    <w:rsid w:val="003663E7"/>
    <w:rsid w:val="00366C7E"/>
    <w:rsid w:val="00372EFE"/>
    <w:rsid w:val="00375B86"/>
    <w:rsid w:val="0037714D"/>
    <w:rsid w:val="00384EA3"/>
    <w:rsid w:val="0038590D"/>
    <w:rsid w:val="003A39A1"/>
    <w:rsid w:val="003A4AF9"/>
    <w:rsid w:val="003C2191"/>
    <w:rsid w:val="003C519C"/>
    <w:rsid w:val="003D357C"/>
    <w:rsid w:val="003D3863"/>
    <w:rsid w:val="003E6361"/>
    <w:rsid w:val="003F51ED"/>
    <w:rsid w:val="004110DE"/>
    <w:rsid w:val="00420B59"/>
    <w:rsid w:val="004224E4"/>
    <w:rsid w:val="004252D9"/>
    <w:rsid w:val="0044085A"/>
    <w:rsid w:val="00446D8B"/>
    <w:rsid w:val="00456070"/>
    <w:rsid w:val="004658FA"/>
    <w:rsid w:val="00473FEA"/>
    <w:rsid w:val="00490554"/>
    <w:rsid w:val="004B21A5"/>
    <w:rsid w:val="004B641F"/>
    <w:rsid w:val="004E4EC1"/>
    <w:rsid w:val="004F697C"/>
    <w:rsid w:val="005037F0"/>
    <w:rsid w:val="00505656"/>
    <w:rsid w:val="0050601A"/>
    <w:rsid w:val="00510416"/>
    <w:rsid w:val="0051057E"/>
    <w:rsid w:val="0051315D"/>
    <w:rsid w:val="00516A86"/>
    <w:rsid w:val="005212F9"/>
    <w:rsid w:val="005220C1"/>
    <w:rsid w:val="005275F6"/>
    <w:rsid w:val="00531195"/>
    <w:rsid w:val="0056012D"/>
    <w:rsid w:val="0056135E"/>
    <w:rsid w:val="00561435"/>
    <w:rsid w:val="0056732D"/>
    <w:rsid w:val="00572102"/>
    <w:rsid w:val="005A1323"/>
    <w:rsid w:val="005A3428"/>
    <w:rsid w:val="005C567E"/>
    <w:rsid w:val="005E7589"/>
    <w:rsid w:val="005F1BB0"/>
    <w:rsid w:val="0060246B"/>
    <w:rsid w:val="00621A5F"/>
    <w:rsid w:val="006339F8"/>
    <w:rsid w:val="00656C4D"/>
    <w:rsid w:val="00666290"/>
    <w:rsid w:val="00672CF6"/>
    <w:rsid w:val="00681378"/>
    <w:rsid w:val="0068236D"/>
    <w:rsid w:val="006933B3"/>
    <w:rsid w:val="00693FD7"/>
    <w:rsid w:val="006A0E41"/>
    <w:rsid w:val="006A48BB"/>
    <w:rsid w:val="006B0288"/>
    <w:rsid w:val="006C3038"/>
    <w:rsid w:val="006C3468"/>
    <w:rsid w:val="006C4EA8"/>
    <w:rsid w:val="006C51E1"/>
    <w:rsid w:val="006D4A2C"/>
    <w:rsid w:val="006E5716"/>
    <w:rsid w:val="006E680C"/>
    <w:rsid w:val="006F28D3"/>
    <w:rsid w:val="00720F20"/>
    <w:rsid w:val="00722416"/>
    <w:rsid w:val="007302B3"/>
    <w:rsid w:val="00730733"/>
    <w:rsid w:val="00730E3A"/>
    <w:rsid w:val="00730E54"/>
    <w:rsid w:val="00733771"/>
    <w:rsid w:val="00736AAF"/>
    <w:rsid w:val="00740F67"/>
    <w:rsid w:val="00754B01"/>
    <w:rsid w:val="00754CF0"/>
    <w:rsid w:val="00761D55"/>
    <w:rsid w:val="00765B2A"/>
    <w:rsid w:val="00767EFF"/>
    <w:rsid w:val="00781BE8"/>
    <w:rsid w:val="00783A34"/>
    <w:rsid w:val="00792A5F"/>
    <w:rsid w:val="007B3AAC"/>
    <w:rsid w:val="007B5FA2"/>
    <w:rsid w:val="007C4D58"/>
    <w:rsid w:val="007C6B52"/>
    <w:rsid w:val="007C70C7"/>
    <w:rsid w:val="007D16C5"/>
    <w:rsid w:val="007D5414"/>
    <w:rsid w:val="007F26AD"/>
    <w:rsid w:val="007F618B"/>
    <w:rsid w:val="008167C4"/>
    <w:rsid w:val="00823CE3"/>
    <w:rsid w:val="0082561D"/>
    <w:rsid w:val="00844E04"/>
    <w:rsid w:val="00850A01"/>
    <w:rsid w:val="00861153"/>
    <w:rsid w:val="0086149B"/>
    <w:rsid w:val="00861D80"/>
    <w:rsid w:val="00862FE4"/>
    <w:rsid w:val="0086389A"/>
    <w:rsid w:val="0087605E"/>
    <w:rsid w:val="00876503"/>
    <w:rsid w:val="00884CEC"/>
    <w:rsid w:val="00885F41"/>
    <w:rsid w:val="008B1FEE"/>
    <w:rsid w:val="008B30D0"/>
    <w:rsid w:val="008D0053"/>
    <w:rsid w:val="00900F74"/>
    <w:rsid w:val="00903C32"/>
    <w:rsid w:val="00916B16"/>
    <w:rsid w:val="009173B9"/>
    <w:rsid w:val="009250E9"/>
    <w:rsid w:val="0093335D"/>
    <w:rsid w:val="0093613E"/>
    <w:rsid w:val="00937799"/>
    <w:rsid w:val="00941D8A"/>
    <w:rsid w:val="00943026"/>
    <w:rsid w:val="00946061"/>
    <w:rsid w:val="00963818"/>
    <w:rsid w:val="0096417B"/>
    <w:rsid w:val="00966B81"/>
    <w:rsid w:val="009740FB"/>
    <w:rsid w:val="00990F46"/>
    <w:rsid w:val="00994B16"/>
    <w:rsid w:val="009A2AA5"/>
    <w:rsid w:val="009B58A9"/>
    <w:rsid w:val="009B64B5"/>
    <w:rsid w:val="009B732A"/>
    <w:rsid w:val="009B740A"/>
    <w:rsid w:val="009C7720"/>
    <w:rsid w:val="009E3D2A"/>
    <w:rsid w:val="009F73E3"/>
    <w:rsid w:val="00A00FBD"/>
    <w:rsid w:val="00A12278"/>
    <w:rsid w:val="00A1340B"/>
    <w:rsid w:val="00A23AFA"/>
    <w:rsid w:val="00A31B3E"/>
    <w:rsid w:val="00A32854"/>
    <w:rsid w:val="00A532F3"/>
    <w:rsid w:val="00A54EC9"/>
    <w:rsid w:val="00A551BF"/>
    <w:rsid w:val="00A75C89"/>
    <w:rsid w:val="00A8489E"/>
    <w:rsid w:val="00A9503A"/>
    <w:rsid w:val="00A96A6C"/>
    <w:rsid w:val="00AA6B06"/>
    <w:rsid w:val="00AA6B85"/>
    <w:rsid w:val="00AB02A7"/>
    <w:rsid w:val="00AB3571"/>
    <w:rsid w:val="00AC29F3"/>
    <w:rsid w:val="00AD03EB"/>
    <w:rsid w:val="00AE265C"/>
    <w:rsid w:val="00AE53CB"/>
    <w:rsid w:val="00AF435D"/>
    <w:rsid w:val="00B04093"/>
    <w:rsid w:val="00B102BC"/>
    <w:rsid w:val="00B14A17"/>
    <w:rsid w:val="00B231E5"/>
    <w:rsid w:val="00B26117"/>
    <w:rsid w:val="00B60C29"/>
    <w:rsid w:val="00B72CDE"/>
    <w:rsid w:val="00B769C4"/>
    <w:rsid w:val="00B77D9F"/>
    <w:rsid w:val="00B801EC"/>
    <w:rsid w:val="00B95B57"/>
    <w:rsid w:val="00BA39B2"/>
    <w:rsid w:val="00BA71A5"/>
    <w:rsid w:val="00BE01B9"/>
    <w:rsid w:val="00BF7195"/>
    <w:rsid w:val="00C02B87"/>
    <w:rsid w:val="00C205EA"/>
    <w:rsid w:val="00C2719D"/>
    <w:rsid w:val="00C35028"/>
    <w:rsid w:val="00C4086D"/>
    <w:rsid w:val="00C43463"/>
    <w:rsid w:val="00C44525"/>
    <w:rsid w:val="00C5059F"/>
    <w:rsid w:val="00C54A05"/>
    <w:rsid w:val="00C80053"/>
    <w:rsid w:val="00C97099"/>
    <w:rsid w:val="00CA1896"/>
    <w:rsid w:val="00CB26AC"/>
    <w:rsid w:val="00CB5B28"/>
    <w:rsid w:val="00CD6088"/>
    <w:rsid w:val="00CE7237"/>
    <w:rsid w:val="00CF5371"/>
    <w:rsid w:val="00D0323A"/>
    <w:rsid w:val="00D0559F"/>
    <w:rsid w:val="00D077E9"/>
    <w:rsid w:val="00D26B12"/>
    <w:rsid w:val="00D300AA"/>
    <w:rsid w:val="00D42CB7"/>
    <w:rsid w:val="00D5413D"/>
    <w:rsid w:val="00D570A9"/>
    <w:rsid w:val="00D70D02"/>
    <w:rsid w:val="00D7126C"/>
    <w:rsid w:val="00D76AF4"/>
    <w:rsid w:val="00D770C7"/>
    <w:rsid w:val="00D860E5"/>
    <w:rsid w:val="00D86945"/>
    <w:rsid w:val="00D87307"/>
    <w:rsid w:val="00D90290"/>
    <w:rsid w:val="00D92FCF"/>
    <w:rsid w:val="00DA7F2C"/>
    <w:rsid w:val="00DC1BF9"/>
    <w:rsid w:val="00DD152F"/>
    <w:rsid w:val="00DE213F"/>
    <w:rsid w:val="00DE7F36"/>
    <w:rsid w:val="00DF027C"/>
    <w:rsid w:val="00DF22CB"/>
    <w:rsid w:val="00E00883"/>
    <w:rsid w:val="00E00A32"/>
    <w:rsid w:val="00E17701"/>
    <w:rsid w:val="00E17FDF"/>
    <w:rsid w:val="00E229E4"/>
    <w:rsid w:val="00E22ACD"/>
    <w:rsid w:val="00E2504B"/>
    <w:rsid w:val="00E272E1"/>
    <w:rsid w:val="00E35005"/>
    <w:rsid w:val="00E45534"/>
    <w:rsid w:val="00E45B47"/>
    <w:rsid w:val="00E5010E"/>
    <w:rsid w:val="00E50A56"/>
    <w:rsid w:val="00E620B0"/>
    <w:rsid w:val="00E62C47"/>
    <w:rsid w:val="00E660D4"/>
    <w:rsid w:val="00E7220D"/>
    <w:rsid w:val="00E729C9"/>
    <w:rsid w:val="00E758B6"/>
    <w:rsid w:val="00E818E4"/>
    <w:rsid w:val="00E81B40"/>
    <w:rsid w:val="00E83D42"/>
    <w:rsid w:val="00EB7EEB"/>
    <w:rsid w:val="00EC0041"/>
    <w:rsid w:val="00EC4AFC"/>
    <w:rsid w:val="00EE21BE"/>
    <w:rsid w:val="00EF0CFC"/>
    <w:rsid w:val="00EF260D"/>
    <w:rsid w:val="00EF555B"/>
    <w:rsid w:val="00F027BB"/>
    <w:rsid w:val="00F07640"/>
    <w:rsid w:val="00F11DCF"/>
    <w:rsid w:val="00F162EA"/>
    <w:rsid w:val="00F43042"/>
    <w:rsid w:val="00F43247"/>
    <w:rsid w:val="00F52D27"/>
    <w:rsid w:val="00F54A9C"/>
    <w:rsid w:val="00F63910"/>
    <w:rsid w:val="00F70FE8"/>
    <w:rsid w:val="00F7301A"/>
    <w:rsid w:val="00F83527"/>
    <w:rsid w:val="00F95173"/>
    <w:rsid w:val="00FB16C7"/>
    <w:rsid w:val="00FB30F8"/>
    <w:rsid w:val="00FC2877"/>
    <w:rsid w:val="00FD3C1B"/>
    <w:rsid w:val="00FD583F"/>
    <w:rsid w:val="00FD7488"/>
    <w:rsid w:val="00FE322B"/>
    <w:rsid w:val="00FF16B4"/>
    <w:rsid w:val="00FF7A19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5B341"/>
  <w15:docId w15:val="{2B9FE812-45C0-49FA-9E46-306692FC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212F9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Normale"/>
    <w:link w:val="Titolo1Carattere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8B30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link w:val="TitoloCarattere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table" w:styleId="Grigliatabella">
    <w:name w:val="Table Grid"/>
    <w:basedOn w:val="Tabellanormale"/>
    <w:uiPriority w:val="59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table" w:styleId="Tabellagriglia6acolori-colore6">
    <w:name w:val="Grid Table 6 Colorful Accent 6"/>
    <w:basedOn w:val="Tabellanormale"/>
    <w:uiPriority w:val="51"/>
    <w:rsid w:val="00A1340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A1340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A1340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paragraph" w:styleId="Paragrafoelenco">
    <w:name w:val="List Paragraph"/>
    <w:basedOn w:val="Normale"/>
    <w:uiPriority w:val="34"/>
    <w:unhideWhenUsed/>
    <w:qFormat/>
    <w:rsid w:val="00A1340B"/>
    <w:pPr>
      <w:ind w:left="720"/>
      <w:contextualSpacing/>
    </w:pPr>
  </w:style>
  <w:style w:type="paragraph" w:styleId="Indice2">
    <w:name w:val="index 2"/>
    <w:basedOn w:val="Normale"/>
    <w:next w:val="Normale"/>
    <w:autoRedefine/>
    <w:uiPriority w:val="99"/>
    <w:unhideWhenUsed/>
    <w:rsid w:val="00F70FE8"/>
    <w:pPr>
      <w:ind w:left="560" w:hanging="280"/>
    </w:pPr>
    <w:rPr>
      <w:rFonts w:cstheme="minorHAnsi"/>
      <w:b w:val="0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unhideWhenUsed/>
    <w:rsid w:val="00F70FE8"/>
    <w:pPr>
      <w:ind w:left="280" w:hanging="280"/>
    </w:pPr>
    <w:rPr>
      <w:rFonts w:cstheme="minorHAnsi"/>
      <w:b w:val="0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F70FE8"/>
    <w:pPr>
      <w:ind w:left="840" w:hanging="280"/>
    </w:pPr>
    <w:rPr>
      <w:rFonts w:cstheme="minorHAnsi"/>
      <w:b w:val="0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F70FE8"/>
    <w:pPr>
      <w:ind w:left="1120" w:hanging="280"/>
    </w:pPr>
    <w:rPr>
      <w:rFonts w:cstheme="minorHAnsi"/>
      <w:b w:val="0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F70FE8"/>
    <w:pPr>
      <w:ind w:left="1400" w:hanging="280"/>
    </w:pPr>
    <w:rPr>
      <w:rFonts w:cstheme="minorHAnsi"/>
      <w:b w:val="0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F70FE8"/>
    <w:pPr>
      <w:ind w:left="1680" w:hanging="280"/>
    </w:pPr>
    <w:rPr>
      <w:rFonts w:cstheme="minorHAnsi"/>
      <w:b w:val="0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F70FE8"/>
    <w:pPr>
      <w:ind w:left="1960" w:hanging="280"/>
    </w:pPr>
    <w:rPr>
      <w:rFonts w:cstheme="minorHAnsi"/>
      <w:b w:val="0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F70FE8"/>
    <w:pPr>
      <w:ind w:left="2240" w:hanging="280"/>
    </w:pPr>
    <w:rPr>
      <w:rFonts w:cstheme="minorHAnsi"/>
      <w:b w:val="0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F70FE8"/>
    <w:pPr>
      <w:ind w:left="2520" w:hanging="280"/>
    </w:pPr>
    <w:rPr>
      <w:rFonts w:cstheme="minorHAnsi"/>
      <w:b w:val="0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F70FE8"/>
    <w:pPr>
      <w:spacing w:before="240" w:after="120"/>
      <w:jc w:val="center"/>
    </w:pPr>
    <w:rPr>
      <w:rFonts w:cstheme="minorHAnsi"/>
      <w:bCs/>
      <w:sz w:val="26"/>
      <w:szCs w:val="26"/>
    </w:rPr>
  </w:style>
  <w:style w:type="character" w:styleId="Enfasigrassetto">
    <w:name w:val="Strong"/>
    <w:basedOn w:val="Carpredefinitoparagrafo"/>
    <w:uiPriority w:val="22"/>
    <w:qFormat/>
    <w:rsid w:val="00DC1BF9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6933B3"/>
    <w:rPr>
      <w:color w:val="3592C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933B3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5220C1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220C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220C1"/>
    <w:pPr>
      <w:spacing w:after="100"/>
      <w:ind w:left="280"/>
    </w:pPr>
  </w:style>
  <w:style w:type="table" w:customStyle="1" w:styleId="miosess">
    <w:name w:val="mio sess"/>
    <w:basedOn w:val="Tabellanormale"/>
    <w:uiPriority w:val="99"/>
    <w:rsid w:val="004224E4"/>
    <w:pPr>
      <w:spacing w:after="0" w:line="240" w:lineRule="auto"/>
    </w:pPr>
    <w:tblPr/>
  </w:style>
  <w:style w:type="paragraph" w:styleId="Sommario3">
    <w:name w:val="toc 3"/>
    <w:basedOn w:val="Normale"/>
    <w:next w:val="Normale"/>
    <w:autoRedefine/>
    <w:uiPriority w:val="39"/>
    <w:unhideWhenUsed/>
    <w:rsid w:val="00621A5F"/>
    <w:pPr>
      <w:spacing w:after="100" w:line="259" w:lineRule="auto"/>
      <w:ind w:left="440"/>
    </w:pPr>
    <w:rPr>
      <w:b w:val="0"/>
      <w:color w:val="auto"/>
      <w:sz w:val="22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621A5F"/>
    <w:pPr>
      <w:spacing w:after="100" w:line="259" w:lineRule="auto"/>
      <w:ind w:left="660"/>
    </w:pPr>
    <w:rPr>
      <w:b w:val="0"/>
      <w:color w:val="auto"/>
      <w:sz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21A5F"/>
    <w:pPr>
      <w:spacing w:after="100" w:line="259" w:lineRule="auto"/>
      <w:ind w:left="880"/>
    </w:pPr>
    <w:rPr>
      <w:b w:val="0"/>
      <w:color w:val="auto"/>
      <w:sz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21A5F"/>
    <w:pPr>
      <w:spacing w:after="100" w:line="259" w:lineRule="auto"/>
      <w:ind w:left="1100"/>
    </w:pPr>
    <w:rPr>
      <w:b w:val="0"/>
      <w:color w:val="auto"/>
      <w:sz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21A5F"/>
    <w:pPr>
      <w:spacing w:after="100" w:line="259" w:lineRule="auto"/>
      <w:ind w:left="1320"/>
    </w:pPr>
    <w:rPr>
      <w:b w:val="0"/>
      <w:color w:val="auto"/>
      <w:sz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21A5F"/>
    <w:pPr>
      <w:spacing w:after="100" w:line="259" w:lineRule="auto"/>
      <w:ind w:left="1540"/>
    </w:pPr>
    <w:rPr>
      <w:b w:val="0"/>
      <w:color w:val="auto"/>
      <w:sz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21A5F"/>
    <w:pPr>
      <w:spacing w:after="100" w:line="259" w:lineRule="auto"/>
      <w:ind w:left="1760"/>
    </w:pPr>
    <w:rPr>
      <w:b w:val="0"/>
      <w:color w:val="auto"/>
      <w:sz w:val="22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5"/>
    <w:rsid w:val="008B30D0"/>
    <w:rPr>
      <w:rFonts w:asciiTheme="majorHAnsi" w:eastAsiaTheme="majorEastAsia" w:hAnsiTheme="majorHAnsi" w:cstheme="majorBidi"/>
      <w:b/>
      <w:color w:val="012639" w:themeColor="accent1" w:themeShade="7F"/>
    </w:rPr>
  </w:style>
  <w:style w:type="table" w:styleId="Tabellagriglia1chiara">
    <w:name w:val="Grid Table 1 Light"/>
    <w:basedOn w:val="Tabellanormale"/>
    <w:uiPriority w:val="46"/>
    <w:rsid w:val="00900F74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900F74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-colore4">
    <w:name w:val="Grid Table 5 Dark Accent 4"/>
    <w:basedOn w:val="Tabellanormale"/>
    <w:uiPriority w:val="50"/>
    <w:rsid w:val="005601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D92F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sta\AppData\Roaming\Microsoft\Templates\Relazion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BFFA44F6C445FB8917F4B27AE4423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14501CB-6D77-480C-B335-B467AC3D311B}"/>
      </w:docPartPr>
      <w:docPartBody>
        <w:p w:rsidR="00BE6853" w:rsidRDefault="00BE6853">
          <w:pPr>
            <w:pStyle w:val="78BFFA44F6C445FB8917F4B27AE44237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ottobre 11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  <w:docPart>
      <w:docPartPr>
        <w:name w:val="0B78A06CC786422DAE48E6C9FF36701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5F171DB-72EC-4536-9F2D-6A4C5CE4C29A}"/>
      </w:docPartPr>
      <w:docPartBody>
        <w:p w:rsidR="00BE6853" w:rsidRDefault="00BE6853" w:rsidP="00BE6853">
          <w:pPr>
            <w:pStyle w:val="0B78A06CC786422DAE48E6C9FF367011"/>
          </w:pPr>
          <w:r>
            <w:rPr>
              <w:noProof/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53"/>
    <w:rsid w:val="001131A5"/>
    <w:rsid w:val="001826B5"/>
    <w:rsid w:val="00220E52"/>
    <w:rsid w:val="00257DD0"/>
    <w:rsid w:val="00273467"/>
    <w:rsid w:val="003229D4"/>
    <w:rsid w:val="00346E6A"/>
    <w:rsid w:val="003673A8"/>
    <w:rsid w:val="00390BFF"/>
    <w:rsid w:val="003C5BD4"/>
    <w:rsid w:val="004B274E"/>
    <w:rsid w:val="00536AD9"/>
    <w:rsid w:val="00563F59"/>
    <w:rsid w:val="00587F78"/>
    <w:rsid w:val="005C329F"/>
    <w:rsid w:val="00681627"/>
    <w:rsid w:val="00696903"/>
    <w:rsid w:val="006F5FB9"/>
    <w:rsid w:val="00707295"/>
    <w:rsid w:val="00715468"/>
    <w:rsid w:val="007C3499"/>
    <w:rsid w:val="00887746"/>
    <w:rsid w:val="0091224F"/>
    <w:rsid w:val="009D151B"/>
    <w:rsid w:val="00A85137"/>
    <w:rsid w:val="00AF2FD0"/>
    <w:rsid w:val="00AF7FDA"/>
    <w:rsid w:val="00B808CF"/>
    <w:rsid w:val="00B82E3E"/>
    <w:rsid w:val="00B96CF8"/>
    <w:rsid w:val="00BC0ED8"/>
    <w:rsid w:val="00BD14F9"/>
    <w:rsid w:val="00BE6853"/>
    <w:rsid w:val="00BF5903"/>
    <w:rsid w:val="00C267A8"/>
    <w:rsid w:val="00C80BC5"/>
    <w:rsid w:val="00D74E0C"/>
    <w:rsid w:val="00DC08B9"/>
    <w:rsid w:val="00EF1D51"/>
    <w:rsid w:val="00F04EF1"/>
    <w:rsid w:val="00F1756D"/>
    <w:rsid w:val="00F51AFF"/>
    <w:rsid w:val="00F63D6D"/>
    <w:rsid w:val="00FF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8BFFA44F6C445FB8917F4B27AE44237">
    <w:name w:val="78BFFA44F6C445FB8917F4B27AE44237"/>
  </w:style>
  <w:style w:type="paragraph" w:customStyle="1" w:styleId="0B78A06CC786422DAE48E6C9FF367011">
    <w:name w:val="0B78A06CC786422DAE48E6C9FF367011"/>
    <w:rsid w:val="00BE6853"/>
  </w:style>
  <w:style w:type="character" w:styleId="Testosegnaposto">
    <w:name w:val="Placeholder Text"/>
    <w:basedOn w:val="Carpredefinitoparagrafo"/>
    <w:uiPriority w:val="99"/>
    <w:unhideWhenUsed/>
    <w:rsid w:val="00F1756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5778F-4CCC-444B-B88D-19D77344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</Template>
  <TotalTime>1030</TotalTime>
  <Pages>10</Pages>
  <Words>300</Words>
  <Characters>1710</Characters>
  <Application>Microsoft Office Word</Application>
  <DocSecurity>0</DocSecurity>
  <Lines>14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marco costante</dc:creator>
  <cp:keywords/>
  <cp:lastModifiedBy>MARCO COSTANTE</cp:lastModifiedBy>
  <cp:revision>38</cp:revision>
  <cp:lastPrinted>2006-08-01T17:47:00Z</cp:lastPrinted>
  <dcterms:created xsi:type="dcterms:W3CDTF">2020-11-12T11:31:00Z</dcterms:created>
  <dcterms:modified xsi:type="dcterms:W3CDTF">2021-01-31T20:05:00Z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